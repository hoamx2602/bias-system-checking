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1:Power Dynamics (e.g. authority vs subordinate)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 Candidate Applying for a Leadership Role Must Demonstrate the Ability to Maintain Authority While Fostering Open Communication with Subordinates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authority while encouraging open communication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expectations and boundaries while creating a safe space for team members to voice their ideas and concerns.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where fostering open communication led to a successful outcome?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regular team meetings encouraged idea sharing, leading to a process improvement that increased efficiency by 15%.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subordinate challenges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challenge professionally by listening to their perspective and providing clarity on decisions to ensure alignment.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subordinates feel comfortable sharing feedback with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 by being approachable, actively listening, and showing appreciation for their input.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decision-making authority with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and gather input while ensuring final decisions align with organisational goals.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resolve conflicts between maintaining authority and fostering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consistent in my leadership style, addressing conflicts transparently while reinforcing mutual respect.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communication with subordinates?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communication effectiveness through team feedback, engagement levels, and project outcomes.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subordinate disagrees with your decision?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reasoning for my decision, and consider adjustments if their input adds value.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understands the boundaries of authority without stifling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maintain transparency, and reinforce the value of constructive dialogue.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respectful while maintaining your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model respectful communication, set clear guidelines, and address any breaches promptly and constructively.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486237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78F3BE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leaders find it hard to balance authority with openness.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transparency while maintaining a consistent leadership style to ensure balance.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subordinates to share feedback without fear of repercussions?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open-door policy, actively seek feedback, and ensure all input is acknowledged and valued.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might perceive open communication as a sign of weakness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that openness strengthens leadership by fostering trust and collaboration.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too open with subordinates can dilute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and authority complement each other when combined with clear boundaries and mutual respect.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team concerns with maintaining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concerns while ensuring my decisions align with the organisation's objectives and values.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subordinates respect your authority without feeling intimidated?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expectations clearly, and encourage respectful dialogue.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communication remains constructive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respectful discussions, focus on solutions, and ensure alignment with shared goals.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open communication in a team where hierarchy is deeply ingrained?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barriers by promoting inclusivity, encouraging input, and demonstrating that all ideas are valued.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 need to be more assertive in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adjust my approach, and seek opportunities to demonstrate assertive decision-making.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doesn’t undermine the need for firm leadership in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authority by setting clear expectations while encouraging collaboration to achieve the best outcomes.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focus more on openness than maintaining authority.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balance and skills, not gender.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struggle more with establishing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credibility and consistent actions, not age.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open communication might weaken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reinforce that openness enhances trust and collaboration, which strengthens leadership overall.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impact how subordinates perceive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of authority vary, so I adapt my approach to ensure it aligns with the team’s dynamics.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 should assert your authority more strongly?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identify areas for improvement, and adapt my approach while maintaining openness.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introverts find it harder to maintain authority in leadership roles.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skills, not personality traits; introverts often excel through thoughtful communication.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it harder to foster open communication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communication, and clear guidelines help align expectations across the team.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respect your authority without feeling micromanaged?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delegate effectively, and encourage autonomy while monitoring progress.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more likely to prioritise collaboration over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complementary, and leadership is not defined by gender.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lack the experience to maintain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authority through consistent actions, strong decision-making, and effective communication.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7381917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2B556F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struggle to balance authority and openness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authority and openness is about leadership skills, not gender.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younger leaders may lack the confidence to assert authority.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in leadership is built through experience and preparation, not age.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suggesting introverts might struggle to maintain authority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lead effectively by leveraging thoughtful communication and demonstrating consistency.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some leaders to assert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communication and clarity, not cultural norms.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women leaders might prioritise collaboration over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decision-making are not mutually exclusive and are essential for effective leadership.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naturally more assertive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that anyone can develop, regardless of gender.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subordinates respect your authority without feeling overly controlled?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setting clear expectations, delegating appropriately, and fostering a supportive environment.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leaders might rely more on authority than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adapts to team dynamics and combines authority with clear communication.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the balance between authority and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clear communication ensures alignment regardless of background.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open communication doesn’t undermine your authority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authority by setting boundaries and ensuring communication aligns with organisational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7152411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F1F003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leadership skills and consistency, not gender or team composition.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too collaborative, which might dilute their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strengthens authority by fostering trust and alignment within the team.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leaders lack the charisma to command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skills, not personality traits. Introverts bring focus and thoughtfulness to their teams.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challenges in asserting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perspectives, and clear communication ensures alignment regardless of cultural differences.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men are naturally better at commanding respect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actions, not based on gender.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authority is respected when working with older or more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authority through clear communication, decision-making, and mutual respect.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tend to prioritise relationships over firm decision-making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relationships and firm decision-making go hand in hand and are not tied to gender.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where cultural norms challenge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and focus on aligning the team around shared goals to overcome challenges.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perceived as less authoritative by older subordinates?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based on actions and consistency, not age or perception.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women might need to assert themselves more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assertiveness through decision-making and effective communication while addressing any biases.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7067486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19549C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struggle to command respect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Commanding respect depends on skills and actions, not gender or industry demographics.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younger leaders to manage older subordinates due to lack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actions and adaptability, not age.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can maintain authority in high-pressure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consistency and communication, not personality traits.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norms might undermine your ability to lead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clarity in communication and align team goals to reinforce leadership effectiveness.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command more respect in leadership roles than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competence, not gender.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lack the assertiveness to handle difficult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developed through experience and training, not age.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doesn’t create confusion about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set clear expectations to align the team regardless of cultural differences.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more effective in collaborative settings than in authoritative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complement each other, and both are essential for effective leadership.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introverted leaders might avoid difficult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bring strengths like thoughtful communication, which enhance their ability to lead effectively.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their authority in competitive, high-stakes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Asserting authority depends on skills and confidence, not gender or the competitive nature of the environment.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3461589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1054FE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find it harder to gain respect from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actions, not age.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naturally more empathetic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is a skill that enhances leadership, and it’s not defined by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leaders rely too heavily on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combines authority with open communication and adaptability.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better at handling conflicts in leadership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communication and problem-solving skills, not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younger leaders should assert themselves more strongly?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assertiveness through decision-making and clear communication.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might resist feedback from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acceptance depends on trust and mutual respect, not age differences.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women leaders are equally recognised in male-dominated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Recognition is based on performance and contributions, not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cultural norms might challenge your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team goals and fostering mutual understanding to overcome such challenges.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too focused on collaboration to assert authority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work together to build effective leadership.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men are more decisive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that depends on preparation and experience,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Cultural Bias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gain authority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earned through consistency and communication, not personality traits.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extroverts are better at maintaining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cohesion depends on leadership style and communication, not personality type.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team dynamics under authoritative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clear communication ensures alignment.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leaders can handle high-pressure situations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under pressure depends on problem-solving and decision-making skills, not personality.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norms that might discourage open communication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that encourages open dialogue while respecting cultural differences.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leading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Leading diverse teams requires adaptability and inclusivity, not personality traits.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cultural norms make feedback more challenging to give?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feedback is clear and constructive, tailored to individual communication preferences.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avoid conflict resolution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conflict thoughtfully, ensuring resolution aligns with team goals.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suggesting extroverted leaders are more approachable?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Approachability is a leadership trait that anyone can develop through consistent actions and communication.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strengthens, rather than hinders, communication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align the team around shared goals to enhance communication.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Role-Based Bias (e.g. manager vs employee)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Long-Serving Employee Applies for a Promotion but Faces Bias Favouring External Candidates for Managerial Roles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unique insights do you bring to this role as a long-serving employee?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provides a deep understanding of the company’s culture, processes, and challenges, which positions me to drive impactful change.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have your contributions prepared you for a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cross-functional teams, streamlined workflows, and mentored new hires, demonstrating leadership and problem-solving skills.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transition from peer to manager within the same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boundaries while maintaining open communication, fostering respect and trust with my former peers.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innovation while leveraging your institutional knowledge?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my understanding of established processes with new ideas to create innovative solutions that align with organisational goals.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leadership in your current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take initiative, and consistently provide support and guidance to my colleagues.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approach to leadership aligns with the company’s evolving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industry trends, actively seek feedback, and adapt my leadership style to meet organisational objectives.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your long tenure might limit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diverse perspectives, attend professional development sessions, and stay open to new ideas and approaches.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envision balancing your institutional knowledge with innovative strategies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to use my experience to identify practical opportunities for innovation and implement solutions effectively.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promotion might create challenges with existing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professionalism, communicate openly, and focus on building collaborative relationships.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demonstrate your readiness for managerial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leadership capabilities, and aligning my work with organisational priorities.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might argue external candidates bring fresh perspectives.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my institutional knowledge with a proactive approach to innovation, ensuring a balanced perspective.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your long tenure may make it harder to adapt to new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embrace change by participating in training and staying informed about industry trends.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face unique challenges in securing promotions?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Internal candidates must often prove their readiness, which I address by showcasing my achievements and leadership potential.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doesn’t rely too heavily on past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past experiences as a foundation while remaining open to new approaches and solutions.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external candidates might be more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ability to innovate by implementing new ideas and achieving tangible results.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objectivity when working with colleagues you’ve known for a long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treat all team members equally, and focus on fairness and collaboration.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that your long tenure may limit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shows adaptability through various organisational changes and my willingness to embrace new opportunities.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you’ll bring fresh ideas to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teams, participate in industry forums, and focus on continuous learning.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internal candidates lack the breadth of experience external candidates bring?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institutional knowledge and diverse project experiences demonstrate my readiness for broader responsibilities.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leadership potential despite not being in a formal managerial role yet?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teams, mentored colleagues, and driven successful initiatives that align with managerial responsibilities.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more likely to bring innovation to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mindset and approach, not solely from external experience.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long-serving employees might resist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includes leading change initiatives and embracing new processes effectively.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external candidates bring a more competitive edge.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contributions have consistently driven results, showcasing my competitiveness and leadership potential.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can develop the same leadership presence as external hires?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presence is demonstrated through actions and impact, which I’ve consistently shown in my role.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long tenure might lead to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objectivity, seek diverse input, and focus on data-driven decisions to mitigate any potential bias.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better suited to introduce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Fresh perspectives can come from anyone willing to embrace new ideas, including long-serving employees like myself.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internal promotions might lead to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fairness, and consistent communication to ensure trust and respect.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internal candidates might lack the ambition external hires often exhibit. What’s your take?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evident in my contributions, continuous learning, and commitment to the organisation’s growth.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external candidates might have more leadership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pursued professional development opportunities to enhance my leadership skills and readiness.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that your institutional knowledge outweighs the potential advantages of external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organisational needs allows me to implement practical solutions with immediate impact.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external candidates are better suited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one’s ability to think creatively and implement solutions, not just from being an external candidate.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say long-serving employees are too comfortable to take on managerial challenges.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history of taking on new challenges and driving organisational improvements proves my adaptability and commitment.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external hires bring a broader range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diverse experiences within this organisation have equipped me to lead effectively while ensuring alignment with company goals.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long-serving employees can avoid favouritism in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fairness and professionalism, treating all team members equally and ensuring unbiased decision-making.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external candidates are more ambitious than internal ones. How do you prove otherwise?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evident in my achievements, consistent growth, and dedication to advancing both my career and the organisation.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competitive strategies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strategies stem from understanding challenges and opportunities, which I address with my comprehensive knowledge of the organisation.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external candidates are more innovative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innovation through practical solutions and creative strategies implemented successfully in my current role.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 tenure can limit fresh perspectives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willingness to embrace change, seek diverse viewpoints, and drive innovation ensures I remain open to fresh ideas.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external candidates are more prepared for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leadership experiences, professional development, and ability to contribute immediately without a learning curve.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part of the same organisation for so long might make it harder to lead former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professional boundaries, foster respect, and focus on mutual goals to ensure effective leadership.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long-serving employees to challenge the status quo?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Challenging the status quo is about mindset and strategy, not tenure. My record shows my ability to drive meaningful change.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naturally better at bringing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Fresh perspectives come from openness to ideas, which I consistently demonstrate through my approach to innovation.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long tenure might lead to complacency?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proactive approach, continuous learning, and consistent delivery of results prove otherwise.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hires have better leadership training than internal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invested in my professional development, equipping myself with the necessary skills for effective leadership.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that suggest long-serving employees may struggle with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successfully navigated multiple organisational changes, proving my adaptability and readiness for new challenges.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credibility to leadership roles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actions, results, and trust, all of which I’ve consistently demonstrated in my role.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long-serving employees prefer stability over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and track record of taking on new challenges highlight my focus on growth and innovation.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are less likely to be objective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Objectivity is a skill I apply by focusing on fairness, data-driven decisions, and inclusive leadership.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you’re as innovative as an external candidate would be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knowledge of internal processes allows me to identify opportunities for innovation and implement impactful solutions.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hires have a stronger edge when it comes to competitive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organisational dynamics positions me to deliver competitive and effective leadership strategies.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long-serving employees lack the ambition external candidates bring?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Ambition is reflected in achievements and contributions, which I’ve consistently demonstrated in my role.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long-serving employees to be innovative given their attachment to existing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innovate within established systems demonstrates that tenure doesn’t limit creativity.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leadership credibility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delivering results and earning trust, both of which I’ve consistently achieved.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internal candidates are less competitive than external hires?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shows my ability to compete effectively and deliver impactful results.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have better exposure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worked with diverse teams and leaders, which has enriched my understanding of effective leadership.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external candidates to implement changes without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implementation depends on strategy and communication, not whether one is internal or external.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are perceived as less ambitious than external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consistent achievements and pursuit of growth opportunities demonstrate my ambition and dedication.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innovative approaches to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identify and execute innovative solutions within the organisation highlights my leadership capabilities.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difficult for internal candidates to gain the respect needed for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results, and my track record demonstrates my ability to lead effectively.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external candidates are better suited to drive competitive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my knowledge of internal dynamics to develop and implement competitive strategies effectively.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Experience Bias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focus more on stability than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Stability and innovation are complementary and depend on leadership skills, not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external candidates have more experience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institutional knowledge and diverse project experiences equip me with unique and valuable leadership insights.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long-serving employees might lack the fresh perspective external hires bring.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openness to new ideas and commitment to continuous learning ensure I stay innovative.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naturally more assertive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anyone can develop, regardless of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external candidates are more ambitious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demonstrated by my achievements, willingness to take on challenges, and commitment to organisational growth.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are better suited to collaborative roles than authoritative ones.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complementary and vital for effective leadership, regardless of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have better leadership training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actively pursued professional development opportunities, equipping myself with the skills needed for this role.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long tenure might limit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adaptability is evident in my track record of successfully navigating organisational changes and embracing new challenges.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might face more difficulty being seen as competitive?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competitiveness through results, innovative strategies, and consistent contributions to organisational success.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the dynamic demands of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refine my leadership approach by staying updated on industry trends and seeking diverse perspectives.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and Personality Bias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external candidates better suited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of thought and approach comes from openness and experience, not solely from being external.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introverted leaders might struggle to gain respect in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actions, effective communication, and trust, regardless of personality type.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internal candidates to assert themselves as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assert leadership through clear communication, strong decision-making, and aligning with team goals.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suited for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actions, not personality traits.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internal candidates might lack a competitive edge?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contributions and ability to implement competitive strategies demonstrate my readiness for leadership.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team dynamics under authoritative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clear communication ensures alignment across diverse perspectives.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accommodates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adaptability, and fostering mutual understanding to align the team with organisational goals.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avoid difficult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difficult conversations thoughtfully, ensuring productive and respectful outcomes.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norms don’t hinder open communication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that values respect, inclusivity, and clear communication to overcome any potential barriers.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focus more on collaboration than asserting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both essential for effective leadership and are not mutually exclusive.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Organization Hierarchy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Mid-Level Manager Must Implement Decisions Made by Upper Management, Even if They Conflict with Team Expectations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implementing decisions that may not align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transparent communication, explain the reasoning behind the decision, and focus on aligning the team with organisational goals.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your team when delivering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them respectfully, and provide clear explanations to foster understanding.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role as a team advocate and a representative of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as a bridge, ensuring team feedback is heard while aligning them with organisational priorities.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implemented a decision that your team initially resisted?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implemented a restructuring plan by clearly outlining its benefits, addressing concerns, and providing support during the transition.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remains high when delivering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acknowledge their efforts, and focus on positive aspects of the change.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your team without undermining upper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constructive discussions and provide feedback to management while reinforcing the importance of the decision.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when delivering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communication to the team’s needs, ensuring clarity, empathy, and an opportunity for questions.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cohesion during periods of disagreement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fostering collaboration, and reminding the team of shared goals.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effectiveness in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alignment, monitor morale, and evaluate the outcomes of the implementation.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with authority when delivering decisions that may upset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the importance of the decision and providing guidance.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managers should prioritise their team’s expectations over organisational directives.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Managers should balance both by advocating for their team while aligning them with organisational goals.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strongly oppose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decision’s rationale, and focus on finding common ground.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morale suffers more when decisions are imposed without explanation?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prioritise clear communication and transparency to foster understanding.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you’re too focused on upper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knows their concerns are valued and advocate for them while implementing decisions.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trusts you during difficult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consistent communication, empathy, and by addressing their concerns respectfully.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empathetic with your team while supporting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the organisation’s goals and providing support.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upper management should involve mid-level managers more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Involvement can improve implementation by providing practical insights and fostering alignment.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feels disconnected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as a bridge, facilitating communication and ensuring their concerns are shared with leadership.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expect managers to shield them from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Teams value transparency, and I ensure they understand the reasoning behind decisions while addressing concerns.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stays motivated despite conflicting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their efforts with organisational goals and recognising their contributions.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struggle more with delivering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Delivering decisions depends on communication skills and experience, not age.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women managers might prioritise team harmony over organisational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balancing empathy and authority, which is not tied to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how teams perceive decisions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so I adapt my communication to ensure clarity and alignment across diverse teams.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you’re too empathetic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builds trust, and I balance it with clear communication of organisational priorities.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men are more assertive in delivering unpopular decisions.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anyone can develop, regardless of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older managers are more resistant to challenging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decisions constructively while aligning them with the organisation’s goals and team needs.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face more challenges in maintaining authority during difficult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earned through consistency and effective communication, not defined by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you’re too focused on supporting management over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feels heard and advocate for their needs while implementing decisions.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managers might struggle with delivering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excel in thoughtful communication, which is key to delivering challenging messages effectively.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understands decisions that may conflict with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clarity, transparency, and open dialogue to foster understanding and alignment.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lack the authority to enforce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clear communication and consistency,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women managers focus too much on team harmony over delivering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empathy and decision-making, regardless of gender.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introverted managers might find it harder to deliver directives confidently.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excel in thoughtful communication, which helps them deliver directives effectively.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norms might hinder team alignment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ensure clarity and alignment across diverse teams.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face more resistance from teams when implementing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decisions are communicated, not the manager’s gender.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older managers might struggle to adapt to the changing expectations of upper management.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men are more assertive in enforcing directives from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that anyone can develop through experience and practice.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face more challenges in balancing empathy and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empathy and authority is about leadership style,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introverted team members understand the importance of challenging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 environment where all team members feel comfortable asking questions and seeking clarity.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managers are more likely to challenge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Challenging decisions constructively depends on organisational priorities,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enforce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clear communication and consistent actions,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lack the experience to manage conflicting expectations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skills and approach, not years of experience.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introverted managers might avoid difficult conversations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conversations thoughtfully, ensuring they are productive and clear.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cultural diversity a challenge when implementing directives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perspectives, and alignment can be achieved through clear and inclusive communication.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managers face additional scrutiny when delivering unpopular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trust,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older managers may lack flexibility in implementing new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comes from adaptability and a commitment to organisational goals, not age.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conflicts with their teams better than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younger managers might overcompensate to gain team respect?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clear communication, not age-related assumptions.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struggle with maintaining authority in dynamic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consistent leadership and trust-building, not personality traits.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male managers to align their teams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alignment depends on communication and leadership style, not gender.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gain respect when delivering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effective communication,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face more resistance from teams when enforcing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directives are communicated and addressed, not the manager’s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managers might avoid enforcing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excel in thoughtful communication, which makes their leadership effective in difficult situations.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cultural diversity a barrier to effectively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understanding, and clear communication ensures alignment regardless of cultural differences.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authority better than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actions and trust,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older managers are less adaptable to new organisational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deliver unpopular decisions with confidence?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in delivering decisions comes from preparation and communication,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focus too much on team dynamics, making it harder for them to deliver firm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dynamics and decision-making, which is not determined by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managers lack assertiveness in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developed through experience and training, not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gain authority in fast-paced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leadership consistency and trust,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1665187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C9190A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find it harder to gain respect from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clear communication and consistent leadership, not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focus too much on team harmony over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empathy and authority, regardless of gender.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managers struggle with new organisational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adaptability and ability to implement changes show that age doesn’t limit leadership effectiveness.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conflicts better than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skills, not gender.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respects your authority despite being a younger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communication, clear decision-making, and earning trust through actions.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managers are more resistant to implementing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adaptability depends on mindset and approach, not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face more resistance when enforcing directives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trust, not the team’s gender composition.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empathetic with your team while supporting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organisational priorities and providing support.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lack the confidence to handle pushback from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is built through preparation and experience, not defined by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focus too much on upper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knows their concerns are valued and advocate for them while aligning with organisational goals.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and Personality Bias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teams to accept directives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inclusivity ensure alignment regardless of cultural norms.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managers might struggle with delivering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excel in thoughtful communication, making them effective in challenging situations.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maintaining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actions, not personality traits.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doesn’t complicate the delivery of challenging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and inclusive communication to ensure alignment across diverse teams.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introverted leaders lack the charisma to enforce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consistent actions and trust, not personality traits.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managers are more likely to handle conflicts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personality type.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cultural norms might hinder open dialogue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an environment that values respect, inclusivity, and constructive communication.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you’re too focused on supporting management over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feels heard and advocate for their needs while aligning them with organisational goals.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it harder to implement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perspectives, and alignment can be achieved through clear communication.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accommodates diverse cultural and personality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adaptability, inclusivity, and fostering mutual understanding to align the team with organisational goals.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Team Dynamics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New Team Leader Inherits a Team with Diverse Working Styles and Conflicting Personalities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approach integrating a team with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start by understanding each member’s strengths and preferences, then align them to shared goals to foster collaboration.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different personalities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directly by facilitating open dialogue and encouraging mutual understanding among team members.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diverse working styles contribute to, rather than hinder,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diversity by aligning tasks with individual strengths while fostering a culture of collaboration and adaptability.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 members when introducing new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discussions, explain the benefits, and provide support to help them adapt to changes.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resolved a conflict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mediated a disagreement between two team members by identifying the root cause and finding a solution that satisfied both parties.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team you’ve recently inherited?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trust by being transparent, listening actively, and demonstrating my commitment to their success.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team harmony with meeting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between team dynamics and organisational objectives by fostering collaboration and setting clear expectations.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diverse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respect, provide equal opportunities, and base decisions on objective criteria.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accommodate different working styles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based on individual needs, promoting flexibility while ensuring alignment with team goals.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with conflicting personalities to work together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shared goals, create opportunities for collaboration, and provide guidance to resolve conflicts constructively.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diverse working styles can create inefficiencies.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Diversity, when managed effectively, enhances creativity and innovation rather than creating inefficiencies.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conflicts in the team may affect overall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promptly by fostering open communication and aligning the team with common objectives.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harder to collaborate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team dynamics, not personality traits like introversion.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their established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preferences while encouraging them to adapt to changes that benefit the entire team.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different cultural backgrounds face additional challenges in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fostering inclusivity and understanding helps bridge gaps and enhance collaboration.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all voices are heard when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from all team members by creating a safe and inclusive environment.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struggle to adapt to others’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flexibility and provide support to help them adjust and collaborate effectively.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to a team with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tasks to individual strengths while ensuring opportunities for growth are distributed fairly.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leadership style doesn’t align with the team’s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adapt my approach, and work to align my leadership style with team needs.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team cohesion in a group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shared goals, foster mutual respect, and provide guidance to resolve conflicts constructively.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are less likely to adapt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support, not personality traits like introversion.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cultural differences may create barriers in team collaboration.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collaboration when managed with inclusivity and understanding.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extroverts might dominate discussions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ideas.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face more challenges in adjusting to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individual adaptability, not age.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women leaders may prioritise team harmony over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harmony and results, which is not tied to gender.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men leaders are better at managing diverse teams.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due to cultural norms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mutual understanding to address conflicts constructively.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find it harder to adapt to new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willingness and mindset, not age.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team members with varying levels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respect, and equal opportunities to ensure fairness.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extroverts are more suited for collaborative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 skill anyone can develop, regardless of personality traits like extroversion.</w:t>
      </w:r>
    </w:p>
    <w:p w:rsidR="00843406" w:rsidRDefault="00843406"/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introverted team members to collaborate effectively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team dynamics, not personality traits like introversion.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often lead to misunderstandings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but inclusivity and clear communication can bridge any gaps.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are more focused on harmony than enforcing productivity.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harmony and productivity, regardless of gender.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team members might resist adapting to new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mindset, not age, and can be addressed with support and communication.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extroverts naturally excel in team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skills and actions, not personality traits like extroversion.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younger leaders might struggle to manage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 and adaptability, not age.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create challenges in aligning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norms add richness to team dynamics, and alignment comes through clear communication and inclusivity.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might prioritise team relationships over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requires balancing relationships and goals, which is not tied to gender.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find it harder to adapt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and support, not age.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equally valued in a collaborative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all team members to contribute, ensuring their voices are heard and respected.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struggle to assert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actions and trust, not gender.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build strong relationships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relationships come from communication and trust, not personality traits like introversion.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complicate collaboration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collaboration when supported by inclusivity and open communication.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older team members might struggle to adapt to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and respect is earned through consistent leadership.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managing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skills and approach, not personality traits like extroversion.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are less decisive in resolving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that any leader can develop, regardless of gender.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lack the experience to manage diverse working styles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adaptability and communication, not years of experience.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varying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respect, promote inclusivity, and make decisions based on fairness and transparency.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diverse teams to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communication and shared goals, regardless of cultural norms.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younger leaders might lack assertiveness in handling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developed through experience and training, not tied to age.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leadership skills and approach, not gender.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to effectively lead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based on trust and consistent actions, not personality traits like introversion.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too many challenges for teams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be addressed through inclusivity, communication, and shared goals, which strengthen collaboration.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team members resist adapting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willingness and support, not age.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extroverts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personality traits like extroversion.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women leaders might focus more on relationships than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relationships and results, which is not tied to gender.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norms create too many barriers for teams to align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clear communication and inclusivity, not cultural norms.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younger leaders lack authority in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leadership actions, not age.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avoid addressing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conflicts thoughtfully, ensuring effective and respectful resolutions.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team members respect and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inclusivity, foster collaboration, and align team efforts with organisational priorities.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Cultural Bias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struggle to gain authority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communication and trust, not gender or team diversity.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might create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barriers can be overcome with inclusivity, understanding, and shared goals.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more likely to prioritise team harmony over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dynamics and results, which is not determined by gender.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fairness, and respect to build a cohesive and collaborative team.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affect how team members perceive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consistent leadership and clear communication reinforce authority.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women leaders might face more resistance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leadership is demonstrated, not the leader’s gender.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constructively, fostering dialogue and mutual respect.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decision-making by bringing varied perspectives, provided inclusivity is prioritised.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women leaders are equally recognised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Recognition is based on contributions and leadership actions, not gender or cultural dynamics.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culturally diverse team members with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 and inclusivity to build alignment and trust among team members.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Age Bias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personality traits like introversion.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might lack authority in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demonstrated through consistent leadership and trust,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leaders are naturally better at resolving conflicts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strategies, not personality traits like extroversion.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older team members might resist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clear communication, consistency, and leadership actions,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are less effective at fostering collaboration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inclusivity, not personality traits.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younger leaders lack the experience to manage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adaptability and skills, not the number of years of experience.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extroverted team members don’t dominate discussions in collaborative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balanced participation by creating opportunities for all voices to be heard.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leaders are less flexible in managing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approach,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task distribution among team members with diverse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matching tasks to strengths while ensuring opportunities for growth are equally distributed.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team members with varying levels of experience to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encourage mutual respect, and set clear expectations to build alignment.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Work Environment (e.g. remote vs in-office)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Applying for a Remote Role Must Demonstrate Adaptability to a Virtual Work Environment.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productivity while working in a remote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structured routine, create a dedicated workspace, and prioritise effective time management.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connected with your team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collaboration tools like video calls, messaging platforms, and regular check-ins to maintain communication.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adapted to a new virtual tool or platform?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recently learned and implemented a new project management tool, which improved our team’s workflow efficiency.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distractions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distractions by setting boundaries with those around me and using productivity techniques like time blocking.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strong collaboration with colleagues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accommodate time zone differences by scheduling meetings at mutually convenient times and using asynchronous communication.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engagement in a virtual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active participation during virtual meetings and foster team bonding through informal virtual catch-ups.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do you take to ensure data security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company policies, use secure networks, and regularly update software to protect sensitive information.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feelings of isolation in a remote work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connected with colleagues, participate in virtual events, and take breaks to maintain my well-being.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smooth communication with your manager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one-on-one check-ins, provide updates proactively, and use collaborative tools to stay aligned.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yourself motivated without the structure of a physical office?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daily goals, track my progress, and reward myself for achieving milestones to stay motivated.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argue that remote work can lead to decreased productivity. How do you ensure this isn’t the case?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productivity by following a structured routine, prioritising tasks, and using productivity tools effectively.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suits all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tools and mindset, remote work can suit anyone willing to adapt to the virtual environment.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are less responsive in a virtual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up respectfully, set clear expectations, and use asynchronous communication to keep the workflow moving.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easier to adapt to remote work than extroverts?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individual’s approach, not personality type. Both can thrive with the right strategies.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remote workers are less engaged than in-office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engagement by staying proactive, participating in virtual meetings, and maintaining strong communication with my team.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visible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share updates, participate in discussions, and document my work to ensure visibility.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of collaborating with colleagues from different cultural backgrounds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respect diverse perspectives, and adapt my approach to build understanding.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are less effective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meetings can be just as effective with proper planning, clear agendas, and active participation.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work doesn’t blur the boundaries between work and personal life?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work hours, communicate my availability, and create a routine that separates work from personal time.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remote workers are less collaborative?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using collaborative tools effectively and fostering open communication to maintain teamwork.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more easily to remote work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that women face more challenges balancing remote work and personal responsibilities.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the support system and time management skills, not gender.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team members may struggle with virtual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tools and communication styles, not personality traits like introversion.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barriers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 when supported by inclusivity and clear communication.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 limits career growth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virtual training sessions and seek mentorship to ensure career progression.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struggle more with adapting to new remote work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to tools depends on willingness to learn, not age.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remote team dynamics when cultural differences exist?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inclusivity, encourage open dialogue, and ensure all voices are heard in decision-making.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extroverts dominate virtual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everyone to contribute, ensuring balanced participation.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better at multitasking, making them more suited for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virtual contributions are recognised by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regularly with leadership, share updates on my progress, and actively participate in discussions.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adapt to remote work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more distractions working from home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ability to focus depends on individual circumstances and time management skills, not gender.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teams often fail to accommodate cultural differences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inclusivity, respect diverse perspectives, and encourage open communication to foster collaboration.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introverted employees may struggle more with collaboration in a virtual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effective communication and tools, not personality traits like introversion.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adds challenges to remote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inclusivity ensures alignment and collaboration.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that men are better at maintaining authority in remote roles.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actions, communication, and consistency, not gender.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workers are less productive than in-office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productivity by following structured routines and tracking measurable outcomes.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dominate virtual team discussions more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perspectives.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progress in their careers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progression depends on performance and visibility, not gender or work setup.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more resistant to adapting to flexible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willingness to learn, and support, not age.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balance remote work with family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time management and support systems,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in remote teams leads to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barriers can be addressed through inclusivity, shared goals, and clear guidelines.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more with remote collaboration due to limited face-to-face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support, not personality traits.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take longer to adapt to virtual work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mindset and training, not age.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demonstrate authority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leadership actions and effective communication,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workers contribute less to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contributions are visible and foster collaboration through proactive communication.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find it easier to establish presence in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Establishing presence is about communication skills and engagement,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work leads to a lack of cohesion among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shared objectives, and building trust to enhance cohesion.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more suited to multitasking in remote environments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introverted leaders to gain authority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 and trust, not personality traits.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remote work inherently more challenging for women due to their household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responsibilities depends on individual circumstances and time management,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norms create too many challenges for remote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inclusivity bridge cultural gaps and foster alignment.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to establish credibility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consistent contributions and effective communication, not personality traits.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employees to embrace virtual collaboration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tools depends on training and mindset, not age.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have more presence in virtual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Presence depends on communication skills and engagement,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disadvantages women in career advancement?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advancement depends on performance and visibility,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younger professionals to thrive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remote roles depends on adaptability and skills, not age.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introverted team members hold back virtual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depend on inclusivity and communication strategies, not personality traits.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hinders remote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teams, and challenges can be addressed through inclusivity and communication.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find it harder to manage virtual teams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skills, leadership, and communication,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find it harder to establish authority in remote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communication and leadership actions, not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professionals adapt more easily to remote work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training,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employees may resist new virtual collaboration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mindset and support,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more challenges balancing work and home life in remote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individual circumstances and time management skills, not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remote work dynamics when age diversity exists?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environment, ensuring equal opportunities and recognising diverse contributions.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bring more energy to remote environments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and engagement depend on mindset and approach,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women might focus more on collaboration than results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collaboration and results, which is not determined by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employees face more difficulty adapting to flexible remote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skills,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naturally manage virtual teams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 and actions,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face more resistance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leadership,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Cultural Bias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communicate effectively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a skill anyone can develop, regardless of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extroverts dominate virtual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creating opportunities for everyone to contribute.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challenges in remote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 when inclusivity and clear communication are prioritised.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cultural norms might hinder remote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potential challenges with inclusivity and foster understanding among team members.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establish authority in virtual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consistent leadership and communication,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managing a culturally diverse remote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of respect, encourage open communication, and align the team with shared goals.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are naturally better at engaging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leadership and communication skills,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 and mutual understanding to address conflicts constructively.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are less effective in collaborative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teamwork,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enhances, rather than hinders, remote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respect, and leveraging diverse perspectives to strengthen the team.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Project Assignments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Project Manager Applies for a Role Requiring Simultaneous Oversight of Several High-Priority Projects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managing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urgency and impact of each task, create a timeline, and use project management tools to track progress.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competing deadlines across different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 with stakeholders, identify resource needs, and reallocate resources as necessary to meet deadlines.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managed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led three projects simultaneously by delegating effectively, maintaining clear communication, and using agile methods to adapt to changes.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with diverse teams across different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updates, use collaborative tools, and tailor my communication style to each team’s needs.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methodologies do you use to keep multiple projects on track?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Trello and Jira and follow methodologies like Agile or Scrum to ensure alignment and progress.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stakeholder expectations when juggling multiple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expectations, provide regular updates, and ensure transparency about project status.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unexpected challenges that arise in one project while managing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quickly assess the impact, adjust priorities if needed, and delegate tasks to ensure all projects stay on track.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remains high when working under tight deadlines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their efforts, provide support, and encourage open communication to address any concerns.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each project when managing several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key performance indicators (KPIs) and ensure each project delivers its intended outcomes within scope and time.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effectively when overseeing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delegate responsibilities, and use time management techniques like time-blocking to stay organised.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multitasking can reduce overall efficiency. How do you manage multiple priorities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one task at a time, use project management tools, and ensure clear communication to maintain efficiency.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project managers need strong technical skills to manage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technical knowledge is helpful, strong leadership, communication, and organisational skills are critical for success.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working on overlapping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explain priorities clearly, and ensure tasks are distributed fairly.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someone better suited for managing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and strong communication skills are key, but successful project management depends on skills and experience.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managing multiple projects can lead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workload management, encourage breaks, and promote a supportive environment to avoid burnout.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collaboration across projects with conflicting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team goals with organisational priorities and ensure transparent communication to foster collaboration.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to manage when overseeing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and the right tools, but with proper processes, they can be highly effective.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too many overlapping deadlines impact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priorities, adjust deadlines if feasible, and provide additional support to the team.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when managing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regular check-ins, promote open communication, and align tasks with team members’ expertise.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stakeholders who feel one project is getting more attention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regular updates for all stakeholders and balance priorities based on urgency and impact.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project managers are better at multitasking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better to managing multiple projects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skills and experience, not age.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introverts may struggle with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communication and organisation, not personality traits like introversion.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for older managers to oversee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tools and skills, not age.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assigning tasks to teams with diverse skill 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tasks with individual strengths and provide equal opportunities for growth.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women managers may focus more on team harmony than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project management balances team dynamics and deadlines, regardless of gender.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cross-functional teams add complexity to managing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Cross-functional teams bring diverse perspectives, and alignment ensures smoother collaboration.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dominate discussions in project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balanced participation and create opportunities for everyone to contribute.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cultural differences create barriers in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respect to ensure alignment and collaboration across diverse teams.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better at handling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pressure depends on mindset and skills, not age.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manage multiple high-priority teams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organisation, not personality traits like introversion.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naturally better at multitasking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 with practice, regardless of gender.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to adapt to managing multiple projects in a digital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not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differences don’t hinder collaboration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 and encourage open dialogue to align diverse teams with shared goals.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bring more energy to fast-paced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depends on individual mindset and enthusiasm, not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men are better at managing high-pressure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skills, not gender, determine the ability to manage high-pressure projects effectively.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when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consistent communication and trust-building, not gender.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for older managers to oversee?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tools and communication, not the manager’s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dominate virtual meetings in cross-project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ideas.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focus too much on team harmony at the expense of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project management balances team harmony and meeting deadlines, regardless of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assert authority when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and effective communication, not personality traits.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deadlines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deadlines is a leadership skill that anyone can develop, regardless of gender.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professionals resist using digital tools for managing complex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Using tools effectively depends on training and adaptability, not age.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cultural misunderstandings that arise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constructively by fostering dialogue and mutual respect.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at managing multiple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success depends on skills and organisation, not personality traits like extroversion.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gain respect in male-dominated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leadership, not determined by gender.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professionals handle the stress of simultaneous projects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stress depends on individual coping mechanisms and support, not age.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teams reduce productivity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can perform equally well with the right tools and communication processes.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lead to delays in collaborative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 when managed inclusively and with clear communication.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manage conflicts in cross-functional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when managing high-stakes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leadership skills and consistent actions,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find it harder to keep up with the pace of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adaptability and skills, not age.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more natural for men to thrive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depends on mindset and coping mechanisms,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needed to lead multiple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organisation, not personality traits.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too many challenges in managing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collaboration, and challenges can be addressed through inclusivity.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less likely to push teams to meet aggressive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 is about individual approach,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adjust to agile project management techniques?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Agile techniques can be mastered by anyone willing to learn, regardless of age.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have a natural advantage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project management depends on skills, not personality traits like extroversion.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managers face more resistance from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team dynamics and communication, not the leader’s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younger managers to drive innovation in high-pressure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strategies,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better at multitasking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find it harder to manage teams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skills and approach,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challenges in asserting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and communication, not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discussions in cross-project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and encourage quieter team members to contribute.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women managers face more scrutiny for missed deadlines compared to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about leadership actions and results, not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communicate effectively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effectiveness depends on preparation and strategy,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in high-pressure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high-pressure environments depends on skills, not personality traits like extroversion.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task assignments on skills and strengths, ensuring fairness and inclusivity.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introverted managers struggle with balancing team priorities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priorities depends on planning and organisation,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women managers focus more on team harmony than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balances harmony and deadlines, which is not tied to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with using agile techniques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Agile techniques can be learned by anyone, regardless of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creates delays in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collaboration, and challenges are mitigated through inclusivity.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adapt better to managing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create challenges in aligning priorities across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shared objectives address alignment challenges in diverse teams.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professionals find it harder to adapt to digital tools for managing complex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tools can be mastered with proper training and support, regardless of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in culturally diverse teams working on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use collaborative tools to ensure alignment across diverse teams.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leaders find it easier to handle stress in fast-paced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stress depends on individual coping strategies,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make decision-making harder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decision-making by bringing in varied perspectives when managed inclusively.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face challenges in adopting remote team management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management practices depend on skills and tools,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younger leaders bring more energy to dynamic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depends on mindset and enthusiasm,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/>
    <w:p w:rsidR="00843406" w:rsidRDefault="00843406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Resource Availability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Department Manager is Tasked with Delivering Results Despite Budget Cuts and Staff Shortages.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working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each task, focus on high-priority goals, and allocate resources efficiently.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challenging times like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acknowledge their efforts, and encourage collaboration to overcome challenges.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managed a successful project despite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streamlined workflows and empowered team members to take on new responsibilities, ensuring project completion.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to save costs without compromising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processes, eliminate redundancies, and explore cost-effective solutions while maintaining quality standards.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team members when they feel overburdened?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adjust workloads where possible, and provide support to ensure balance and productivity.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managing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KPIs, track progress, and focus on achieving key outcomes despite constraints.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open communication with your team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regular meetings, encourage feedback, and keep the team informed about decisions and progress.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needs with long-term goals in a constrained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short-term actions with long-term strategies, ensuring that immediate efforts contribute to future success.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innovation when budgets are tight?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creative thinking, involve the team in brainstorming cost-effective solutions, and recognise their contributions.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redistributing workloads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capacities and strengths, distribute tasks equitably, and provide necessary support to the team.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women leaders are better at managing with limited resources.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adaptable to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experience,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older team members might struggle with increased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Workload challenges depend on support and communication,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introverts may struggle to inspire teams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actions and communication strategies, not personality traits like introversion.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to manage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and the right tools but can be just as effective as in-office teams.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younger managers take more risks in cost-cutting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individual decision-making styles,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diverse personalities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 and assign tasks based on strengths and capacity.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cultural differences might affect team cohesion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clear communication to build trust and alignment within the team.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rallying teams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a team depends on leadership actions and communication, not personality traits like extroversion.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resource constraints might reduce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creative thinking and involve the team in finding innovative, cost-effective solutions.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face more resistance when managing teams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team dynamics and communication, not the leader’s gender.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to adapt to cost-cutting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willingness to embrace change,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motivate teams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depends on leadership actions, not personality traits.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challenges in managing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problem-solving, and challenges can be addressed through inclusivity.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men leaders take more decisive actions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anyone can develop, regardless of gender.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managers might lack the experience to handle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adaptability,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reduce productivity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tools, and processes, not the work setup.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discussions when brainstorming cost-saving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contribute.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face more challenges when workloads increase?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Workload challenges depend on communication and support,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cultural differences hinder collaboration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with inclusivity, mutual respect, and effective communication.</w:t>
      </w:r>
    </w:p>
    <w:p w:rsidR="00843406" w:rsidRDefault="00843406"/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manage teams during budget cuts because they focus more on relationships than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relationships and results, which is not tied to gender.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struggle to adopt innovative cost-saving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willingness to adapt,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harder to motivate teams during times of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comes from effective communication and leadership, not personality traits like introversion.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men are more decisive in handling tough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depends on leadership style and approach, not gender.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better at managing high-pressure situations like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pressure depends on individual skills and mindset,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remote teams to stay cohesive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cohesion depends on communication and processes, not the location of the team.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rallying teams during difficult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depends on leadership actions, not personality traits like extroversion.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managing culturally diverse teams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encourage open dialogue, and distribute tasks equitably.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employees find it harder to handle increased workloads compared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workloads depends on support and individual capacity,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maintain authority during times of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actions,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needed to inspire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Inspiration comes from leadership actions, not personality traits like introversion.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cost-cutting measures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measures depends on leadership skills, not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delays in decision-making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decision-making when inclusivity is prioritised.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thrive under high-pressure situations like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depends on individual coping mechanisms, not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open to risk-taking in cost-saving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leadership style, not age.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employees to adapt to sudden changes in workload?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communication and support, not age.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teams lack productivity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tools and communication, not whether the team is remote or in-office.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gain respect in teams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communication, not determined by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dominate team discussions when brainstorming cost-saving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all team members to contribute equally.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make it harder for teams to align on priorities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inclusivity, mutual respect, and clear communication.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in resource-constrained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leadership skills and consistency,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to take decisive actions under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about leadership style and decision-making, not personality traits.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lead high-pressure teams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communication,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resist adopting innovative strategies in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mindset, willingness to adapt, and experience, not age.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unpopular decisions like layoffs?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decisions depends on leadership skills,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significant barriers to collaboration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with inclusivity and mutual understanding, regardless of cultural differences.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perform better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Performance under pressure depends on skills and mindset, not age.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leaders to achieve results in male-dominated teams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Achieving results depends on leadership skills and team alignment,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motivating teams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depends on communication and actions, not personality traits like extroversion.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hinder collaboration in cross-functional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strengthened by fostering inclusivity and clear communication.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face more scrutiny for their decisions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depends on organisational culture, not the leader’s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introverts struggle to maintain team morale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depends on leadership actions and communication,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authority in male-dominated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consistent actions and leadership, not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rallying teams under tough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is about communication and leadership skills,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introverted managers struggle to align team priorities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priorities depends on organisational skills and leadership,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focus more on team harmony than achieving results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involves balancing harmony and results, which is not tied to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brainstorming sessions when discussing cost-cutting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 and balanced participation in brainstorming sessions.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motivate teams during times of uncertainty?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is driven by leadership actions and communication, not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avoid making tough decisions during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Tough decision-making depends on leadership skills,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women leaders are less decisive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depends on individual leadership style,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resist adopting agile strategies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Strategy adoption depends on training and mindset,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create challenges in aligning team priorities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improves with inclusivity and clear communication, regardless of cultural differences.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handle high-pressure situations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pressure depends on skills and mindset,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culturally diverse teams to collaborate effectively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when inclusivity and mutual understanding are prioritised.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employees struggle to adapt to sudden workload increases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support and communication,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hinder brainstorming sessions when exploring cost-saving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brainstorming by bringing diverse perspectives when managed inclusively.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make riskier decisions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style depends on the individual,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adapt to remote team management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management depends on training and tools,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are more innovative in cost-cutting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skills,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culturally diverse teams align on priorities under challenging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clear communication, and shared goals to align culturally diverse teams.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Organizational Culture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Transitioning from a Casual Start-Up to a Formal Corporate Environment Applies for a Mid-Level Role.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working style when transitioning between different organisational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new environment, understand expectations, and adjust my approach to align with the organisation's goals and culture.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in a more structured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formal tools like project management software and follow established protocols to ensure alignment with organisational priorities.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how you handle stricter deadlines compared to a start-up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set milestones, and monitor progress to ensure timely completion of tasks in a structured setting.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formal feedback and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feedback constructively, using it to improve and align better with the organisation's goals.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colleagues in a hierarchical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reporting lines, maintain professionalism, and communicate effectively with colleagues at all levels.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structured meeting schedules versus informal discussions in a start-up?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preparing in advance for structured meetings and ensuring my contributions are concise and goal-oriented.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integrate into a formal corporate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dynamics, actively participate, and align my contributions with team objectives.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creativity in a more formal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structured processes by suggesting innovative ideas while respecting protocols.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shift from informal to formal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adopt a professional tone in emails, presentations, and meetings, ensuring clarity and alignment with corporate standards.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stricter corporate policies and procedures?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an effort to understand policies thoroughly and incorporate them into my daily tasks and decisions.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find corporate environments too rigid. How would you adjust to this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structure as an opportunity for efficiency and adapt by aligning with organisational processes.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provides enough exposure to formal corporate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involve multitasking, which helps in understanding and adapting to diverse organisational needs.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cultures encourage casual communication that might not fit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communication style to match the formality required in different environments.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meet stricter corporate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planning and tracking tools to manage deadlines effectively.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formal mentorship. How do you handle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structured feedback and use it to align my performance with organisational goals.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corporate roles stifle creativity. How do you remain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creativity into structured processes, ensuring it aligns with organisational objectives.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a corporate hierarchy after a flat start-up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formal reporting lines and collaborate effectively with all levels of the organisation.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formal dress codes 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them as part of maintaining professionalism and adapt accordingly.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comfortable with formal corporate jargon in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communication aligns with the standards expected in a corporate environment.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transition to strict work hours from a flexible start-up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routine to align with the organisation's expectations and schedules.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23890460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D149DD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Start-ups are often informal. Do you think you can fit into a professional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professionalism as a skill I have practised and can easily adapt to different settings.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casual start-up background prepares you for corporate etiquette?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adaptability and multitasking skills, which help in any environment.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chaotic. How will you handle corporate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brings clarity, and I welcome the opportunity to work within defined systems.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require attention to detail. How do you ensure precision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and structured processes to ensure accuracy and meet expectations.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environments can be less flexible. Are you comfortable with this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flexibility as a mindset and adapt to the organisation's needs.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start-up employees struggle with corporate hierarchies. How will you adjust?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hierarchies as a way to streamline decision-making and maintain order.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handle formal deadlines and policies after a more casual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am disciplined and use planning to meet any deadline, regardless of the setting.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makes it harder to adapt to structured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 roles often involve handling multiple responsibilities, which prepares me for any challenge.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comfortable with stricter performance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structured feedback as a tool for improvement.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will you adapt to a less creative and dynamic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balance creativity with the organisation's objectives.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5694689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C2FA1F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 roles are quite casual. How will you manage a corporate role with higher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expectations motivate me to deliver consistent and high-quality work.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professionalism. How will you adjust to a more polished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personal value I uphold in any setting.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casual start-up roles hinder the ability to follow corporate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adaptability, which is valuable in following any organisational protocol.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leave behind the creativity of a start-up for corporate rigidity?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creativity as integral to problem-solving, regardless of the setting.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structure. How will you handle strict corporate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appreciate structure as it ensures clarity and efficiency in workflows.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start-up employees adapt to corporate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adaptability is a skill I developed in my start-up experience.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provides enough preparation for corporate hierarchy?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require managing diverse roles, which prepares me for complex organisational structures.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give up informal team dynamics for corporate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strengthens team dynamics and aligns efforts with organisational goals.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prepared for the scrutiny of corporate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evaluations as an opportunity to grow and refine my skills.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adjust to a corporate dress code and formal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Adapting to expectations is part of aligning with organisational culture.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96443872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F5D5B7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often lack discipline. How will you fit into a corporate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a personal trait I consistently uphold, regardless of the setting.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are highly demanding. Can start-up experience prepare you for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require managing multiple demands simultaneously, which has prepared me well.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 can handle the professionalism required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quality I value and practice in all environments.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have higher accountability. Are you prepared for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accountability as it aligns efforts with organisational goals.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casual. Can you adjust to formal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norms is part of understanding and integrating into an organisation’s culture.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employees are ready for corporate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skills like adaptability and resourcefulness, which are essential in structured environments.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adapt to stricter reporting and documentation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 and use it to ensure clarity and accountability.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leave the informality of a start-up for the demands of corporate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demands as opportunities to grow and deliver value.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prepared for the rigidity of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Rigidity can bring clarity and efficiency, which I welcome in achieving goals.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roles often lack formal training. Can you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seek growth opportunities, including formal and self-directed training.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0181397" name="Horizontal Lin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A3EF53" id="Horizontal Line 4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Start-ups are chaotic. Can you adapt to a corporate environment without causing disruption?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flexibility and resilience, which are valuable in any environment.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often lack professionalism. Can you meet corporate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skill I consistently apply in all work environments.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unstructured. Can you handle the demands of a corporate hierarchy?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adaptability, which is essential for navigating hierarchies effectively.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require discipline. Can start-up employees meet this requirement?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a trait I developed while managing diverse responsibilities in a start-up.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informal. Can you manage formal corporate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communication is about clarity and professionalism, which I always prioritise.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policies are strict. Can you adjust to this after working in a casual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 and adjust easily to formal policies and expectations.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lack accountability. Can you handle the scrutiny of corporate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integral to my work ethic and professional growth.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roles are often reactive. Can you align with corporate strategic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Strategic planning aligns with my focus on delivering results systematically.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casual. Can you adapt to formal dress codes 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formalities as a reflection of professionalism and adapt accordingly.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employees lack the skills for corporate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adaptability and multitasking, which are invaluable in leadership roles.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5658215" name="Horizontal Line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6902A2" id="Horizontal Line 4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might say that women from start-ups are more creative than structured. How do you balance these qualities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structure complement each other; I ensure my ideas align with corporate goals and processes.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find it harder to adapt to corporate hierarchies. How do you manage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respecting hierarchies, and communicating effectively, regardless of personality traits.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are sometimes more accustomed to informal feedback. How do you handle corporate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feedback in all forms and use it as an opportunity to improve and align with organisational goals.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often display natural authority in leadership roles. How do you establish authority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consistency, trust, and competence, not gender.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say extroverts thrive better in corporate environments. How do you contribute to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contribute by ensuring my actions and communication foster collaboration and alignment with team goals.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demand more discipline. How do you ensure precision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adopt structured processes and tools to maintain precision and meet deadlines effectively.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adapt your leadership style from a flat start-up structure to a hierarchical corporate 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leadership style with the organisation's structure while maintaining collaboration and transparency.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Introverted managers often struggle with visibility. How do you ensure your contributions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work is aligned with organisational goals and communicate my achievements effectively.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are often more casual in communication. How do you adapt to a corporate tone?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communication style to maintain professionalism and clarity.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that start-ups encourage less accountability compared to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a core part of my professional values, regardless of the setting.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04304879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46A56D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Younger employees from start-ups often lack exposure to corporate decision-making processes. How do you bridge this gap?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involve multitasking and decision-making, which prepare me for corporate roles.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diverse cultural backgrounds might find corporate norms challenging. How do you ensure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norms and contributing while respecting organisational culture.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dynamic and informal. How do you adapt to a structured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structure as an opportunity for clarity and efficiency, which enhances productivity.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Older employees transitioning from start-ups might struggle with corporate technology. How do you stay current?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update my skills and adopt tools that align with corporate requirements.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require balancing diverse perspectives. How do you manage conflicts in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focus on shared goals to align team efforts.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sometimes lack exposure to formal corporate reporting. How do you ensure accuracy in your documentation?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and follow structured processes to ensure my work aligns with corporate expectations.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Older employees might resist adapting to a corporate hierarchy. How do you embrace this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hierarchies as a way to streamline decision-making and align efforts.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start-ups are sometimes viewed as too casual. How do you manage professionalism in corporate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tone, language, and approach are aligned with corporate standards.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can handle the demands of strict corporate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Policies provide clarity, and I adapt to meet expectations effectively.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Diverse teams can have varying working styles. How do you align your approach in such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work with team objectives and maintaining clear communication to bridge differences.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1921417" name="Horizontal Lin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E79264" id="Horizontal Line 4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Leadership Influence</w:t>
      </w:r>
    </w:p>
    <w:p w:rsidR="00843406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A team member in a cross-functional project must influence decisions without having formal authority 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team members in a cross-functional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mutual respect, and understanding their goals and priorities to establish trust.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influence decisions when you don’t have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insights, collaborative discussions, and active listening to present compelling arguments.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presenting your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them with logic and empathy, and find common ground to align objectives.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a project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quality work, providing valuable insights, and being a reliable team player.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in a cross-functional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by facilitating open dialogue, understanding different perspectives, and seeking win-win solutions.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influence stakeholders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their interests and focus on presenting benefits relevant to their objectives.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team members who have different levels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expertise, learn from their insights, and contribute my strengths to achieve team goals.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the team focused on project objectives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communicate the project vision, track progress, and celebrate milestones to maintain alignment.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within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competence, reliability, and a commitment to shared goals through my actions and contributions.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among team members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to understand their perspectives and align their objectives with the project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6482625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28506C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influential. How do you establish influence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and presenting well-reasoned ideas to influence effectively.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colleagues who may not prioritise your suggestions?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suggestions with their goals and demonstrate the value of my ideas.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struggle more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depends on effective communication and logic, not personality traits.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among more dominant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contribute confidently, back my ideas with data, and participate actively in discussions.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team members are uncooperative?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concerns and finding collaborative solutions to address them.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cross-functional dynamics when you’re not a subject-matter expert?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ability to synthesise information and ask the right questions to add value.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resist input from those without formal authority.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by demonstrating expertise and aligning my inputs with team goals.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style when influencing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data and solutions that align with their strategic priorities.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support from team members with conflicting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objectives and propose solutions that balance their interests.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without relying on positional power?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and focus on shared goals to align the team’s efforts.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3836878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9865E9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are naturally more assertive. How do you handle situations where you’re overshadowed?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points are well-prepared and contribute confidently to discussions.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influence decisions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strategy and communication, not personality traits.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when your ideas are overlooked because you lack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contributions are well-reasoned and align with team objectives to gain attention.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cross-functional teams lack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clarity in roles and responsibilities to ensure accountability.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influencing without authority requires charisma. How do you approach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logic, collaboration, and empathy to influence effectively.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persuasive without overstepping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facts and collaborate to align ideas with team goals while respecting roles.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your lack of authority limits your influence?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building credibility and demonstrating the value of my ideas.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in a team where authority isn’t clearly defined?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and focus on aligning the team with shared objectives.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dominate discussions. How do you ensure your voice is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well, contribute confidently, and engage directly with dominant members to share my ideas.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with senior team members who may not prioritise your input?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suggestions are data-driven and aligned with their objectives to gain their support.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0207177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06EC0D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 can influence decisions without the charisma that some leaders have?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Influence is about logic, preparation, and collaboration, not charisma alone.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individuals struggle to lead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and influence depend on communication strategies and relationship-building, not personality traits.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cross-functional teams are harder to manage due to conflicting goals.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common objectives and aligning team efforts around them.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without formal authority are often ignored in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valuable and aligned with team goals to command attention.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Influencing senior team members requires confidence. How do you manage this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confidence through preparation and aligning suggestions with their priorities.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credibility without having positional power?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expertise, reliability, and a collaborative approach to gain trust.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dismiss input from those with less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value and aligning my inputs with team objectives to overcome such perceptions.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style when team members seem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logic, and by highlighting the benefits of the proposed changes.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harder to gain credibility when working across functions?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credibility by respecting different perspectives and consistently adding value.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lack accountability.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roles, responsibilities, and shared objectives to foster accountability.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1210110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717DCF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without authority are often ignored. How do you ensure your contributions are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expertise, and aligning with team goals.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think introverts can’t lead without formal authority.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strategy and collaboration, not personality traits.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Charisma is often key to influence. How do you handle this without a charismatic personality?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data-driven insights, and collaboration to influence effectively.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from non-leadership roles struggle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understanding the team’s goals and presenting ideas effectively, not formal roles.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gain support from senior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value-driven solutions aligned with their priorities to gain support.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cross-functional teams are inherently disorganised?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bring clarity by aligning team objectives and defining roles and responsibilities.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overshadow others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discussions by actively engaging all team members.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less experience often struggle to influence decisions.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logic, preparation, and collaborative discussions to present compelling ideas.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lack accountability. How do you challenge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accountability by defining roles and tracking progress toward shared goals.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feel you’re at a disadvantage in influencing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leveraging my skills, building relationships, and aligning efforts to influence effectively.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2194399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943224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to lead. How do you ensure your voice is heard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Leadership is about communication and collaboration, not personality traits.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think non-leadership roles lack credibility. How do you challenge this 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expertise and align my contributions with team goals to establish credibility.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 to influence decisions without a naturally charismatic personality?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logic, preparation, and collaboration, not charisma.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less experience often face resistance. How do you gain support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well-reasoned and align with team objectives to gain support.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gain respect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respect through consistent contributions, collaboration, and reliability.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say dominant personalities overshadow others in teams.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clear and aligned with the team’s objectives to maintain visibility.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cross-functional teams often lack organisation and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facilitating clarity in roles, responsibilities, and objectives.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influence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inputs with their priorities and presenting data-driven arguments.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resist input from non-leaders.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value through logical arguments and by aligning my contributions with team objectives.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influencing without authority is more challenging for people with quieter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building trust, presenting value, and fostering collaboration,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701593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363893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Personality and Age Bias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often less assertive in group settings. How do you ensure your ideas are considered?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prepare thoroughly, present data-driven arguments, and actively engage in discussions to ensure my ideas are valued.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team members sometimes struggle to gain respect from more experienced colleagues.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expertise and aligning my contributions with team and organisational goals to earn respect.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naturally better at influencing decisions. How do you approach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collaboration, and presenting well-reasoned ideas, regardless of personality traits.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find it harder to influence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depends on preparation, logic, and understanding stakeholder priorities, not age.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quieter personalities often find it difficult to lead discussions. How do you ensure your contributions are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deliberate efforts to contribute at the right moments and focus on adding value to discussions.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might dismiss input from younger colleagues.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credibility by presenting relevant and actionable ideas aligned with team objectives.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Extroverted team members often dominate discussions. How do you ensure balanced participation?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members to share their perspectives and actively engage quieter individuals in discussions.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are sometimes seen as lacking patience in complex projects. How do you maintain focus and persistence?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goals, track progress, and ensure alignment with project objectives to stay consistent and effective.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with team visibility. How do you ensure your contributions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my work clearly, align my efforts with team priorities, and follow up on shared goals.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that your younger age affects how team members perceive your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value and aligning my inputs with team and organisational goals to overcome any perceptions.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Gender and Cultural Bias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often seen as better at building consensus. How do you foster alignment 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Alignment is achieved by fostering open communication and finding common objectives, regardless of gender.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influence decisions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decision-making, and I address differences through clear communication and mutual respect.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assertive in team settings. How do you assert your influence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logical reasoning, data-driven insights, and collaborative discussions to assert influence effectively.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from certain cultural backgrounds may struggle to adapt to informal communication styles.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ensure clarity and inclusivity, respecting diverse perspectives.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sometimes perceived as more empathetic. How do you balance empathy with firmness when influencing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empathy with clear communication and logical reasoning to achieve team alignment.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misunderstandings hinder collaboration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by fostering open dialogue and aligning team members around shared goals.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confident in presenting ideas. How do you ensure your ideas are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by preparing thoroughly, presenting evidence-based arguments, and actively engaging in discussions.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from different cultural backgrounds often have varying priorities. How do you align these differences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common goals and emphasising the benefits of collaboration to align diverse priorities.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sometimes viewed as being less assertive in leadership roles.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assertiveness through my actions, clear communication, and consistent contributions to team goals.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in a team makes it harder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discussions, and I ensure alignment by fostering respect and open communication.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Policy And Procedure Adherence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t>A compliance officer must enforce company policies while addressing unique employee circumstances.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enforcing company policies with understanding unique employee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employees’ concerns, assess their situations, and apply policies fairly while considering flexibility where appropriate.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training sessions, and accessible resources to ensure employees understand policies thoroughly.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how you handled a conflict between an employee and a company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assessed the conflict, communicated with the employee, and collaborated with relevant stakeholders to find a resolution within policy guidelines.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employees feel a policy is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rationale behind the policy, and explore alternative solutions if possible.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consistency in enforcing policies across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standardise processes, provide training, and ensure policies are applied uniformly across the organisation.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policies may not cover a unique employee issue?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HR and legal teams to assess the situation and make decisions aligned with company values and regulations.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while enforcing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communicate respectfully, and ensure employees feel heard and valued.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employees when enforcing a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explain the reasons for the policy, and address their concerns with empathy and clarity.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regulatory changes that might affect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industry updates, attend relevant training, and collaborate with compliance and legal experts.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the organisation with the well-being of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solutions that align with company goals while addressing employee concerns to ensure fairness and support.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5221271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2C192E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policies are too rigid. How do you make them more acceptable?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behind policies and explore ways to implement them flexibly where possible.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more experience find it easier to comply with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understanding and communication, not experience.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feel policies don’t consider their personal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 and seek solutions that balance fairness and organisational requirements.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managers across departments enforce policies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tools to ensure managers understand and apply policies uniformly.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view compliance officers as strict. How do you change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maintaining transparency, explaining decisions, and showing empathy.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employees question the necessity of a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purpose and benefits of the policy while addressing their concerns.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senior employees more resistant to compliance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varies by individual, not seniority, and I address it by fostering open dialogue.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policies to align with cultural differences in a diverse workforce?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inclusive and collaborate with diverse teams to address unique needs.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cases where employees are unaware of certain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proactive education and regular communication to prevent such situations.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are more likely to misunderstand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depends on clarity of communication, not seniority.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5917989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9663CB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younger employees are less compliant with company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communication and understanding, not age.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affect how employees view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Policies should be inclusive, and I address differences through dialogue and flexibility.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senior employees feel policies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such situations with fairness, explaining that policies apply equally to all.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view compliance officers as enforcers. How do you gain their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listen to their concerns, and ensure fairness in my actions.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think compliance policies stifle creativity.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support organisational goals while encouraging innovation within guidelines.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enforce policies among employees who have been with the company for a long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relevance of the policies and ensure they are applied consistently across all employees.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Cultural norms may conflict with company policies. How do you address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a balance that respects both cultural norms and organisational requirements.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in compliance roles face more resistance from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the situation, not gender, and I address it with fairness and communication.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feel policies are outdated?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feedback and work with teams to review and update policies as necessary.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junior employees less likely to question policies than senior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Questioning depends on the individual’s perspective, not their position.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4925812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5094F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often perceived as more empathetic. How do you balance empathy and enforcement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Empathy and enforcement are not mutually exclusive; I address concerns respectfully while applying policies fairly.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backgrounds make it harder for employees to accept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can enrich understanding, and I address conflicts through dialogue and inclusivity.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sometimes feel exempt from compliance rules.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applied equally and communicate the importance of consistency.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may struggle with formal rules. How do you ensure they comply?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and provide guidance to help them understand the rules.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are often seen as less authoritative. How do you establish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consistent application of policies and clear communication, not gender.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believe compliance officers are rigid.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flexibility within the framework of policies and communicate openly to build trust.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lead to non-compliance?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Non-compliance is often due to misunderstanding, not culture, and I address it through education and dialogue.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may resist changes to established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reasons for changes and how they align with organisational goals.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comply more readily than senior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clarity and communication, not seniority.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perceived as more effective in enforcing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approach, not gender.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6738182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1868D9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are often considered too empathetic. How do you enforce rules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Empathy helps in understanding situations, but I ensure policies are applied fairly and consistently.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in certain regions lead to more compliance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understanding and communication, not cultural norms.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are often resistant to new policies. How do you enforce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and demonstrating the benefits of changes to all employees.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sometimes lack respect for rules.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for rules comes from effective communication and education, not age.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authoritative. How do you establish your authority in the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consistent actions, fairness, and clear communication, not gender.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struggle more with 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issues arise from misunderstandings and can be addressed through clear communication and inclusivity.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may ignore compliance officers they view as inexperienced.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competence and aligning decisions with company values and goals.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face challenges in enforcing tough policies.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policies clearly and consistently, ensuring they are applied fairly across all employees.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Cultural differences may lead to confusion about certain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explained clearly and adapted to be inclusive where necessary.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better suited to handling resistance from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resistance depends on skills and communication strategies, not gender.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842678" name="Horizontal Line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7FF3F71" id="Horizontal Line 4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often lack the authority to enforce policies.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 and fairness, not gender.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certain cultural backgrounds may struggle with rules.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 about communication and education, not cultural background.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are often too informal to comply with strict rules.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 about understanding and alignment, not informality or age.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often dismiss compliance officers as enforcers.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demonstrating expertise and aligning my actions with organisational goals.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seen as more effective in handling resistance. How do you handle pushback?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resistance depends on logic and empathy, not gender.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implement policies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be addressed through inclusivity and clear communication.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perceived as too lenient in compliance roles. How do you ensure rules are followed?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enforce policies fairly and consistently, demonstrating the importance of compliance.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question young compliance officers’ competence. How do you establish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consistent application of policies and clear communication, not age.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resist compliance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understanding and engagement, not geographic location.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better suited to leadership roles in 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are often seen as more empathetic. How do you balance empathy with enforcing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allows me to understand employee concerns, but I ensure policies are applied fairly and consistently.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assertive. How do you handle situations where employees challenge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challenges calmly, provide clear explanations, and focus on maintaining fairness and professionalism.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authoritative in compliance roles. How do you establish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consistency, clear communication, and a thorough understanding of policies, not gender.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softer personalities are sometimes seen as lenient. How do you ensure compliance is maintained?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upholding policies firmly while being approachable and respectful in my interactions.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often face resistance from employees.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transparent communication, consistent actions, and a fair approach to enforcing policies.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perceived as more persuasive. How do you gain buy-in for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logical reasoning, clear communication, and demonstrating how policies benefit both employees and the organisation.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feel that compliance officers are rigid. How do you ensure flexibility while enforcing rules?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policies fairly but am open to exploring creative solutions that fit within the framework of the rules.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sometimes seen as better at handling conflict. How do you manage disputes over policy enforcement?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disputes by listening to all sides, providing clear explanations, and finding equitable solutions.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often seen as less visible in leadership roles. How do you ensure your presence is felt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regularly, engage with employees, and ensure my actions demonstrate leadership and reliability.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women are more lenient in enforcing policies.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that my enforcement is consistent, fair, and aligned with company standards, regardless of perceptions.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Stereotypical Role Bias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Introverted individuals are sometimes seen as less effective in enforcing policies.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Enforcement is about consistency and communication, not personality traits, and I ensure my actions reflect professionalism.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think compliance officers are too strict. How do you build rapport while maintaining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rapport through respectful communication and by showing understanding, without compromising on the rules.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Extroverted personalities are often seen as better at gaining employee trust. How do you approach building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active listening, and fair enforcement to gain trust, regardless of personality type.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might view compliance officers as obstacles to creativity.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how compliance supports innovation by providing clear boundaries within which employees can operate creatively.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see compliance officers as enforcers rather than partners. How do you shift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provide explanations, and demonstrate that compliance supports organisational success.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softer personalities are sometimes perceived as less effective in handling resistance. How do you manage pushback?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firm, provide logical explanations, and ensure open communication to address concerns and gain cooperation.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feel compliance policies are overly rigid. How do you demonstrate flexibility within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individual circumstances and work to find solutions that comply with policies while addressing employee needs.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seen as more effective in policy training sessions. How do you ensure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communication style to the audience, using interactive methods and real-world examples to ensure engagement.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compliance officers lack creativity.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propose innovative ways to implement policies and find solutions that meet both employee and organisational needs.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Compliance roles are often viewed as adversarial. How do you foster a collaborative approach with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proactive communication, and showing employees how compliance benefits everyone involved.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11: Crisis Situation (e.g. high-stress scenarios)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applying for an operations role must demonstrate their ability to respond effectively to crises.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urgency and impact of each task, focus on the most critical issues first, and delegate responsibilities as needed.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handled an unexpected challenge in your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supply chain disruption, I coordinated with vendors, adjusted timelines, and communicated updates to stakeholders to minimise impact.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updates, concise messaging, and consistent communication channels to keep all stakeholders informed.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acknowledge their efforts, provide clear direction, and ensure they feel supported and valued.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decision-making process when time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key data, experience, and input from team members to make informed decisions quickly.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resources are limited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resource allocation based on impact and explore creative solutions to maximise efficiency.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assess the success of your response to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against predefined goals, gather feedback, and review what could be improved for future situations.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stakeholders with conflicting priorities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open communication, clarify objectives, and focus on shared goals to align stakeholders.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to track and manage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project management tools, crisis response frameworks, and clear documentation to maintain control and visibility.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calm and focused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break challenges into manageable steps, and maintain a problem-solving mindset.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3919896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81C2E2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naturally handle crises better than others. How do you approach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thinking, and experience to handle crises effectively.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may feel overwhelmed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redistribute workloads if necessary, and offer support to maintain morale and focus.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 in crisis management is more important than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adaptability ensures a tailored response to unique challenges.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struggle to align during crises. How do you keep everyone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communication, set specific goals, and foster collaboration to maintain alignment.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 disagrees with your crisis response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perspective, explain my rationale, and incorporate valuable input to improve the response.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more emotional during crises. How do you maintain professionalism in these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solutions, communicate clearly, and remain empathetic to address concerns without escalating tensions.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 lack all the necessary information to make a decision?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the best decision based on available data, consult key stakeholders, and adapt as more information becomes available.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skills or interpersonal skills are more important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but interpersonal skills help maintain team cohesion and stakeholder trust.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among team members during prolonged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workloads, encourage breaks, and acknowledge their contributions to maintain morale.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effectiveness of your crisis management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outcomes, gather feedback, and identify lessons learned to improve future responses.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extroverts are naturally better at leading during crises. How do you approach leadership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clarity, decision-making, and communication, not personality traits.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panic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clear direction, and support to help them regain focus and contribute effectively.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expertise is more critical than leadership skills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leadership ensures that resources and expertise are effectively coordinated.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feel overwhelmed by conflicting priorities during crises.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based on impact and align efforts with clear, shared objectives.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thrive on pressure. Do you think this is necessary for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is helpful, but preparation and problem-solving skills are more critical.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crisis response strategy is challenged by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my reasoning with data and adjust plans if their feedback provides a better solution.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diversity can create more challenges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provides valuable perspectives, and clear communication ensures alignment during challenging times.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crises require quick decisions, even if they're not fully informed. How do you balance speed with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timely decisions based on available data and refine them as new information arises.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team members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immediately, focusing on shared goals and fostering open communication.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it's better to follow existing crisis plans or adapt to the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I use existing plans as a framework and adapt as needed based on the specific crisis.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6520217" name="Horizontal Lin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8A4571" id="Horizontal Line 4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People with assertive personalities often excel in crises. How do you demonstrate assertiveness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confidence by focusing on solutions, clear communication, and decisive action.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prefer extroverted leaders during crises. How do you ensure your team feels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direction, listen to their concerns, and maintain open communication, regardless of personality type.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panic under pressure. How do you help them remain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provide reassurance, and maintain a calm, focused environment.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 team where some members resist your crisis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explain my approach, and find common ground to align the team.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introverts struggle with visibility during crises. How do you demonstrate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decisive actions, and delivering results to ensure my leadership is recognised.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technical skills are all that matter during crises. How do you balance technical and leadership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technical expertise to inform decisions while using leadership skills to align the team and execute plans.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struggle to prioritise during a crisis. How do you guide them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 priorities, delegate tasks appropriately, and monitor progress to ensure focus.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emotional resilience is more critical than strategic thinking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emotional resilience supports decision-making under pressure, while strategy ensures effective action.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view crises as reactive situations. How do you take a proactive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issues, prepare contingency plans, and communicate proactively to reduce the impact.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from senior stakeholders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priorities with organisational goals, communicate trade-offs, and ensure stakeholders are informed.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Assertive leaders are often preferred during crises. How do you demonstrate confidence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communication, and decisive action to maintain confidence and focus.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seen as better communicators. How do you ensure effective communication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updates, concise messaging, and consistency to ensure clarity, regardless of personality type.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lose focus during crises. How do you ensure they stay aligned with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alignment through clear goals, regular updates, and addressing concerns promptly.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a different crisis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perspectives, provide clear reasoning for my approach, and adjust plans if necessary.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can effectively lead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crises depends on communication, decision-making, and alignment, not personality traits.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composed under pressure. How do you manage stress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challenges into manageable steps, focus on solutions, and prioritise tasks to stay composed.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crises require immediate action. How do you balance urgency with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quickly but ensure decisions are based on the best available information to achieve effective outcomes.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manage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valuable perspectives, and I ensure alignment through clear communication and shared objectives.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crisis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outcomes, gather feedback, and identify areas for improvement to refine future responses.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have an advantage in gaining stakeholder support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Gaining support depends on clear communication and logical reasoning,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3257599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42D531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seen as natural crisis leaders. How do you demonstrate leadership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decision-making, communication, and focus, not personality traits.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sometimes seen as less assertive. How do you ensure your strategy is implemented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focus on clear communication, alignment with objectives, and decisive action.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crises require dominant personalities.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is about preparation, collaboration, and focus, not dominance.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may resist strategies from quieter leaders. How do you gain their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clear communication, logical reasoning, and demonstrated results.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Assertiveness is often viewed as key in crises. How do you balance assertiveness with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approach is confident but inclusive, valuing team input to refine decisions.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associate technical expertise with better crisis responses. How do you balance expertise and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technical knowledge to inform decisions and leadership to align the team for effective execution.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with visibility. How do you ensure your leadership is recognised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clear communication, and demonstrating accountability.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at rallying teams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depends on communication and empathy, not personality traits.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assume quick decisions are better during crises. How do you ensure thoughtful decision-making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available data, input from the team, and strategic thinking to make balanced, effective decisions.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often resist quieter leaders during crises. How do you assert yourself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communication, and a focus on results to ensure my leadership is respected.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992125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5D5ED9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Experience and Role Bias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often believe that only senior leaders can effectively manage crises. How do you prove your capability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decision-making, collaboration, and delivering results to demonstrate my ability to manage crises effectively.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assume that operational roles do not require strong crisis management skills.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is critical in operations, as ensuring continuity and resolving disruptions is central to the role.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sometimes expect crisis management strategies to come from specialised departments like risk or legal. How do you assert your role in leading such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collaboratively with all stakeholders and use my operational knowledge to develop practical and actionable strategies.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feel that crisis management is best handled by people with extensive industry experience. How do you compensate for any gaps in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adaptability, and leveraging the expertise of the team to ensure effective responses.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assume operational roles are more reactive than proactive. How do you take a proactive approach to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disruptions, develop contingency plans, and monitor for early warning signs to reduce the impact of crises.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 operational roles, some believe resolving crises is not a priority compared to other strategic functions. How do you ensure crisis response remains a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effective crisis management directly supports operational continuity and organisational success.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assume crisis management requires specialised training. How do you demonstrate your ability to lead effectively without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draw on my experience, problem-solving skills, and ability to coordinate with experts to manage crises successfully.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may undervalue the role of operations in crisis management. How do you highlight its importance?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operational decisions directly impact crisis outcomes and ensure alignment with organisational objectives.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leadership often expects crisis strategies to align with high-level goals. How do you balance operational needs with strategic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by communicating operational realities to leadership and adapting strategies to meet both goals.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crisis management is about improvisation. How do you ensure structured responses in chaotic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rely on pre-established frameworks, clear communication, and adaptability to manage crises effectively.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1544557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FBFEE4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Role and Training Bias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Crisis management is often considered a specialised function. How do you demonstrate your ability to handle it effectively in an operational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understanding of operations to develop actionable solutions and work collaboratively with specialised teams to manage crises.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think only roles like risk management are equipped to handle crises. How do you justify your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Operations play a crucial role in implementing practical solutions during crises, bridging strategy and execution.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assume crisis management requires formal training. How do you address challenges without specialised certifications?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experience, quick decision-making, and team collaboration to address crises effectively.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assume operational roles focus more on day-to-day tasks than crisis management. How do you prioritise crisis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crisis planning into daily operations to ensure preparedness and seamless response during disruptions.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often expect crisis strategies to come from leadership or external consultants. How do you demonstrate your ability to lead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aligning the team, and leveraging operational insights to lead effectively.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undervalue the contribution of operational roles in strategic crisis management.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operational actions drive immediate and measurable results, ensuring the organisation meets its crisis objectives.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Crisis management is often seen as requiring deep technical expertise. How do you overcome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experts while ensuring operational efficiency and continuity during the crisis.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crisis management is the responsibility of senior leadership only. How do you take ownership of operational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by implementing action plans, coordinating resources, and aligning efforts with broader organisational goals.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training programs are necessary for effective crisis management. How do you ensure readiness without formal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through industry updates, learn from past experiences, and foster a team culture of preparedness.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sometimes think crisis management is purely reactive. How do you ensure a proactive operational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issues through risk assessment, develop contingency plans, and maintain readiness through regular drills.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12: Change Management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manager must implement a new company-wide initiative that faces employee resistance.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implementing a new initiative when employees are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explaining the benefits of the initiative, and addressing employee concerns through open dialogue.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employee buy-in for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 in the process, solicit their feedback, and demonstrate how the initiative aligns with their goals and values.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are skeptical about the need for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data or examples to support the initiative, and highlight the long-term benefits for the organisation and employees.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implemented a company-wide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the rollout of a new software system, addressing employee concerns through training sessions and regular updates, which ensured a smooth transition.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different employee groups during an initiative rollout?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messaging to address the specific needs and concerns of each group, ensuring that everyone understands the initiative’s value.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 and KPIs, gather feedback from employees, and monitor progress to ensure the initiative achieves its objectives.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about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addressing valid concerns and making adjustments where necessary to ensure success.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morale during periods of significant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communication open, celebrate small wins, and acknowledge employee efforts to foster a positive environment.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are well-prepared for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resources, and ongoing support to ensure employees have the tools and knowledge needed for success.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priorities when implementing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each priority, align resources strategically, and communicate transparently with stakeholders to maintain focus.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employees naturally resist change. How do you manage their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provide clear explanations, and involve them in the process to reduce resistance.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harder to manage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require more coordination, but clear communication and consistent messaging help overcome resistance.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fear losing control over their tasks due to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how the initiative supports their roles, involve them in decision-making, and provide resources to ensure they feel empowered.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addressing resistance from employees at different levels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 equally, regardless of hierarchy, and provide tailored solutions to address their specific needs.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employees understand the long-term benefits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goals and benefits clearly, using examples and data to show how the initiative aligns with organisational success.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may feel overwhelmed by new processes. How do you ensure they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regular check-ins, and open channels for feedback to address concerns promptly.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certain roles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perspectives, and I work to understand and address concerns specific to each role.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employee feedback conflicts with the initiative’s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balance it with organisational objectives, and find solutions that address concerns without compromising goals.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during times of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maintain transparency, and involve employees in the process to foster trust and collaboration.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the initiative rollout stays on track despite employee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progress closely, address issues proactively, and keep communication open to maintain momentum.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10075" name="Horizontal Line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12B5A6" id="Horizontal Line 6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employees are naturally resistant to change. How do you ensure they feel included?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early in the process, provide clear communication, and seek their input to address their concerns.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departments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 across departments, but I work to understand the unique challenges they face and provide tailored solutions.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employees at junior levels resist change more.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communicated, and I ensure all employees, regardless of level, feel heard and supported.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openly criticise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clear explanations, and involve them in discussions to find common ground.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employees are less adaptable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support provided, and I ensure all employees, including long-term ones, have the resources needed to succeed.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threatened by new technology. How do you address these fears?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highlight the benefits of the technology, and involve employees in the transition process to ease their concerns.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coordination, but clear communication and inclusive practices help overcome resistance.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the necessity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behind the initiative, share data, and connect it to the organisation’s long-term goals.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 new initiative might increase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workloads are managed effectively, provide support, and show how the initiative will streamline processes in the long term.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types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perspectives, not personality types, and I tailor my approach to address each person’s concerns.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8560498" name="Horizontal Line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6AB69E" id="Horizontal Line 6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employees are inherently less open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change is introduced. I ensure long-term employees feel included by respecting their experience and addressing their concerns.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junior employees are easier to convince about new initiatives. Do you agree?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to change depends on clear communication and involvement, not seniority or experience level.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that feel the initiative might lead to job insecurity?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provide clear information about the initiative’s goals, and involve teams in the transition process.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harder to manage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effort to align, but consistent communication and inclusive practices can help address resistance effectively.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older employees struggle more with new technology.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ongoing support, ensuring all employees, regardless of age, feel confident and capable.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the initiative disrupts their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them to identify specific challenges and provide solutions, ensuring a smooth transition that respects their expertise.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certain departments are less adaptable to change. How do you manage resistance from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the unique challenges of each department and involve team members in finding workable solutions.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employees who have been with the company for many years?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is about communication and support, not tenure. I ensure all employees feel included and valued during transitions.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resistance from employees who see no immediate benefit in the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connect the initiative to their goals and demonstrate how it contributes to their success and the organisation’s long-term objectives.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employees need extra convincing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often brings valuable insights, and I involve experienced employees early to gain their support and perspective.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9759010" name="Horizontal Line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414462" id="Horizontal Line 6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struggle more with adopting new company-wide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is challenging for everyone, regardless of age. I ensure all employees are supported with training and resources.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junior employees are more open to new ideas. How do you gain buy-in from more senior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senior team members early in the process, valuing their expertise and ensuring their input is integrated into the initiative.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are inherently harder to align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need more coordination, but clear communication and structured planning can ensure alignment.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employees who feel threatened by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fears by providing training, highlighting benefits, and ensuring employees feel included in the transition.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among employees in non-technical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introduced and supported, not the type of role. I ensure everyone understands the initiative’s value.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some departments are more resistant to change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across all departments equally, providing tailored solutions to meet their unique challenges.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resistance is inevitable in traditional teams.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involvement, and addressing concerns directly to demonstrate that even traditional teams can embrace change.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resistance from employees who believe the initiative will add unnecessary complexity to their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how the initiative will simplify workflows in the long term and involve employees in designing solutions.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teams with older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style, not age, determines adaptability. I work with all leaders to ensure alignment and support for the initiative.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employees who have had negative experiences with past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learn from past mistakes, and ensure this initiative is well-communicated and adequately supported.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employees lack adaptability. How do you ensure they embrace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providing clear communication, training, and support to ensure all employees, regardless of age, feel confident and included.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are easier to convince about new initiatives than senior staff?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Buy-in depends on communication and involvement, not seniority, and I work to gain support from all levels.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departments are often seen as resistant to change. How do you handle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their concerns, involve them in discussions, and provide tailored support to address resistance effectively.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struggle more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change is communicated and supported, not the nature of the role.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fear job displacement due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involve them in the process, and demonstrate how the initiative supports their roles.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teams take longer to adapt to company-wide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level of support provided, not age. I ensure all teams receive adequate resources and training.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traditional teams are less open to innovation.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teams in the innovation process, highlighting their contributions and providing clear communication about benefits.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inevitable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resistance may vary, clear communication, inclusion, and consistent support can overcome challenges in any team size.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in teams with older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adaptability depends on mindset, not age. I work with leaders of all ages to align them with the initiative.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resistance to change is unavoidable in traditional organisations.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clear communication, employee involvement, and strong leadership can drive successful change even in traditional environments.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968261" name="Horizontal Line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F6E7E6" id="Horizontal Line 6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Role Bias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employees struggle with adopting change.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communication, training, and resources to ensure all employees, regardless of age, feel confident in the transition.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roles are seen as less adaptable to new initiatives. How do you ensure buy-in from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their unique challenges, involve them in planning, and demonstrate how the initiative benefits their roles.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are inherently harder to align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require more coordination, but clear communication and structured planning can ensure alignment.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fears of job displacement in traditional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highlight the initiative’s benefits, and involve employees in the process to reduce anxiety.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senior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support, not seniority. I ensure all employees feel included and valued.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addressing resistance across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equally across all teams, providing tailored support to meet their specific needs.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resistance to change is inevitable in traditional roles.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involvement, and providing resources to demonstrate how all roles can adapt to change.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senior leadership supports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senior leaders early, align the initiative with organisational goals, and highlight its long-term benefits.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teams need more time to adapt to company-wide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support and resources provided, not the age of the team.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of an initiative from long-term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acknowledge their experience, and involve them in discussions to build trust and collaboration.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9372097" name="Horizontal Line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C55819" id="Horizontal Line 6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Departmental and Generational Bias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certain departments are less open to change. How do you ensure their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specific concerns, involve them in discussions, and provide tailored support to ensure buy-in.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junior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communicated and supported, not the employee’s experience level.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that feel their workflows are being disrupted?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them to identify challenges and provide solutions, ensuring a smooth transition that respects their expertise.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more easily to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resources and training provided, not the age of the employees.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addressing resistance from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concerns equally and provide tailored solutions that address the unique needs of each department.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feel excluded during large transitions. How do you ensure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teams in the process, ensuring their input is valued and their contributions are recognised.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in departments with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workflows may present challenges, but clear communication and involvement help teams adapt.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increased workloads due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workloads effectively, provide support, and demonstrate how the initiative will streamline processes in the long term.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communication and involvement, not age, and I ensure all employees feel included.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departments with different priorities align during an initiative rollout?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highlight shared goals, and ensure open communication to align all departments effectively.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Innovation Acceptance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applying for a leadership role in a traditional company must demonstrate their ability to encourage innovation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of innovation in a traditional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provide opportunities for brainstorming, and create safe spaces where employees feel empowered to share new ideas.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are motivated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and reward innovative contributions, offer resources for skill development, and align innovation goals with individual and team objectives.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when introducing innovative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of the initiative, involve stakeholders in the process, and provide training to ease the transition.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implemented an innovative idea?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to digitise workflows, which improved efficiency and reduced errors, and I involved the team in the process to gain their buy-in.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for innovation within a traditional framework?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existing processes, gather feedback from employees, and monitor industry trends to pinpoint areas where improvements can be made.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traditional values with encouraging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innovative ideas with the company’s core values and communicate how they contribute to long-term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collaboration between teams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cross-functional teams, provide platforms for knowledge sharing, and ensure alignment on common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an innovative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define clear KPIs, gather feedback, and track outcomes to assess the initiative's impact on business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to encourage them to take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support calculated risks, and ensure that failures are treated as learning opportunities.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and technologies that could inspire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attend industry conferences, participate in professional networks, and encourage team members to share their insights and ideas.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4451282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81D05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resist change. How do you address this while encouraging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 in the process, communicate the benefits of change, and provide support to ease the transition.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is harder to achieve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organisations may have established routines, but with the right approach, innovation can be seamlessly integrated.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confident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where ideas are welcomed, rewarded, and treated with respect.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teams to collaborate when they are used to working in silos?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cross-functional projects and promote team-building activities to foster collaboration.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innovative initiatives align with the company’s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innovations as extensions of the company’s core values and long-term goals, ensuring alignment.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are less likely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the environment and leadership support, not on the nature of the role.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innovation might disrupt established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teams in redesigning processes and ensure innovations are tested and implemented gradually.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employee participation in innovation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idea submissions, engagement in brainstorming sessions, and participation in pilot projects.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challenge traditional ways of thinking?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questioning outdated practices and rewarding creative problem-solving.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are slower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have more established routines, innovation can thrive with the right leadership and approach.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675861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FCD7F4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employees in traditional companies lack the creativity needed for innovation.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creativity by providing opportunities for brainstorming, training, and cross-functional collaboration.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are often resistant to new ideas. How do you overcome this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teams in the innovation process, ensuring their input is valued and addressing their concerns with empathy.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are hesitant to take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leadership support; I foster a culture where calculated risks are encouraged and rewarded.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innovation disrupts the company’s core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innovative ideas with the company’s mission and communicate how they enhance core values.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fear failure when trying new ideas. How do you create a safe environment for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failures as learning opportunities and ensure employees feel supported throughout the innovation process.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traditional companies struggle to adopt modern technologies. How do you advocate for such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technology through pilot projects and align them with the company’s goals.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long-established companies are less likely to embrace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depends on leadership and communication; I ensure employees understand the benefits and are involved in the process.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from senior leadership about the risks of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outline risk mitigation strategies, and demonstrate how innovations align with business objectives.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mindsets can adapt to new ways of working?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support and training, employees can successfully adapt and thrive in innovative environments.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innovation may slow down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innovations are implemented gradually, with feedback loops to address any disruptions.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31861238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8173B1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seen as resistant to change. How do you foster innovation in such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early, communicate the benefits of change, and provide training and support to ease the transition.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operational roles are less capable of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role has the potential to contribute to innovation, and I encourage participation across all levels.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from senior leadership that innovation might undermine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innovations with the company’s mission and demonstrate their long-term benefits.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be risk-averse. How do you encourage them to take calculated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trust, provide resources, and ensure employees understand that risk-taking is supported and rewarded.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innovation is disruptive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in planning, ensure alignment with company goals, and implement changes gradually.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traditional teams rely heavily on established workflows. How do you encourage them to think creatively?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brainstorming, highlight inefficiencies in current processes, and involve them in finding solutions.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traditional roles feel empowered to contribute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platforms for idea-sharing, recognise contributions, and involve them in decision-making processes.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mindsets can embrace technology-driven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guidance, training, and communication, employees can adapt and excel in technology-driven environments.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innovative initiatives from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highlight successful case studies, and address concerns through dialogue.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inherently struggle with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have established routines, innovation can thrive with the right leadership and a collaborative approach.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1868461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70095A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seen as stuck in their ways. How do you foster a mindset of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identifying opportunities for improvement and ensure they see the value of their contributions to innovation.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administrative roles are less inclined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possible in every role, and I encourage idea-sharing and collaboration across all departments.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often fear the risks associated with innovation.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clear framework for risk-taking, communicate benefits, and ensure teams feel supported.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leadership may see innovation as a threat to tradition. How do you overcome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innovation complements traditional values and aligns with the company’s goals.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organisations may not be used to collaborative brainstorming. How do you encourage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sessions, use tools to facilitate collaboration, and highlight the benefits of diverse input.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viewed as less creative. How do you ensure every team member feels empowered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examples of innovation from similar roles and provide resources to encourage participation.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innovation disrupts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 and involve employees in designing processes that improve efficiency.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companies can embrace technology-driven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training and communication, employees can adapt and leverage technology to enhance their work.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innovation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 leaders in the process and ensure alignment with their goals to gain their support.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are slower to innovate due to their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structure may create challenges, strong leadership can navigate these obstacles and drive innovation.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800968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A873DA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resist innovation. How do you overcome this obstacle?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process, communicate benefits, and ensure they feel supported through the transition.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administrative or operational roles contribute meaningfully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relevant to all roles, and I create platforms to ensure everyone’s input is valued.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traditional companies often lack creativity. How do you inspire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collaborative opportunities, and recognise innovative contributions.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resistant to adopting technology. How do you change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technology through pilot programs and provide training to ensure adoption.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disrupts the efficiency of traditional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Innovations enhance efficiency, and I implement them gradually to minimise disruptions.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often feel innovation is unnecessary. How do you create a sense of urgency?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market trends and potential benefits to show the importance of adapting to change.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concerns from senior leaders about the risks of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data, outline risk mitigation strategies, and align initiatives with business goals.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roles with established routines are less suited for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routines can benefit from innovation to improve efficiency and outcomes, and I encourage employees to explore opportunities.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who fear failure feel safe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culture where failures are treated as learning opportunities and ensure employees feel supported.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inherently struggle with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there may be challenges, with the right leadership and approach, innovation can thrive.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8865057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B6780D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Role and Organisational Structure Bias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roles often focus on routine tasks. How do you inspire them to think innovatively?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brainstorming, demonstrate how innovation can improve their tasks, and recognise their contributions.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innovation is more suited to creative roles than operational ones. How do you encourage innovation in all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innovation is relevant to every role by showcasing examples and creating platforms for all team members to contribute.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organisational structures are often rigid. How do you navigate these challenges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the structure, gain leadership buy-in, and demonstrate the value of innovation through small, successful initiatives.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hierarchical teams might be hesitant to challenge established norms. How do you foster a culture of questioning and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lead by example, and create safe spaces where team members feel comfortable sharing ideas.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is harder to achieve in organisations with long-standing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processes can pose challenges, but I use them as a foundation to identify areas for improvement and drive innovation.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viewed as less conducive to innovation. How do you ensure everyone feels empowered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celebrate successes from all roles, and show how their ideas can lead to meaningful change.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innovation from teams focused on efficiency rather than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innovation with their goals, showing how it enhances efficiency and reduces redundant tasks.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operational roles can adapt easily to innovation-focused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guidance, clear communication, and resources, employees in all roles can successfully adapt to innovation.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are often slow to adopt new technologies. How do you address this in your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pilot projects to demonstrate value, provide training, and communicate how technology supports long-term goals.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feel innovation disrupts their routines. How do you mitigate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process, implement changes gradually, and gather feedback to ensure smooth transitions.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Risk Aversion and Process Bias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often favour stability over risk-taking. How do you encourage employees to take calculated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trust, provide a framework for risk-taking, and ensure employees understand that learning from failures is part of the process.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used to strict processes may see innovation as disruptive. How do you integrate innovation into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collaboratively with teams to redesign workflows, ensuring innovations are introduced gradually and aligned with their goals.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fear failure. How do you create an environment that supports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showing that failures are opportunities to learn, and ensure employees feel supported throughout the process.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long-standing processes hinder creativity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create initial resistance, I use them as a baseline to identify inefficiencies and opportunities for improvement.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focused on operational efficiency may resist innovation. How do you align their objectives with creative thinking?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innovative ideas can streamline their workflows and make their tasks more effective and efficient.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hesitate to challenge existing practices. How do you encourage them to question the status quo?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safe spaces for discussion, reward innovative thinking, and demonstrate the benefits of questioning outdated practices.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innovation aligns with the company’s existing values and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position innovation as a natural extension of the company’s values and ensure alignment through clear communication and collaboration.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are often process-driven. How do you introduce flexibility while maintaining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gradually, align them with existing processes, and provide training to ensure understanding.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innovation is only relevant to specific teams. How do you promote cross-functional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cross-functional projects, share success stories, and demonstrate the value of diverse perspectives.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innovation should only focus on major changes. How do you balance small, incremental improvements with larger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both approaches, starting with smaller wins to build momentum and demonstrating the feasibility of larger-scale changes.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Risk Management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project manager applies for a role requiring proactive risk identification and mitigation.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potential risks at the beginning of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risk assessments by analysing project objectives, stakeholder expectations, and resource availability while reviewing lessons learned from similar projects.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is aware of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regular risk identification sessions, use tools like risk registers, and ensure open communication about risks throughout the project.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mitigated a project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mitigated supplier delays by establishing backup vendors and proactively adjusting timelines to avoid disruption.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management with other project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management into project planning and daily activities, ensuring it remains a continuous and collaborative effort.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do you use to track and manage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risk matrices, project management software, and collaborative platforms to track and prioritise risks.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your risk mitigation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compare outcomes against predefined KPIs, gather team feedback, and assess whether risks were effectively managed or avoided.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risks to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risks in a clear, structured format, including their potential impact, likelihood, and mitigation strategies, ensuring stakeholders are informed and aligned.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arise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risk quickly, involve the team in brainstorming solutions, and implement contingency plans to minimise impact.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when multiple are identified?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risks based on their likelihood and impact, focusing first on those that pose the greatest threat to project objectives.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your team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members to identify and report risks, provide training on risk management practices, and foster a culture of accountability.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identifying risks. How do you ensure no risks are overlooked?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techniques like SWOT analysis, brainstorming, and stakeholder input to ensure comprehensive risk identification.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take ownership of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risk discussions, provide training, and highlight their contributions to the project’s success.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face more challenges in managing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coordination, but clear communication and well-defined roles help manage risks effectively.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teams from becoming complacent about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regular cadence of risk reviews, emphasise their impact on project success, and recognise team efforts in managing risks.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are less involved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a collective responsibility, and I ensure every role contributes by assigning specific tasks and providing guidance.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identification with managing day-to-day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management into daily workflows, ensuring it remains a continuous and collaborative process.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feel overwhelmed by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risks into manageable components, prioritise them, and ensure the team feels supported in addressing them.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teams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structured frameworks and collaboration ensure risks are identified regardless of team composition.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 against project objectives, gather feedback, and assess the impact of risks that were avoided or mitigated.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teams to think critically about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use scenario-based discussions, and create an environment where critical thinking is valued.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1634458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77DFAB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teams are naturally better at managing risks. How do you assess a team’s readiness for proactive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their skills, provide training where needed, and ensure collaboration to strengthen their readiness.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are less capable of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members bring fresh perspectives, and I ensure their insights are valued by involving them in risk discussions.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risk management slows down project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improves overall project efficiency.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are less involved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are integral, and I encourage collaboration to address risks specific to their expertise.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escalated promptly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pathways and ensure open communication with all stakeholders.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face more challenges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tools and frequent check-ins to ensure risks are identified and addressed.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stakeholders who downplay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insights and real-world examples to emphasise the importance of addressing risks proactively.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managing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can be agile, but I focus on clear roles and communication to manage risks effectively in any team size.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risk management adds unnecessary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risk management simplifies project execution by addressing potential challenges before they escalate.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frameworks are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Frameworks can be tailored to any industry, and I ensure they are adapted to meet the specific needs of each project.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1895550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229DF4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Experienced project managers are often better at identifying risks. How do you ensure accuracy if you lack extensive experience in an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structured risk management frameworks, collaborate with subject-matter experts, and gather insights from past projects.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contribute less to risk identification compared to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provide critical insights into operational risks, and I ensure their expertise is part of the risk management process.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not see risk management as their responsibility. How do you instil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assign specific risk management tasks, provide training, and make risk ownership a part of team performance metrics.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projects face fewer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are present in all projects, and I apply the same diligence to identify and mitigate risks regardless of project size.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resist allocating resources for risk mitigation.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show the long-term benefits of risk mitigation and highlight potential consequences of inaction.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are less reliable when it comes to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team members often bring fresh perspectives, and I ensure their insights are considered and valued.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who feel risk management slows them down?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ensures smoother project execution.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in hierarchical organisations escalate risks less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escalation pathways and open communication ensure risks are addressed promptly, regardless of organisational structure.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struggle more with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robust communication tools and processes, which I ensure are in place for effective risk management.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more critical in industries like healthcare or construction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certain industries may have higher stakes, risk management is essential in every sector to ensure project success.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088622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C24AE6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can adequately identify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team members often bring fresh insights, and I actively involve them in risk discussions to ensure diverse perspectives.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smaller teams handle risk management more effectively than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strengths, but I tailor my approach to ensure clear communication and accountability in any team size.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lack the broader perspective needed for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provide essential insights into operational risks, and I ensure their expertise is integrated into the process.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stakeholder perceptions that risk management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 on potential risks and their impact, demonstrating the value of proactive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face more communication barriers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structured communication protocols, which I implement to ensure effective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less of a priority in smaller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exist in all projects, and I apply consistent risk management practices regardless of size.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adds unnecessary complexity.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risk management simplifies project execution by resolving potential issues before they escalate.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organisations struggle with timely risk escalation?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escalation processes and regular communication help address risks efficiently, even in complex hierarchies.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less experience in risk management can handle it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use structured frameworks to ensure all team members contribute effectively to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more suited for formal risk management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adaptable to all industries, and I tailor practices to fit each project’s unique requirements.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7610779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A9E179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lack the experience to contribute meaningfully to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experience helps, junior members often provide fresh insights, and I ensure their contributions are valued.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team members are less equipped to assess broader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team members provide essential expertise on operational risks, which are critical to comprehensive risk management.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teams are often seen as more agile in risk management. How do you ensure larger teams remain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clarity in roles, streamline communication, and use collaborative tools to maintain efficiency in larger teams.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is only necessary for high-stakes industries.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benefits all industries by ensuring smooth project execution and mitigating potential disruptions.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lack the cohesion needed for effective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structured communication and collaboration tools, remote teams can manage risks as effectively as in-person teams.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project managers struggle to handle complex risk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project managers can succeed with guidance, structured frameworks, and collaboration with experienced team members.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assume risk management slows down projects unnecessarily.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ensures long-term project success.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organisations face more delays in escalating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escalation processes and communication protocols to minimise delays in addressing risks.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projects face disproportionately more risks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by project scope, and I adapt my risk management strategies to fit the specific needs of each project.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practices are more applicable to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critical across all industries, and I tailor approaches to meet the specific challenges of each sector.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Experience and Team Composition Bias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Junior team members are often perceived as less capable of identifying risks. How do you ensure they contribute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provide training, and encourage open discussions to leverage their fresh perspectives.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Larger teams may find it harder to manage risks. How do you maintain clarity and accountability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define roles clearly, establish communication protocols, and use tools to ensure accountability and focus.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contribute less to identifying broader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are critical for identifying operational risks, and I integrate their expertise into the overall risk management strategy.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stakeholders who believe risk management slows down project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reduces delays and ensures smoother project execution.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projects are often perceived as having fewer risks. How do you address risks in such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project has risks, and I apply a consistent risk management framework regardless of project size.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Remote teams are sometimes seen as less effective in managing risks. How do you ensure risks are identified and mitigated?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communication, regular check-ins, and collaborative tools to maintain effectiveness in remote teams.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team members are better at identifying risks than less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structured frameworks and collaboration ensure risks are identified regardless of experience levels.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hierarchical organisations may face delays in escalating risks. How do you ensure timely escalation?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pathways, conduct regular reviews, and ensure open communication to minimise delays.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more suited to formal risk management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benefits all industries, and I tailor my approach to fit the specific needs of each project.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take ownership of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risk discussions, provide recognition for their contributions, and integrate risk management into team objectives.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Role and Perception Bias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stakeholders may view risk management as unnecessary for certain roles. How do you ensure all roles contribute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risk management for every role and assign tasks to ensure collective accountability.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Technical team members are sometimes perceived as less involved in strategic risks. How do you integrate their input?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technical teams provide operational insights, which are critical for a comprehensive risk management strategy.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Remote teams may face communication barriers in risk management.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communication protocols, collaborative tools, and frequent updates to overcome these challenges.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teams are often seen as more agile in managing risks. How do you ensure agility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larger teams into smaller task groups, streamline decision-making processes, and use tools to maintain focus.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experienced team members can adequately identify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frameworks and collaboration ensure that every team member can effectively contribute to risk identification.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adds complexity to projects. How do you demonstrate its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proactive risk management prevents major disruptions, simplifying project execution in the long run.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traditional organisational structures may struggle with timely risk escalation. How do you ensure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protocols, define responsibilities, and ensure open lines of communication to address risks promptly.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project managers face challenges in handling complex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project managers can succeed with proper guidance, training, and collaboration with experienced team members.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industries are seen as requiring less formal risk management. How do you adapt your approach across different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risk management strategies to align with the specific needs and challenges of each industry.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teams who feel risk management slows them down?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aligns with their goals and reduces disruptions in the long term.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15: Cultural Sensitivity in Context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team leader must navigate cultural differences in a globally distributed team. 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across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common communication protocols, encourage feedback, and use tools that facilitate clarity, such as video calls and collaborative platforms.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perspectives, mediate with empathy, and provide opportunities for team members to learn about each other's cultures.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suit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each team member’s working preferences and tailor my approach to balance cultural nuances with team goals.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 by encouraging equal participation, facilitating icebreakers, and highlighting the value of diverse viewpoints.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challenges in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flexible schedules, rotate meeting times, and use asynchronous communication tools to accommodate all team members.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everyone feels included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solicit input from all team members, use anonymous surveys when needed, and ensure meetings provide space for open discussion.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work styles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team members with shared objectives while respecting individual preferences and cultural norms.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trust within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maintain transparency, and encourage open communication to build trust across the team.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to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strengths and preferences, align tasks with team goals, and ensure equitable distribution of responsibilities.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cultural differences that might impact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cultural awareness training, research cultural norms, and encourage team members to share insights about their own backgrounds.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more reserved. How do you ensure team members from such cultures feel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multiple channels for feedback, including one-on-one meetings and anonymous surveys, to create a comfortable environment.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differences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issues promptly, encourage understanding through dialogue, and focus on aligning team members with shared goals.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collaboration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diversity can bring challenges, it enhances creativity and decision-making when managed effectively.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from different time zones stay aligned?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communication tools, share meeting recordings, and rotate meeting times to ensure inclusivity.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 by using simple language, leveraging translation tools, and encouraging team members to ask for clarification.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hierarchy more than others. How do you manage this dynamic?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promoting open dialogue and ensuring all team members feel comfortable sharing ideas.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assigning high-visibility tasks in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contributions objectively, rotate responsibilities, and provide equal opportunities for all team members.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impacts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improve productivity by bringing diverse perspectives, but it requires strong communication and inclusivity to manage effectively.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team culture that respects and integrates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cultural sharing, celebrate international holidays, and ensure everyone’s contributions are valued.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norms conflict with team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with sensitivity, balance cultural considerations with company policies, and find mutually agreeable solutions.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16026992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2F9DBF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less outspoken. How do you ensure team members from such backgrounds contribute to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by asking open-ended questions, providing time for preparation, and creating safe spaces for sharing.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face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can lead to misunderstandings, but they can also be an opportunity to strengthen team collaboration through effective leadership.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prioritise collective decision-making. How do you balance this with individual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 balance by respecting collaborative norms while ensuring individual roles and responsibilities are clear.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language barriers in global teams where English proficiency varies?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clear, concise communication, provide resources for language improvement, and use translation tools as needed.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hierarchical leadership. How do you adapt your style to suit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hierarchical preferences while fostering an inclusive environment where all team members feel valued.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require more discussion, but they ultimately lead to more robust and well-rounded decisions.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are resistant to cultural awareness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highlight the value of cultural understanding, and provide examples of its benefits.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impacts the speed of task completion?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may require adjustments, but the enhanced creativity and collaboration it brings outweigh any initial delays.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clarity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follow-up questions and written summaries to confirm understanding and maintain transparency.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resolve conflicts where cultural norms directly clash with team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sensitivity, find compromises, and focus on aligning the team around shared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1558624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89228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expect leaders to make all decisions. How do you adapt your leadership approach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cultural expectations with collaborative practices, ensuring team members feel involved and respected.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leads to more disagreements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cause initial misunderstandings, but with open communication, they enhance problem-solving and innovation.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norms conflict with your company’s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sensitivity, ensuring compliance while respecting individual perspectives.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require more time to align on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initial alignment may take longer, it results in stronger and more creative solutions.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differences in work ethics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the team with shared objectives, recognising and respecting cultural nuances in work ethics.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transparency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clarity through written communication, follow-ups, and confirmation of mutual understanding.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performance evaluations across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objective metrics, seek input from team members, and consider cultural nuances when providing feedback.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may feel excluded in multicultural teams.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environment through team-building activities, recognition, and celebrating cultural diversity.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reduce team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protocols and translation tools help minimise language-related challenges and maintain efficiency.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change from team members who are accustomed to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involving them in discussions, explaining the rationale for changes, and ensuring their concerns are heard.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340374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E3EA99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known for avoiding confrontation. How do you handle team members who are hesitant to raise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safe spaces for discussion, encourage anonymous feedback, and address concerns with empathy and support.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trust in diverse teams may take more effort, but it leads to stronger collaboration and better results.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prioritise hierarchical leadership. How do you ensure team members feel included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hierarchical preferences while fostering an environment that values input from all team members.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may require additional resources like translation tools and communication protocols, but they can be managed effectively.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are more task-oriented than relationship-oriented. How do you balance these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the team around shared goals while respecting individual working styles to maintain harmony and productivity.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significant cultural differences face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can lead to misunderstandings initially, but with strong communication, they can enhance collaboration.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indirect communication. How do you ensure transparency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up with written communication, summarise discussions, and encourage open dialogue to maintain transparency.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 alignment may take longer, but it ultimately results in stronger and more creative solutions.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have a slower decision-making process. How do you ensure timely outcomes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deadlines, ensure open communication, and balance the decision-making process with the project’s urgency.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leadership that cultural diversity might slow project delivery?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leads to innovation and better outcomes, offsetting any initial adjustments required.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2303893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471562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from certain cultures are seen as less proactive. How do you encourage them to take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expectations, offer support, and create opportunities for team members to demonstrate their capabilities.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are known for being more reserved. How do you ensure they participate actively in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ask open-ended questions, provide one-on-one opportunities, and use anonymous feedback tools to encourage participation.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cultures prioritise relationships over deadlines. How do you ensure deadlines are met?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importance of deadlines while respecting relationship-building efforts, balancing both priorities.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lead to inefficiency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differences may require adjustments, they ultimately strengthen teams through diverse perspectives and collaboration.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feedback. How do you ensure feedback is understood clearly?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constructive feedback methods and encourage team members to seek clarification to ensure understanding.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diverse teams requires understanding and effort, but it leads to stronger collaboration and innovation.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avoid challenging authority. How do you ensure open communication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environment, invite input directly, and encourage anonymous feedback to foster open communication.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impact decision-making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managed with clear protocols, translation tools, and inclusive communication practices.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with significant cultural differences are seen as slower in delivering results. How do you ensure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streamline processes, set clear goals, and use communication tools to ensure the team stays aligned and productive.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teams are better suited for efficiency compared to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teams may require initial adjustments but ultimately deliver more innovative and well-rounded results.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3238589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2F73D5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 and Leadership Style Bias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clarity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follow-ups, written summaries, and regular check-ins to maintain transparency and ensure alignment.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leadership styles are more effective in some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respect cultural norms while ensuring inclusivity and collaboration.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might feel excluded in culturally diverse teams.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through team-building activities, open discussions, and celebrating diverse contributions.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face more challenges in aligning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diverse teams may take additional effort initially, but it leads to more innovative and effective solutions.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cross-cultural training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 of cultural understanding, provide examples of positive outcomes, and encourage participation.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avoid challenging authority. How do you encourage open dialogue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discussion, invite feedback directly, and ensure all team members feel valued.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protocols and tools help minimise language challenges, maintaining team efficiency.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relationships over timelines. How do you balance this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relationship-building efforts with project goals, ensuring deadlines are respected without compromising collaboration.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trust in diverse teams may take more effort initially, but it creates stronger collaboration and innovation.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leadership that cultural diversity might slow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improves decision-making quality and focus on streamlining processes to maintain efficiency.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9612388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43AF3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Team Dynamics and Perception Bias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seen as less collaborative. How do you foster teamwork in such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collaboration through structured activities, open communication, and highlighting shared goals.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may require more discussion initially, but they result in stronger, more inclusive decisions.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cultures prefer individual contributions over teamwork. How do you manage this dynamic?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individual working styles while aligning them with the team’s collective objectives.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in global teams create inefficiencies?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tools and protocols, language barriers can be effectively managed without significant impact on efficiency.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may feel their cultural background puts them at a disadvantage.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contributions are valued equally and create a supportive environment that celebrates diversity.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 styles. How do you ensure transparency?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written communication, encourage clarifications, and summarise key points to maintain clarity.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more prone to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lead to misunderstandings, but open communication and strong leadership can turn conflicts into learning opportunities.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performance evaluations across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objective metrics, seek input from multiple sources, and consider cultural nuances when providing feedback.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challenges in aligning work ethics?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work ethics may require adjustments, but it ensures stronger teamwork and better outcomes.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hierarchical leadership. How do you adapt your leadership style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preferences for hierarchy while promoting collaboration and inclusivity in decision-making.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16: Situational Stressors</w:t>
      </w:r>
    </w:p>
    <w:p w:rsidR="0084340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applying for a high-pressure role must demonstrate their ability to manage stress effectively.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focused and productive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break them into manageable steps, and maintain a problem-solving mindset to stay focused and productive.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managed stress in a challenging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dealt with tight deadlines by delegating tasks, maintaining clear communication, and managing my time effectively.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stress doesn’t affect your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a moment to analyse the situation, focus on the facts, and involve my team when needed to make balanced decisions.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work-life balance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ensure effective time management, and prioritise self-care to maintain balance.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team management during high-pressure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delegate tasks effectively, and ensure open communication to keep the team aligned and motivated.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prevent burnout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breaks, practice mindfulness, and encourage a supportive team culture to prevent burnout.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sudden changes or unexpected challenges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flexible, reassess priorities, and develop a clear action plan to address challenges effectively.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during peak stress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urgency and impact of each task, focus on high-priority goals, and delegate responsibilities as needed.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resilient during stressful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acknowledge their efforts, and ensure they have the support they need to stay motivated.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reflect on and learn from stressful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After a stressful period, I review what worked, identify areas for improvement, and implement changes to enhance future performance.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handling stress. How do you ensure stress doesn’t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preparation, maintain a positive mindset, and use techniques like prioritisation and mindfulness to manage stress effectively.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roles require a specific personality type?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certain traits can help, stress management is a skill that can be developed through experience and training.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struggles to meet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step in to provide guidance, help prioritise tasks, and offer support to keep the team on track.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multiple competing deadlines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time management tools, communicate expectations clearly, and delegate tasks to ensure deadlines are met.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stress management techniques don’t negatively impact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strategies with the team, create a collaborative environment, and ensure everyone feels supported during stressful times.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handle stress better than their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comes with experience in managing stress, but it’s important to support the team in developing their own stress management skills.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high performance when faced with unexpected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adaptable, focus on the most critical tasks, and work with my team to address challenges collaboratively.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a positive work environment during high-pressure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provide regular feedback, and ensure the team feels recognised for their efforts.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more experience handle stress better?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effective stress management comes from understanding and using the right techniques, regardless of experience level.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during stressful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reflect on the feedback, and use it to make improvements while staying focused on the bigger picture.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1555898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87D6E0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thrive under pressure. Do you think you’re naturally inclined to handle stress well?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developed strong stress management skills over time through experience, preparation, and continuous learning.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struggle with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encourage open communication, and share strategies to help them manage stress effectively.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expected to handle stress better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leaders must set an example, managing stress effectively is a skill that everyone can and should develop.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stress doesn’t negatively affect your relationships with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professional, maintain open communication, and manage my emotions to ensure positive interactions.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people better at handling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traits may help, stress management techniques are critical for success in high-pressure environments.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stress from affecting your decision-making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data, involve my team, and take time to assess options before making decisions under pressure.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struggle more with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training and support, not age. I ensure all team members are equipped to handle pressure effectively.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and professional life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boundaries, focus on time management, and ensure self-care is part of my routine.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are more likely to burn out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experience can help, burnout prevention requires a supportive culture and effective stress management strategies.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yourself to stay productive during high-stress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goals, break tasks into manageable steps, and remind myself of the bigger picture.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2348346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448759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staying calm under pressure. Do you think you have that 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staying calm may come naturally to some, I’ve developed effective stress management techniques through experience and practice.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less resilient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depends on training, support, and mindset, not age. I work with all team members to build their capacity to handle stress.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member’s stress affects their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situation with empathy, provide support, and help them prioritise their tasks to regain focus and confidence.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better at managing stress than their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 often have more experience in stress management, but it’s important to support the team in developing these skills as well.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multitasking is essential in high-pressure roles. How do you manage multiple responsibilities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based on urgency and importance, focusing on one thing at a time to ensure quality outcomes.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stress is inevitable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stress may be a factor, I focus on minimising its impact through planning, delegation, and maintaining balance.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people better suited for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personality traits may help, the right strategies and mindset are what truly enable success under pressure.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composed when faced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situation, focus on high-priority goals, and communicate clearly with stakeholders to manage expectations.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younger employees are more likely to burn out. How do you ensure this doesn’t happen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supportive culture, provide resources, and encourage regular breaks to prevent burnout across all team members.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stress doesn’t negatively affect your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manage my emotions, and address conflicts promptly to maintain positive relationships.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2661335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31511B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people are naturally more suited to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 skill that anyone can develop through training, support, and practice.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younger team members struggle more with stress. How do you support them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mentorship, create a supportive environment, and ensure they have the tools and resources to succeed.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reserved personalities are less effective in managing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isn’t tied to personality traits but to the strategies and mindset a person adopts.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multitasking is essential for managing high-pressure roles. How do you balance multiple priorities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delegate responsibilities, and focus on one thing at a time to ensure quality outcomes.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individuals handle stress better?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effective stress management techniques can be developed by anyone, regardless of experience level.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stress doesn’t affect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openly, and create a positive environment where the team feels supported.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stress is unavoidable in high-pressure roles.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proactive planning, open communication, and maintaining balance to minimise stress in high-pressure situations.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prone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 conditions and support systems, not age. I prioritise a healthy work environment for everyone.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and focused during high-stress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manageable steps, stay goal-oriented, and remind myself of the impact of my work.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stress affects introverts and extroverts differently?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affects everyone differently, and I tailor my support to the individual needs of my team members.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184356" name="Horizontal Lin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6ED88B" id="Horizontal Line 5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at managing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skills and strategies, not personality traits like extroversion or introversion.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younger employees lack the resilience for high-pressure roles. How do you address this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resilience through training, mentoring, and fostering a supportive work environment for all employees.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essential for handling stress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can be counterproductive; I prefer prioritising tasks and focusing on one at a time to manage stress effectively.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introverts are less effective in managing stress.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about mindset and techniques, not personality type, and I ensure all team members are supported equally.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struggle more with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skills can be developed by anyone, regardless of experience, with the right support and resources.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in team members who are seen as less adaptable?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individual needs, ensure manageable workloads, and create a culture of open communication and support.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stress is unavoidable in high-pressure roles. How do you manage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stress may be a factor, I focus on minimising its impact through preparation, teamwork, and maintaining balance.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face more challenges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vary by individual, not personality type, and I provide support tailored to the needs of each team member.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extroverted leaders are better at managing team stress. How do you ensure your team feels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empathy, and creating a positive team culture to ensure everyone feels valued and supported.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burnout is more common among less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 conditions and support systems, and I ensure all team members have the resources they need to thrive.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and Personality Bias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struggle more with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training and support, not age, and I ensure all team members are equipped to handle pressure effectively.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introverts are less effective at handling stress.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about skills and strategies, not personality traits, and I support all team members equally.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employees handle stress better than less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stress management techniques can be learned and applied by anyone with the right guidance.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in younger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mentorship, manageable workloads, and fostering a supportive work environment to prevent burnout.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extroverts are better at handling high-pressure roles.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high-pressure roles depends on preparation and mindset, not personality type.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are perceived as less adaptable to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individualised support, encourage open communication, and share effective stress management techniques.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critical for handling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prioritisation and time management, which are more effective than multitasking in managing stress.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supported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positive environment, offer one-on-one discussions, and ensure their contributions are valued.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younger employees are less resilient under pressure. How do you build resilience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mentoring, creating supportive systems, and fostering collaboration to build resilience across the team.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face more challenges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strategies, not personality traits like introversion or extroversion.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5340830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C1BFCF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Generational and Role Perception Bias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younger employees are less prepared for high-pressure roles. How do you mentor them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training, open communication, and providing opportunities to build their confidence and resilience.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an essential skill for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prefer prioritisation and task delegation over multitasking to ensure quality and reduce stress.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are seen as less adaptable to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encourage open dialogue, and help them develop personalised stress management strategies.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more prone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workload and support systems, and I ensure a healthy work environment for all team members.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certain roles require more stress tolerance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tolerance depends on the individual and the environment, and I ensure all team members have the support they need to thrive.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naturally better at managing stress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involves experience and training, but stress management is a skill that everyone can develop.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seen as less critical during high-pressure situations. How do you ensure every team member feels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importance of each role, recognise contributions, and ensure everyone understands their impact on the team’s success.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younger employees to handle high-stress situations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them, provide constructive feedback, and celebrate their successes to build confidence and resilience.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stress affects decision-making differently for leaders compared to other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can impact anyone’s decision-making, and I work to create an environment where everyone can focus and perform effectively.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burnout is inevitable in high-pressure roles. How do you prevent it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maintaining balance, encouraging breaks, and fostering a supportive team culture to prevent burnout.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sectPr w:rsidR="0084340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0B87" w:rsidRDefault="00F10B87">
      <w:pPr>
        <w:spacing w:after="0" w:line="240" w:lineRule="auto"/>
      </w:pPr>
      <w:r>
        <w:separator/>
      </w:r>
    </w:p>
  </w:endnote>
  <w:endnote w:type="continuationSeparator" w:id="0">
    <w:p w:rsidR="00F10B87" w:rsidRDefault="00F1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0B87" w:rsidRDefault="00F10B8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F10B87" w:rsidRDefault="00F10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52F"/>
    <w:multiLevelType w:val="multilevel"/>
    <w:tmpl w:val="D916A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0A60766"/>
    <w:multiLevelType w:val="multilevel"/>
    <w:tmpl w:val="03201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36E52E2"/>
    <w:multiLevelType w:val="multilevel"/>
    <w:tmpl w:val="D4A66B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3CD0BFB"/>
    <w:multiLevelType w:val="multilevel"/>
    <w:tmpl w:val="83561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3D06B1E"/>
    <w:multiLevelType w:val="multilevel"/>
    <w:tmpl w:val="4B1E47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43049E2"/>
    <w:multiLevelType w:val="multilevel"/>
    <w:tmpl w:val="479ED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576422B"/>
    <w:multiLevelType w:val="multilevel"/>
    <w:tmpl w:val="5260C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63E26CE"/>
    <w:multiLevelType w:val="multilevel"/>
    <w:tmpl w:val="BAD27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066E6122"/>
    <w:multiLevelType w:val="multilevel"/>
    <w:tmpl w:val="3E140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06C264D0"/>
    <w:multiLevelType w:val="multilevel"/>
    <w:tmpl w:val="BC663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08252520"/>
    <w:multiLevelType w:val="multilevel"/>
    <w:tmpl w:val="CE2E5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082A63B9"/>
    <w:multiLevelType w:val="multilevel"/>
    <w:tmpl w:val="FBD24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08AE1E8B"/>
    <w:multiLevelType w:val="multilevel"/>
    <w:tmpl w:val="D6A05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08F67A9B"/>
    <w:multiLevelType w:val="multilevel"/>
    <w:tmpl w:val="A4FC0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0A24333D"/>
    <w:multiLevelType w:val="multilevel"/>
    <w:tmpl w:val="DACA1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0A644188"/>
    <w:multiLevelType w:val="multilevel"/>
    <w:tmpl w:val="8B444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0B712322"/>
    <w:multiLevelType w:val="multilevel"/>
    <w:tmpl w:val="EE028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0B847EF8"/>
    <w:multiLevelType w:val="multilevel"/>
    <w:tmpl w:val="846A4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0E411175"/>
    <w:multiLevelType w:val="multilevel"/>
    <w:tmpl w:val="C9BCB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0E883C2F"/>
    <w:multiLevelType w:val="multilevel"/>
    <w:tmpl w:val="34086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0EC95B0C"/>
    <w:multiLevelType w:val="multilevel"/>
    <w:tmpl w:val="6E622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0F7817A5"/>
    <w:multiLevelType w:val="multilevel"/>
    <w:tmpl w:val="84CE6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131D6318"/>
    <w:multiLevelType w:val="multilevel"/>
    <w:tmpl w:val="A97A3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13A714A2"/>
    <w:multiLevelType w:val="multilevel"/>
    <w:tmpl w:val="60A07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14164F2A"/>
    <w:multiLevelType w:val="multilevel"/>
    <w:tmpl w:val="96361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152905B5"/>
    <w:multiLevelType w:val="multilevel"/>
    <w:tmpl w:val="50648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156858BA"/>
    <w:multiLevelType w:val="multilevel"/>
    <w:tmpl w:val="5A366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1691722F"/>
    <w:multiLevelType w:val="multilevel"/>
    <w:tmpl w:val="85B86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192671E2"/>
    <w:multiLevelType w:val="multilevel"/>
    <w:tmpl w:val="5A028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1A7940A7"/>
    <w:multiLevelType w:val="multilevel"/>
    <w:tmpl w:val="27182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1C895F38"/>
    <w:multiLevelType w:val="multilevel"/>
    <w:tmpl w:val="5A4EF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1D160063"/>
    <w:multiLevelType w:val="multilevel"/>
    <w:tmpl w:val="E57A0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1E196BA2"/>
    <w:multiLevelType w:val="multilevel"/>
    <w:tmpl w:val="E3E43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1E376A36"/>
    <w:multiLevelType w:val="multilevel"/>
    <w:tmpl w:val="C9347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1E5972FB"/>
    <w:multiLevelType w:val="multilevel"/>
    <w:tmpl w:val="C8B69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1E624375"/>
    <w:multiLevelType w:val="multilevel"/>
    <w:tmpl w:val="49523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1EA7347F"/>
    <w:multiLevelType w:val="multilevel"/>
    <w:tmpl w:val="399ED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200F0866"/>
    <w:multiLevelType w:val="multilevel"/>
    <w:tmpl w:val="BDBEA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20453104"/>
    <w:multiLevelType w:val="multilevel"/>
    <w:tmpl w:val="28BAE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205F116D"/>
    <w:multiLevelType w:val="multilevel"/>
    <w:tmpl w:val="774AD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20C55BF9"/>
    <w:multiLevelType w:val="multilevel"/>
    <w:tmpl w:val="3C0274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21975028"/>
    <w:multiLevelType w:val="multilevel"/>
    <w:tmpl w:val="9D682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238A1CC8"/>
    <w:multiLevelType w:val="multilevel"/>
    <w:tmpl w:val="C9E27D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24DD75D7"/>
    <w:multiLevelType w:val="multilevel"/>
    <w:tmpl w:val="204A0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25653B45"/>
    <w:multiLevelType w:val="multilevel"/>
    <w:tmpl w:val="E8243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26681215"/>
    <w:multiLevelType w:val="multilevel"/>
    <w:tmpl w:val="DA3A8A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2838147C"/>
    <w:multiLevelType w:val="multilevel"/>
    <w:tmpl w:val="0FDE3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2965517F"/>
    <w:multiLevelType w:val="multilevel"/>
    <w:tmpl w:val="76DA0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2A9547BE"/>
    <w:multiLevelType w:val="multilevel"/>
    <w:tmpl w:val="09C89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2B8F3DFB"/>
    <w:multiLevelType w:val="multilevel"/>
    <w:tmpl w:val="1CBA9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2C3947D8"/>
    <w:multiLevelType w:val="multilevel"/>
    <w:tmpl w:val="DB525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2CA1502C"/>
    <w:multiLevelType w:val="multilevel"/>
    <w:tmpl w:val="C71871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2CD47240"/>
    <w:multiLevelType w:val="multilevel"/>
    <w:tmpl w:val="A9D4A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2EAC47CD"/>
    <w:multiLevelType w:val="multilevel"/>
    <w:tmpl w:val="AA669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30630E49"/>
    <w:multiLevelType w:val="multilevel"/>
    <w:tmpl w:val="81809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30E50011"/>
    <w:multiLevelType w:val="multilevel"/>
    <w:tmpl w:val="79565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30ED3F4B"/>
    <w:multiLevelType w:val="multilevel"/>
    <w:tmpl w:val="DB4A4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3242586B"/>
    <w:multiLevelType w:val="multilevel"/>
    <w:tmpl w:val="8FF08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348518FC"/>
    <w:multiLevelType w:val="multilevel"/>
    <w:tmpl w:val="861AF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34E906C0"/>
    <w:multiLevelType w:val="multilevel"/>
    <w:tmpl w:val="4F527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35426AB9"/>
    <w:multiLevelType w:val="multilevel"/>
    <w:tmpl w:val="22685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35F94A62"/>
    <w:multiLevelType w:val="multilevel"/>
    <w:tmpl w:val="A4888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374D4106"/>
    <w:multiLevelType w:val="multilevel"/>
    <w:tmpl w:val="A0EC1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38362268"/>
    <w:multiLevelType w:val="multilevel"/>
    <w:tmpl w:val="5100C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38857AAF"/>
    <w:multiLevelType w:val="multilevel"/>
    <w:tmpl w:val="9E1E6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38962321"/>
    <w:multiLevelType w:val="multilevel"/>
    <w:tmpl w:val="C8B42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38FD0157"/>
    <w:multiLevelType w:val="multilevel"/>
    <w:tmpl w:val="1DE40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3ABD2A2D"/>
    <w:multiLevelType w:val="multilevel"/>
    <w:tmpl w:val="717AC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3AF505F0"/>
    <w:multiLevelType w:val="multilevel"/>
    <w:tmpl w:val="16004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3E98187D"/>
    <w:multiLevelType w:val="multilevel"/>
    <w:tmpl w:val="6384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405E0DAA"/>
    <w:multiLevelType w:val="multilevel"/>
    <w:tmpl w:val="EE7E0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409F52D3"/>
    <w:multiLevelType w:val="multilevel"/>
    <w:tmpl w:val="655C0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40D7472E"/>
    <w:multiLevelType w:val="multilevel"/>
    <w:tmpl w:val="D5A82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40DF6336"/>
    <w:multiLevelType w:val="multilevel"/>
    <w:tmpl w:val="CE46F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41825F2C"/>
    <w:multiLevelType w:val="multilevel"/>
    <w:tmpl w:val="E552F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41D84179"/>
    <w:multiLevelType w:val="multilevel"/>
    <w:tmpl w:val="DE806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44454021"/>
    <w:multiLevelType w:val="multilevel"/>
    <w:tmpl w:val="E2E02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44AF4312"/>
    <w:multiLevelType w:val="multilevel"/>
    <w:tmpl w:val="7EF63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45F055BE"/>
    <w:multiLevelType w:val="multilevel"/>
    <w:tmpl w:val="4C8031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45FA5A5A"/>
    <w:multiLevelType w:val="multilevel"/>
    <w:tmpl w:val="0FB86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0" w15:restartNumberingAfterBreak="0">
    <w:nsid w:val="4637743E"/>
    <w:multiLevelType w:val="multilevel"/>
    <w:tmpl w:val="87FE8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1" w15:restartNumberingAfterBreak="0">
    <w:nsid w:val="4663799D"/>
    <w:multiLevelType w:val="multilevel"/>
    <w:tmpl w:val="88B03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2" w15:restartNumberingAfterBreak="0">
    <w:nsid w:val="46A44BE6"/>
    <w:multiLevelType w:val="multilevel"/>
    <w:tmpl w:val="09EC0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3" w15:restartNumberingAfterBreak="0">
    <w:nsid w:val="46AC67DB"/>
    <w:multiLevelType w:val="multilevel"/>
    <w:tmpl w:val="FF1C6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4" w15:restartNumberingAfterBreak="0">
    <w:nsid w:val="47473D59"/>
    <w:multiLevelType w:val="multilevel"/>
    <w:tmpl w:val="637E6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5" w15:restartNumberingAfterBreak="0">
    <w:nsid w:val="488317F8"/>
    <w:multiLevelType w:val="multilevel"/>
    <w:tmpl w:val="94620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6" w15:restartNumberingAfterBreak="0">
    <w:nsid w:val="489F4F04"/>
    <w:multiLevelType w:val="multilevel"/>
    <w:tmpl w:val="207A3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7" w15:restartNumberingAfterBreak="0">
    <w:nsid w:val="48FF35AD"/>
    <w:multiLevelType w:val="multilevel"/>
    <w:tmpl w:val="C28613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8" w15:restartNumberingAfterBreak="0">
    <w:nsid w:val="49C676BC"/>
    <w:multiLevelType w:val="multilevel"/>
    <w:tmpl w:val="9AF89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9" w15:restartNumberingAfterBreak="0">
    <w:nsid w:val="4AE5712D"/>
    <w:multiLevelType w:val="multilevel"/>
    <w:tmpl w:val="1130E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0" w15:restartNumberingAfterBreak="0">
    <w:nsid w:val="4B511EEC"/>
    <w:multiLevelType w:val="multilevel"/>
    <w:tmpl w:val="DF928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1" w15:restartNumberingAfterBreak="0">
    <w:nsid w:val="4C7F6C06"/>
    <w:multiLevelType w:val="multilevel"/>
    <w:tmpl w:val="FA180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2" w15:restartNumberingAfterBreak="0">
    <w:nsid w:val="4CD96BF7"/>
    <w:multiLevelType w:val="multilevel"/>
    <w:tmpl w:val="5CC0A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3" w15:restartNumberingAfterBreak="0">
    <w:nsid w:val="4D0F77D7"/>
    <w:multiLevelType w:val="multilevel"/>
    <w:tmpl w:val="A9E8D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4" w15:restartNumberingAfterBreak="0">
    <w:nsid w:val="4F896E15"/>
    <w:multiLevelType w:val="multilevel"/>
    <w:tmpl w:val="D1B0C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4FA648CD"/>
    <w:multiLevelType w:val="multilevel"/>
    <w:tmpl w:val="6ECAA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6" w15:restartNumberingAfterBreak="0">
    <w:nsid w:val="50657083"/>
    <w:multiLevelType w:val="multilevel"/>
    <w:tmpl w:val="318E74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7" w15:restartNumberingAfterBreak="0">
    <w:nsid w:val="5151504E"/>
    <w:multiLevelType w:val="multilevel"/>
    <w:tmpl w:val="276CE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8" w15:restartNumberingAfterBreak="0">
    <w:nsid w:val="51574107"/>
    <w:multiLevelType w:val="multilevel"/>
    <w:tmpl w:val="DD26A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9" w15:restartNumberingAfterBreak="0">
    <w:nsid w:val="51F31A9E"/>
    <w:multiLevelType w:val="multilevel"/>
    <w:tmpl w:val="9C8AF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0" w15:restartNumberingAfterBreak="0">
    <w:nsid w:val="52780C8A"/>
    <w:multiLevelType w:val="multilevel"/>
    <w:tmpl w:val="55CE2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1" w15:restartNumberingAfterBreak="0">
    <w:nsid w:val="55277EEE"/>
    <w:multiLevelType w:val="multilevel"/>
    <w:tmpl w:val="94B8D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2" w15:restartNumberingAfterBreak="0">
    <w:nsid w:val="555A2934"/>
    <w:multiLevelType w:val="multilevel"/>
    <w:tmpl w:val="C0C02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3" w15:restartNumberingAfterBreak="0">
    <w:nsid w:val="569309AE"/>
    <w:multiLevelType w:val="multilevel"/>
    <w:tmpl w:val="1890D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4" w15:restartNumberingAfterBreak="0">
    <w:nsid w:val="58AC74DD"/>
    <w:multiLevelType w:val="multilevel"/>
    <w:tmpl w:val="4202A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5" w15:restartNumberingAfterBreak="0">
    <w:nsid w:val="592108FC"/>
    <w:multiLevelType w:val="multilevel"/>
    <w:tmpl w:val="CA580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6" w15:restartNumberingAfterBreak="0">
    <w:nsid w:val="5D165EB1"/>
    <w:multiLevelType w:val="multilevel"/>
    <w:tmpl w:val="FEC20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7" w15:restartNumberingAfterBreak="0">
    <w:nsid w:val="5D9736A5"/>
    <w:multiLevelType w:val="multilevel"/>
    <w:tmpl w:val="0D4A36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8" w15:restartNumberingAfterBreak="0">
    <w:nsid w:val="5DBB2311"/>
    <w:multiLevelType w:val="multilevel"/>
    <w:tmpl w:val="0EC03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9" w15:restartNumberingAfterBreak="0">
    <w:nsid w:val="5F197DC5"/>
    <w:multiLevelType w:val="multilevel"/>
    <w:tmpl w:val="A62EB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0" w15:restartNumberingAfterBreak="0">
    <w:nsid w:val="604C18FB"/>
    <w:multiLevelType w:val="multilevel"/>
    <w:tmpl w:val="37064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1" w15:restartNumberingAfterBreak="0">
    <w:nsid w:val="61831A9E"/>
    <w:multiLevelType w:val="multilevel"/>
    <w:tmpl w:val="B5EA6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2" w15:restartNumberingAfterBreak="0">
    <w:nsid w:val="62470949"/>
    <w:multiLevelType w:val="multilevel"/>
    <w:tmpl w:val="C9985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3" w15:restartNumberingAfterBreak="0">
    <w:nsid w:val="65A37652"/>
    <w:multiLevelType w:val="multilevel"/>
    <w:tmpl w:val="D452D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4" w15:restartNumberingAfterBreak="0">
    <w:nsid w:val="6E5331A7"/>
    <w:multiLevelType w:val="multilevel"/>
    <w:tmpl w:val="411C3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5" w15:restartNumberingAfterBreak="0">
    <w:nsid w:val="6F777E42"/>
    <w:multiLevelType w:val="multilevel"/>
    <w:tmpl w:val="19E60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6" w15:restartNumberingAfterBreak="0">
    <w:nsid w:val="70344ADD"/>
    <w:multiLevelType w:val="multilevel"/>
    <w:tmpl w:val="86529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7" w15:restartNumberingAfterBreak="0">
    <w:nsid w:val="70E01CAC"/>
    <w:multiLevelType w:val="multilevel"/>
    <w:tmpl w:val="4F226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8" w15:restartNumberingAfterBreak="0">
    <w:nsid w:val="722427A1"/>
    <w:multiLevelType w:val="multilevel"/>
    <w:tmpl w:val="039E2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9" w15:restartNumberingAfterBreak="0">
    <w:nsid w:val="72CA0DFB"/>
    <w:multiLevelType w:val="multilevel"/>
    <w:tmpl w:val="FAB24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0" w15:restartNumberingAfterBreak="0">
    <w:nsid w:val="741F2D06"/>
    <w:multiLevelType w:val="multilevel"/>
    <w:tmpl w:val="E312A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1" w15:restartNumberingAfterBreak="0">
    <w:nsid w:val="768D47FD"/>
    <w:multiLevelType w:val="multilevel"/>
    <w:tmpl w:val="CB3A0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2" w15:restartNumberingAfterBreak="0">
    <w:nsid w:val="771358F3"/>
    <w:multiLevelType w:val="multilevel"/>
    <w:tmpl w:val="441E8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3" w15:restartNumberingAfterBreak="0">
    <w:nsid w:val="77292769"/>
    <w:multiLevelType w:val="multilevel"/>
    <w:tmpl w:val="59C41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4" w15:restartNumberingAfterBreak="0">
    <w:nsid w:val="78E538BD"/>
    <w:multiLevelType w:val="multilevel"/>
    <w:tmpl w:val="B8F89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5" w15:restartNumberingAfterBreak="0">
    <w:nsid w:val="7AAE4B61"/>
    <w:multiLevelType w:val="multilevel"/>
    <w:tmpl w:val="115C3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6" w15:restartNumberingAfterBreak="0">
    <w:nsid w:val="7BCC1E83"/>
    <w:multiLevelType w:val="multilevel"/>
    <w:tmpl w:val="6D1E8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7" w15:restartNumberingAfterBreak="0">
    <w:nsid w:val="7ECD514A"/>
    <w:multiLevelType w:val="multilevel"/>
    <w:tmpl w:val="91B8A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199516053">
    <w:abstractNumId w:val="24"/>
  </w:num>
  <w:num w:numId="2" w16cid:durableId="1772511626">
    <w:abstractNumId w:val="42"/>
  </w:num>
  <w:num w:numId="3" w16cid:durableId="891304768">
    <w:abstractNumId w:val="75"/>
  </w:num>
  <w:num w:numId="4" w16cid:durableId="1184051042">
    <w:abstractNumId w:val="72"/>
  </w:num>
  <w:num w:numId="5" w16cid:durableId="1744909939">
    <w:abstractNumId w:val="123"/>
  </w:num>
  <w:num w:numId="6" w16cid:durableId="1886017466">
    <w:abstractNumId w:val="33"/>
  </w:num>
  <w:num w:numId="7" w16cid:durableId="221403795">
    <w:abstractNumId w:val="74"/>
  </w:num>
  <w:num w:numId="8" w16cid:durableId="1940210338">
    <w:abstractNumId w:val="4"/>
  </w:num>
  <w:num w:numId="9" w16cid:durableId="1812794880">
    <w:abstractNumId w:val="16"/>
  </w:num>
  <w:num w:numId="10" w16cid:durableId="1948346790">
    <w:abstractNumId w:val="92"/>
  </w:num>
  <w:num w:numId="11" w16cid:durableId="1948081205">
    <w:abstractNumId w:val="101"/>
  </w:num>
  <w:num w:numId="12" w16cid:durableId="129716909">
    <w:abstractNumId w:val="61"/>
  </w:num>
  <w:num w:numId="13" w16cid:durableId="1883862326">
    <w:abstractNumId w:val="15"/>
  </w:num>
  <w:num w:numId="14" w16cid:durableId="1284725623">
    <w:abstractNumId w:val="121"/>
  </w:num>
  <w:num w:numId="15" w16cid:durableId="1796869568">
    <w:abstractNumId w:val="32"/>
  </w:num>
  <w:num w:numId="16" w16cid:durableId="2145271946">
    <w:abstractNumId w:val="70"/>
  </w:num>
  <w:num w:numId="17" w16cid:durableId="999776800">
    <w:abstractNumId w:val="60"/>
  </w:num>
  <w:num w:numId="18" w16cid:durableId="1205484015">
    <w:abstractNumId w:val="62"/>
  </w:num>
  <w:num w:numId="19" w16cid:durableId="1415735446">
    <w:abstractNumId w:val="76"/>
  </w:num>
  <w:num w:numId="20" w16cid:durableId="1709455305">
    <w:abstractNumId w:val="37"/>
  </w:num>
  <w:num w:numId="21" w16cid:durableId="738871660">
    <w:abstractNumId w:val="99"/>
  </w:num>
  <w:num w:numId="22" w16cid:durableId="1283414215">
    <w:abstractNumId w:val="114"/>
  </w:num>
  <w:num w:numId="23" w16cid:durableId="142626354">
    <w:abstractNumId w:val="3"/>
  </w:num>
  <w:num w:numId="24" w16cid:durableId="839658809">
    <w:abstractNumId w:val="44"/>
  </w:num>
  <w:num w:numId="25" w16cid:durableId="68043605">
    <w:abstractNumId w:val="52"/>
  </w:num>
  <w:num w:numId="26" w16cid:durableId="1451364249">
    <w:abstractNumId w:val="79"/>
  </w:num>
  <w:num w:numId="27" w16cid:durableId="1744833440">
    <w:abstractNumId w:val="20"/>
  </w:num>
  <w:num w:numId="28" w16cid:durableId="900947864">
    <w:abstractNumId w:val="54"/>
  </w:num>
  <w:num w:numId="29" w16cid:durableId="1277058185">
    <w:abstractNumId w:val="18"/>
  </w:num>
  <w:num w:numId="30" w16cid:durableId="2071034102">
    <w:abstractNumId w:val="63"/>
  </w:num>
  <w:num w:numId="31" w16cid:durableId="1376350062">
    <w:abstractNumId w:val="89"/>
  </w:num>
  <w:num w:numId="32" w16cid:durableId="2082830663">
    <w:abstractNumId w:val="25"/>
  </w:num>
  <w:num w:numId="33" w16cid:durableId="862792832">
    <w:abstractNumId w:val="112"/>
  </w:num>
  <w:num w:numId="34" w16cid:durableId="509684516">
    <w:abstractNumId w:val="105"/>
  </w:num>
  <w:num w:numId="35" w16cid:durableId="1933397408">
    <w:abstractNumId w:val="86"/>
  </w:num>
  <w:num w:numId="36" w16cid:durableId="1296182067">
    <w:abstractNumId w:val="45"/>
  </w:num>
  <w:num w:numId="37" w16cid:durableId="282275721">
    <w:abstractNumId w:val="0"/>
  </w:num>
  <w:num w:numId="38" w16cid:durableId="793863267">
    <w:abstractNumId w:val="98"/>
  </w:num>
  <w:num w:numId="39" w16cid:durableId="1912689780">
    <w:abstractNumId w:val="126"/>
  </w:num>
  <w:num w:numId="40" w16cid:durableId="913005908">
    <w:abstractNumId w:val="31"/>
  </w:num>
  <w:num w:numId="41" w16cid:durableId="1759474832">
    <w:abstractNumId w:val="58"/>
  </w:num>
  <w:num w:numId="42" w16cid:durableId="1444349869">
    <w:abstractNumId w:val="23"/>
  </w:num>
  <w:num w:numId="43" w16cid:durableId="9183825">
    <w:abstractNumId w:val="47"/>
  </w:num>
  <w:num w:numId="44" w16cid:durableId="439305075">
    <w:abstractNumId w:val="64"/>
  </w:num>
  <w:num w:numId="45" w16cid:durableId="1063330648">
    <w:abstractNumId w:val="82"/>
  </w:num>
  <w:num w:numId="46" w16cid:durableId="760226154">
    <w:abstractNumId w:val="51"/>
  </w:num>
  <w:num w:numId="47" w16cid:durableId="550119376">
    <w:abstractNumId w:val="21"/>
  </w:num>
  <w:num w:numId="48" w16cid:durableId="2076856787">
    <w:abstractNumId w:val="22"/>
  </w:num>
  <w:num w:numId="49" w16cid:durableId="481433631">
    <w:abstractNumId w:val="78"/>
  </w:num>
  <w:num w:numId="50" w16cid:durableId="474416466">
    <w:abstractNumId w:val="2"/>
  </w:num>
  <w:num w:numId="51" w16cid:durableId="1727072303">
    <w:abstractNumId w:val="77"/>
  </w:num>
  <w:num w:numId="52" w16cid:durableId="324089480">
    <w:abstractNumId w:val="59"/>
  </w:num>
  <w:num w:numId="53" w16cid:durableId="233636083">
    <w:abstractNumId w:val="50"/>
  </w:num>
  <w:num w:numId="54" w16cid:durableId="1868443506">
    <w:abstractNumId w:val="10"/>
  </w:num>
  <w:num w:numId="55" w16cid:durableId="613482667">
    <w:abstractNumId w:val="106"/>
  </w:num>
  <w:num w:numId="56" w16cid:durableId="1567686852">
    <w:abstractNumId w:val="109"/>
  </w:num>
  <w:num w:numId="57" w16cid:durableId="1460416439">
    <w:abstractNumId w:val="125"/>
  </w:num>
  <w:num w:numId="58" w16cid:durableId="1421219409">
    <w:abstractNumId w:val="80"/>
  </w:num>
  <w:num w:numId="59" w16cid:durableId="54940502">
    <w:abstractNumId w:val="91"/>
  </w:num>
  <w:num w:numId="60" w16cid:durableId="1635871185">
    <w:abstractNumId w:val="84"/>
  </w:num>
  <w:num w:numId="61" w16cid:durableId="968979028">
    <w:abstractNumId w:val="73"/>
  </w:num>
  <w:num w:numId="62" w16cid:durableId="1910309195">
    <w:abstractNumId w:val="104"/>
  </w:num>
  <w:num w:numId="63" w16cid:durableId="1979219433">
    <w:abstractNumId w:val="83"/>
  </w:num>
  <w:num w:numId="64" w16cid:durableId="1367098563">
    <w:abstractNumId w:val="46"/>
  </w:num>
  <w:num w:numId="65" w16cid:durableId="1501848375">
    <w:abstractNumId w:val="30"/>
  </w:num>
  <w:num w:numId="66" w16cid:durableId="2144543836">
    <w:abstractNumId w:val="117"/>
  </w:num>
  <w:num w:numId="67" w16cid:durableId="1135639575">
    <w:abstractNumId w:val="19"/>
  </w:num>
  <w:num w:numId="68" w16cid:durableId="1056197402">
    <w:abstractNumId w:val="102"/>
  </w:num>
  <w:num w:numId="69" w16cid:durableId="614872564">
    <w:abstractNumId w:val="120"/>
  </w:num>
  <w:num w:numId="70" w16cid:durableId="408771511">
    <w:abstractNumId w:val="27"/>
  </w:num>
  <w:num w:numId="71" w16cid:durableId="264389124">
    <w:abstractNumId w:val="66"/>
  </w:num>
  <w:num w:numId="72" w16cid:durableId="1616058880">
    <w:abstractNumId w:val="100"/>
  </w:num>
  <w:num w:numId="73" w16cid:durableId="765809225">
    <w:abstractNumId w:val="29"/>
  </w:num>
  <w:num w:numId="74" w16cid:durableId="666716084">
    <w:abstractNumId w:val="12"/>
  </w:num>
  <w:num w:numId="75" w16cid:durableId="770972396">
    <w:abstractNumId w:val="28"/>
  </w:num>
  <w:num w:numId="76" w16cid:durableId="1463696771">
    <w:abstractNumId w:val="6"/>
  </w:num>
  <w:num w:numId="77" w16cid:durableId="494684854">
    <w:abstractNumId w:val="127"/>
  </w:num>
  <w:num w:numId="78" w16cid:durableId="142889631">
    <w:abstractNumId w:val="111"/>
  </w:num>
  <w:num w:numId="79" w16cid:durableId="1620796937">
    <w:abstractNumId w:val="110"/>
  </w:num>
  <w:num w:numId="80" w16cid:durableId="67654878">
    <w:abstractNumId w:val="43"/>
  </w:num>
  <w:num w:numId="81" w16cid:durableId="34013964">
    <w:abstractNumId w:val="9"/>
  </w:num>
  <w:num w:numId="82" w16cid:durableId="69620878">
    <w:abstractNumId w:val="41"/>
  </w:num>
  <w:num w:numId="83" w16cid:durableId="609975176">
    <w:abstractNumId w:val="14"/>
  </w:num>
  <w:num w:numId="84" w16cid:durableId="177504122">
    <w:abstractNumId w:val="118"/>
  </w:num>
  <w:num w:numId="85" w16cid:durableId="1304457993">
    <w:abstractNumId w:val="81"/>
  </w:num>
  <w:num w:numId="86" w16cid:durableId="880483032">
    <w:abstractNumId w:val="1"/>
  </w:num>
  <w:num w:numId="87" w16cid:durableId="541406994">
    <w:abstractNumId w:val="8"/>
  </w:num>
  <w:num w:numId="88" w16cid:durableId="187330191">
    <w:abstractNumId w:val="116"/>
  </w:num>
  <w:num w:numId="89" w16cid:durableId="544682182">
    <w:abstractNumId w:val="68"/>
  </w:num>
  <w:num w:numId="90" w16cid:durableId="1967656332">
    <w:abstractNumId w:val="107"/>
  </w:num>
  <w:num w:numId="91" w16cid:durableId="1807893173">
    <w:abstractNumId w:val="113"/>
  </w:num>
  <w:num w:numId="92" w16cid:durableId="1129401669">
    <w:abstractNumId w:val="88"/>
  </w:num>
  <w:num w:numId="93" w16cid:durableId="1052538565">
    <w:abstractNumId w:val="7"/>
  </w:num>
  <w:num w:numId="94" w16cid:durableId="233247158">
    <w:abstractNumId w:val="71"/>
  </w:num>
  <w:num w:numId="95" w16cid:durableId="2050370006">
    <w:abstractNumId w:val="35"/>
  </w:num>
  <w:num w:numId="96" w16cid:durableId="1557008936">
    <w:abstractNumId w:val="65"/>
  </w:num>
  <w:num w:numId="97" w16cid:durableId="1188913349">
    <w:abstractNumId w:val="55"/>
  </w:num>
  <w:num w:numId="98" w16cid:durableId="2094088659">
    <w:abstractNumId w:val="56"/>
  </w:num>
  <w:num w:numId="99" w16cid:durableId="438835682">
    <w:abstractNumId w:val="115"/>
  </w:num>
  <w:num w:numId="100" w16cid:durableId="3896698">
    <w:abstractNumId w:val="39"/>
  </w:num>
  <w:num w:numId="101" w16cid:durableId="1103840672">
    <w:abstractNumId w:val="38"/>
  </w:num>
  <w:num w:numId="102" w16cid:durableId="777070742">
    <w:abstractNumId w:val="94"/>
  </w:num>
  <w:num w:numId="103" w16cid:durableId="41904527">
    <w:abstractNumId w:val="93"/>
  </w:num>
  <w:num w:numId="104" w16cid:durableId="823935344">
    <w:abstractNumId w:val="108"/>
  </w:num>
  <w:num w:numId="105" w16cid:durableId="1669557589">
    <w:abstractNumId w:val="48"/>
  </w:num>
  <w:num w:numId="106" w16cid:durableId="1368480697">
    <w:abstractNumId w:val="34"/>
  </w:num>
  <w:num w:numId="107" w16cid:durableId="211507052">
    <w:abstractNumId w:val="11"/>
  </w:num>
  <w:num w:numId="108" w16cid:durableId="294145008">
    <w:abstractNumId w:val="40"/>
  </w:num>
  <w:num w:numId="109" w16cid:durableId="1770925158">
    <w:abstractNumId w:val="17"/>
  </w:num>
  <w:num w:numId="110" w16cid:durableId="462432533">
    <w:abstractNumId w:val="13"/>
  </w:num>
  <w:num w:numId="111" w16cid:durableId="2131627625">
    <w:abstractNumId w:val="69"/>
  </w:num>
  <w:num w:numId="112" w16cid:durableId="1253659104">
    <w:abstractNumId w:val="5"/>
  </w:num>
  <w:num w:numId="113" w16cid:durableId="1307467553">
    <w:abstractNumId w:val="103"/>
  </w:num>
  <w:num w:numId="114" w16cid:durableId="51580357">
    <w:abstractNumId w:val="96"/>
  </w:num>
  <w:num w:numId="115" w16cid:durableId="1849782827">
    <w:abstractNumId w:val="122"/>
  </w:num>
  <w:num w:numId="116" w16cid:durableId="1349600395">
    <w:abstractNumId w:val="57"/>
  </w:num>
  <w:num w:numId="117" w16cid:durableId="1870335400">
    <w:abstractNumId w:val="95"/>
  </w:num>
  <w:num w:numId="118" w16cid:durableId="56830890">
    <w:abstractNumId w:val="36"/>
  </w:num>
  <w:num w:numId="119" w16cid:durableId="52704518">
    <w:abstractNumId w:val="90"/>
  </w:num>
  <w:num w:numId="120" w16cid:durableId="1674335992">
    <w:abstractNumId w:val="119"/>
  </w:num>
  <w:num w:numId="121" w16cid:durableId="2057779829">
    <w:abstractNumId w:val="53"/>
  </w:num>
  <w:num w:numId="122" w16cid:durableId="1384207620">
    <w:abstractNumId w:val="87"/>
  </w:num>
  <w:num w:numId="123" w16cid:durableId="1031227107">
    <w:abstractNumId w:val="67"/>
  </w:num>
  <w:num w:numId="124" w16cid:durableId="918252724">
    <w:abstractNumId w:val="85"/>
  </w:num>
  <w:num w:numId="125" w16cid:durableId="1999458456">
    <w:abstractNumId w:val="124"/>
  </w:num>
  <w:num w:numId="126" w16cid:durableId="732003895">
    <w:abstractNumId w:val="49"/>
  </w:num>
  <w:num w:numId="127" w16cid:durableId="111562140">
    <w:abstractNumId w:val="97"/>
  </w:num>
  <w:num w:numId="128" w16cid:durableId="292448347">
    <w:abstractNumId w:val="26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43406"/>
    <w:rsid w:val="00843406"/>
    <w:rsid w:val="00AE4F14"/>
    <w:rsid w:val="00F10B87"/>
    <w:rsid w:val="00F2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40C72E-950E-4A85-BEBD-C14D31CD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uppressAutoHyphens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41745</Words>
  <Characters>237950</Characters>
  <Application>Microsoft Office Word</Application>
  <DocSecurity>0</DocSecurity>
  <Lines>1982</Lines>
  <Paragraphs>558</Paragraphs>
  <ScaleCrop>false</ScaleCrop>
  <Company/>
  <LinksUpToDate>false</LinksUpToDate>
  <CharactersWithSpaces>279137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2025-01-09T15:03:00Z</dcterms:created>
  <dcterms:modified xsi:type="dcterms:W3CDTF">2025-01-09T15:03:00Z</dcterms:modified>
</cp:coreProperties>
</file>