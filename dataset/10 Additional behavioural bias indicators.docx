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</w:t>
      </w:r>
      <w:r w:rsidR="00D03AF4">
        <w:rPr>
          <w:rFonts w:ascii="Times New Roman" w:hAnsi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/>
          <w:b/>
          <w:bCs/>
          <w:sz w:val="36"/>
          <w:szCs w:val="36"/>
        </w:rPr>
        <w:t>Rudeness or Aggressiveness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t>A candidate for a team lead role must address rude or aggressive behaviour among team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members during a project disagreement.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exhibit rude or aggressive behaviour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immediately, listen to all perspectives, and mediate to restore a respectful and constructive environment.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disagreements are resolved constructively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clear ground rules for discussions, encourage open communication, and focus on finding solutions that align with the team’s goals.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team conflicts during a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facilitated a meeting where I guided the team to reframe their disagreement into actionable steps that addressed everyone’s concerns.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rude behaviour from escalating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 culture of respect by setting expectations early, addressing behaviour promptly, and encouraging open dialogue.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conflict has occurred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hold follow-up discussions to address unresolved issues, provide support, and focus on rebuilding collaboration and understanding.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with strong personalities who dominate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setting structured discussion formats and inviting quieter team members to contribute.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refuse to apologise for inappropriate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have a private conversation to explain the impact of their actions and work with them to find a way to restore harmony in the team.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 team environment that minimises aggressive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establish a culture of respect and psychological safety by promoting open communication, mutual respect, and clear guidelines for collaboration.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rude behaviour with maintaining project momentum?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promptly and ensure it doesn’t derail the project by refocusing the team on shared objectives.</w:t>
      </w:r>
    </w:p>
    <w:p w:rsidR="00E70662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conflict resolution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dynamics, collect feedback, and monitor improvements in collaboration and overall performance.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41422206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13EC22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conflicts is harder in teams with strong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require careful mediation, but they also bring valuable perspectives when managed constructively.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aggressive behaviour without escalating tensions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calm, address the behaviour privately, and guide the team toward a constructive resolution.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make collaboration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personalities can overshadow others, and I ensure balanced participation by structuring discussions and inviting input from all team members.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conflict resolution approach favours certain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by listening to all perspectives, maintaining neutrality, and focusing on solutions that align with the team’s goals.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rude behaviour is more common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can increase tensions, and I work to create a calm environment that encourages constructive discussions.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to address disagreements respectfully?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expectations for respectful communication, model the behaviour myself, and reinforce these values during team interactions.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struggle more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encouragement to share their perspectives, and I create a safe space for them to speak up.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avoid addressing their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 to uncover underlying issues and work collaboratively to resolve them.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 resolution requires more effort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lead to different perspectives, and I ensure conflicts are addressed with respect and mutual understanding.</w:t>
      </w:r>
    </w:p>
    <w:p w:rsidR="00E70662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conflict resolution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dynamics, collect feedback, and assess improvements in collaboration and morale.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0331272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9AFCF1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personalities are harder to manage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personalities require understanding, and I adapt my approach to ensure conflicts are resolved constructively.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conflict resolution is seen as unfair?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my methods, and ensure all team members feel heard and respected during the process.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likely in competitive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ensure conflicts are managed constructively to maintain a respectful environment.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quieter team members feel included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their input, such as smaller group discussions or written feedback, and ensure their perspectives are valued.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dominate discussions in most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dominate, and I ensure balanced participation by structuring discussions and encouraging equal contributions.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repeatedly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the root causes, mediate discussions to address underlying issues, and implement measures to prevent recurrence.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resist resolving conflicts more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increase resistance, and I create a supportive environment to encourage open and constructive dialogue.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conflicts with maintaining project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resolve conflicts promptly and refocus the team on shared goals to minimise disruptions to project timelines.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team members struggle more with conflict resolution due to personality traits?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 resolution depends on the environment, and I foster trust and respect to ensure all members can contribute effectively.</w:t>
      </w:r>
    </w:p>
    <w:p w:rsidR="00E70662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improvements in team dynamics after resolving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collaboration outcomes, and assess whether the team operates more cohesively.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5553496" name="Horizontal Lin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748915" id="Horizontal Line 4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are inherently harder to manage during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be challenging, but I focus on creating a balanced environment where all perspectives are respected.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conflict resolution approach favours more vocal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by listening to all voices, structuring discussions for balanced participation, and making impartial decisions.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rude behaviour is more likely in teams with competitive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ensure clear expectations for respectful behaviour to prevent issues from escalating.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quieter team members feel safe contributing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opportunities for input, such as one-on-one discussions or anonymous feedback, and ensure their voices are heard.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managing conflicts more difficult?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can amplify tensions, and I address this by maintaining a calm and focused team atmosphere.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repeated conflicts between the same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underlying issues, facilitate mediation, and implement team agreements to prevent recurring conflicts.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overshadow team discussions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personalities can overshadow others, and I use structured formats to ensure balanced participation and collaboration.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style may not resonate with all team members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adjust my approach, and ensure all team members feel supported and respected.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team members are more resistant to resolving conflicts due to personality traits?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 and communication, and I foster an environment where all team members feel comfortable addressing issues.</w:t>
      </w:r>
    </w:p>
    <w:p w:rsidR="00E70662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conflict resolution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dynamics, track collaboration outcomes, and evaluate improvements in productivity and morale.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dominant personalities are inherently harder to manage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personalities require careful management, and I focus on fostering balanced and respectful team dynamics.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quieter team members feel excluded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their voices are heard by creating opportunities for one-on-one discussions and encouraging their participation.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common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environments can lead to tensions, and I address this by promoting a respectful and solution-focused atmosphere.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repeatedly refuse to resolve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mediate discussions to find common ground, and, if necessary, escalate the issue to ensure resolution.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make collaboration harder in most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challenge collaboration, and I ensure all voices are respected through structured discussions.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conflicts involve team members with contrasting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by balancing input, encouraging quieter voices, and ensuring all perspectives are considered.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 members are more resistant to compromise?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members may resist, but I guide discussions to focus on shared goals and foster collaboration.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repeated aggressive behaviour from the same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privately, set clear expectations for change, and monitor progress to ensure a positive team environment.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conflicts harder to resolve?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escalate conflicts, and I ensure a calm and supportive atmosphere to promote resolution.</w:t>
      </w:r>
    </w:p>
    <w:p w:rsidR="00E70662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managing conflicts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team dynamics, and assess whether the team is collaborating more effectively after the conflict.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aggressive personalities are inherently more disruptive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Behaviour, not personality, determines disruption, and I address inappropriate actions to foster a respectful environment.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dominant team members intimidate quieter colleagues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structuring discussions, encouraging quieter voices, and addressing dominance respectfully.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personalities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ensure a focus on collaboration and shared goals to prevent conflicts.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 members who repeatedly exhibit rude behaviour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directly, explain its impact, and set clear expectations for improvement.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inherently lead to more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create stress, and I promote a calm and supportive environment to minimise tensions.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team members refuse to apologise for inappropriate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have a private conversation, emphasise the importance of accountability, and work with them to restore team harmony.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strong personalities overshadow others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can dominate discussions, and I ensure balanced participation by structuring team interactions.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conflict resolution favours certain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adjust my approach, and ensure all team members feel heard and respected.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struggle more during conflicts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encouragement, and I create a safe space to ensure they feel comfortable contributing.</w:t>
      </w:r>
    </w:p>
    <w:p w:rsidR="00E70662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improvements in team dynamics after addressing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collect feedback, and evaluate whether the team is working more cohesively.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2690737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BBC0B9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Strong Personalities, High Pressure, and Resistance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conflicts is harder in teams with strong personalities?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personalities require balance, and I structure discussions to ensure all perspectives are respected.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avoid resolving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their concerns, mediate discussions, and guide them toward a resolution that aligns with the team’s goals.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common in competitive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reinforcing expectations for respectful communication.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quieter team members feel excluded during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their participation through smaller discussions and create a safe space for them to share their perspectives.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conflicts harder to resolve?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 pressure can increase tensions, and I ensure a calm and focused atmosphere to promote resolution.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repeated conflicts between the same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underlying issues, mediate discussions, and implement team agreements to prevent recurrence.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struggle more in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support, and I ensure they feel comfortable contributing through structured participation.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dominant personalities overshadow others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discussions by structuring participation and encouraging all team members to share their input.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 members resist compromise more often?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increase resistance, and I guide discussions toward shared goals to foster collaboration.</w:t>
      </w:r>
    </w:p>
    <w:p w:rsidR="00E70662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conflict resolution?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dynamics, collect feedback, and assess whether the team is collaborating effectively and achieving goals.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1738078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32CE37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Dominance, High Pressure, and Inclusivity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personalities make conflicts harder to resolve 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Dominance requires balance, and I ensure all voices are heard by structuring discussions and fostering inclusivity.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are reluctant to address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guide them to understand the importance of resolution, mediate discussions, and ensure alignment with team objectives.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aggressive behaviour is more common in teams with strong competition?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reinforcing clear expectations for respectful communication.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quieter members feel overshadowed during team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their input through smaller group discussions and encourage their participation in a safe environment.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high-pressure environments make conflicts harder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environments can create stress, and I promote a calm and supportive atmosphere to minimise tensions.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repeated conflicts involving the same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root causes, mediate discussions, and implement measures to prevent recurrence.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are more affected by high-pressure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members may need support, and I ensure they feel comfortable contributing through structured participation.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dominant personalities overshadow team discussions during disagreements?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structure discussions to ensure all perspectives are heard and encourage quieter voices to contribute.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 members are less likely to compromise?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members may resist compromise, but I guide discussions toward shared objectives to foster collaboration.</w:t>
      </w:r>
    </w:p>
    <w:p w:rsidR="00E70662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addressing conflicts within high-pressure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team dynamics, and evaluate improvements in collaboration and morale.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39253188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20A9FD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2: Stereotyping And Generalisation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t>A candidate from an underrepresented background applies for a role in a traditionally homogeneous field.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working in environments where diversity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strong professional relationships, respecting different perspectives, and contributing to an inclusive and collaborative atmosphere.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sense of belonging in a team where you might be the only person with a different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common ground, actively participate in team activities, and encourage open communication to build connections with colleagues.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navigating a workplace where your perspective was underrepresented?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introduced new ideas that reflected my unique experiences, which were well-received and improved team outcomes.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ideas might be misunderstood due to differences in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my ideas clearly, invite questions, and provide examples or data to ensure my points are understood and valued.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contribute to an inclusive environment in a traditionally homogeneous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dialogue, encourage diverse viewpoints, and lead by example in fostering mutual respect and understanding.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new perspectives in a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communicate the value of new perspectives, and work collaboratively to find common ground.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who may have different experiences or viewpoints?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being authentic, respecting their experiences, and demonstrating my commitment to shared goals.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voice is heard in environments where diversity is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confident, communicate clearly, and actively participate in discussions to contribute to team decisions and outcomes.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unique perspective with the goals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areas where my experiences add value and integrate them into strategies that support the organisation’s objectives.</w:t>
      </w:r>
    </w:p>
    <w:p w:rsidR="00E70662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success in contributing to an inclusive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feedback from colleagues, track team collaboration, and assess how my contributions enhance team outcomes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4299166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666E1A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a homogeneous field requires different strategies for building connections?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connections requires mutual respect and communication, and I adapt my approach to foster collaboration in any environment.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introduce new perspectives in workplaces that are not diverse?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my ideas openly, explain their value, and encourage discussions that foster understanding and inclusion.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gain support for your ideas in homogeneous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Gaining support depends on clear communication, and I ensure my ideas are well-explained and backed by data or examples.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focus on shared goals, and demonstrate how change can benefit the team.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a homogeneous environment requires more adaptability?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is important in any environment, and I focus on finding common ground while staying true to my values.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input is overlooked in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assertive, follow up on my points, and ensure my contributions are aligned with team priorities to gain recognition.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foster inclusivity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requires effort in all workplaces, and I lead by example, encouraging open dialogue and mutual respect.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recognised in a workplace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value through my work, communicate my ideas clearly, and collaborate effectively to demonstrate my impact.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a homogeneous field limits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innovation, and I contribute by introducing new ideas and encouraging different perspectives in discussions.</w:t>
      </w:r>
    </w:p>
    <w:p w:rsidR="00E70662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impact in bringing new perspectives to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team outcomes, and evaluate how my contributions improve collaboration and creativity.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5334813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D2C1C8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acceptance?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depend on the environment, and I focus on building relationships and contributing positively to team outcomes.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ideas are dismissed due to a lack of familiarity with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ensure my contributions are aligned with team goals to gain support.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lead change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requires effort in any team, and I focus on communicating its value and aligning it with shared objectives.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workplaces where cultural differences might lead to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listen actively, and find ways to bridge gaps through mutual understanding.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in homogeneous environments limits career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Growth depends on performance and collaboration, and I focus on demonstrating my value and building strong professional relationships.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your ideas in a team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patience, explain my ideas clearly, and find common ground to align with team goals.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undervalued in certain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undervalued, and I work to demonstrate their relevance and impact through clear communication and collaboration.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in teams where your experiences are different from others’?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authenticity, respect, and demonstrating my commitment to shared objectives to build trust.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limited diversity in a field creates barriers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fosters innovation, and I contribute by introducing new perspectives and encouraging open discussions.</w:t>
      </w:r>
    </w:p>
    <w:p w:rsidR="00E70662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fostering inclusion and innovation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assess team dynamics, and evaluate improvements in collaboration and problem-solving.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6668867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21773D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resistance when proposing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occur, but I focus on clear communication, aligning ideas with team goals, and building trust through collaboration.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perspective might not align with the majority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to address concerns, and ensure my contributions are relevant to team objectives.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be heard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 be challenging, but I ensure my voice is heard by staying confident, communicating clearly, and demonstrating value.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struggle to understand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encourage open discussions to foster understanding and collaboration.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are more resistant to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can be difficult anywhere, and I address resistance by demonstrating the benefits of new ideas and aligning them with organisational goals.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contributions are valued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results, building relationships, and aligning my contributions with team priorities to demonstrate my impact.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overlooked in certain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overlooked, and I work to demonstrate their relevance and impact through collaboration and clear communication.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make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assumptions respectfully, clarify misconceptions, and focus on building mutual understanding through dialogue.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workplaces with limited diversity require more effort to foster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on diversity, and I contribute by introducing new perspectives and encouraging open discussions.</w:t>
      </w:r>
    </w:p>
    <w:p w:rsidR="00E70662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success in contributing to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assess team collaboration, and evaluate the impact of my contributions on team performance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8795081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DF6923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is built through performance and collaboration, and I focus on delivering value and building strong professional relationships.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colleagues who may not be familiar with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explain the value of my ideas, and work collaboratively to build understanding.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workplaces with limited diversity create more barriers to career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can exist, but I focus on demonstrating my skills, building relationships, and contributing meaningfully to team success.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ideas are dismissed due to unfamiliarity?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ensure they are aligned with team objectives to gain support.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teams are less likely to embrace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communication, and I address it by demonstrating the benefits of new ideas and aligning them with team goals.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who may hold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authenticity, demonstrate my commitment to shared goals, and address assumptions respectfully to build trust.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perspectives from underrepresented backgrounds are undervalued in homogeneous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undervalued, and I work to demonstrate their relevance and impact through collaboration and communication.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open dialogue, and work to create an environment where all perspectives are valued.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it’s harder to gain support for new ideas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Support depends on communication, and I ensure my ideas are well-explained, relevant, and aligned with team goals.</w:t>
      </w:r>
    </w:p>
    <w:p w:rsidR="00E70662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contributions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team outcomes, and evaluate how my contributions improve collaboration and innovation.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93380458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38059C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are less likely to succeed in homogeneous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skills and collaboration, and I focus on demonstrating value and building strong relationships.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perspective might not fit the culture of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clarify my perspective, and align my contributions with organisational goals to ensure relevance.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inherently harder to integrate into homogeneous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depends on communication and trust, and I work to demonstrate the value of diverse perspectives through collaboration.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colleagues resist your contributions based on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respectfully, clarify misconceptions, and focus on building mutual understanding through dialogue.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workplaces with limited diversity are less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on diversity, and I contribute by introducing new perspectives and encouraging open discussions.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change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communicate the value of change, and align it with organisational goals to build support.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trust from colleagues?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authenticity and collaboration, and I focus on demonstrating my commitment to shared objectives.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ideas are considered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clearly, provide context, and ensure my contributions are aligned with team priorities to gain recognition.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colleagues in homogeneous fields are less open to new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depends on communication and leadership, and I work to demonstrate the value of diverse perspectives in achieving shared goals.</w:t>
      </w:r>
    </w:p>
    <w:p w:rsidR="00E70662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assess team dynamics, and evaluate improvements in collaboration, creativity,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1105044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D04F60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Trust, and Innovation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face more resistance in homogeneous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focus on demonstrating the relevance of my ideas to build support.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struggle to understand your perspective?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encourage open dialogue to foster understanding.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create barriers to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Innovation thrives on diversity, and I contribute by introducing new perspectives and fostering collaboration.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voice is heard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confident, communicate clearly, and align my contributions with team goals to gain recognition.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colleagues in homogeneous fields are less open to new ideas?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depends on leadership and communication, and I focus on demonstrating the value of diverse perspectives.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who may hold assumptions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assumptions respectfully, focus on authenticity, and demonstrate my commitment to shared goals.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require more effort to foster inclusion?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Inclusion requires effort in any workplace, and I lead by example by encouraging open dialogue and mutual respect.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your ideas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resistance with empathy, explain the value of my contributions, and work collaboratively to build support.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collaboration and authenticity, and I focus on demonstrating my commitment to shared objectives.</w:t>
      </w:r>
    </w:p>
    <w:p w:rsidR="00E70662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impact in fostering inclusion and innovation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collaboration outcomes, and evaluate how my contributions improve team dynamics and creativity.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25104794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5025F3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Credibility, Resistance, and Innovation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Credibility is built through performance, and I focus on delivering results and building strong professional relationships.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colleagues resist your ideas due to unfamiliarity?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my ideas, provide context, and align my contributions with team goals to gain support.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homogeneous workplaces are less innovative?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innovation, and I contribute by introducing new perspectives and fostering collaboration.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perspective might not fit the culture of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align my contributions with organisational goals.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underrepresented perspectives are undervalued in homogeneous fields?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Perspectives can be undervalued, and I work to demonstrate their relevance and impact through clear communication and collaboration.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workplaces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encourage open dialogue, and create an environment where all perspectives are valued.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homogeneous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address it by demonstrating the benefits of change and aligning it with team goals.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ideas are considered in teams with limited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clearly, align my contributions with team priorities, and collaborate effectively to gain recognition.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gaining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authenticity and collaboration, and I focus on demonstrating my commitment to shared goals.</w:t>
      </w:r>
    </w:p>
    <w:p w:rsidR="00E70662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inclusion and innovation in a homogeneous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collaboration outcomes, and evaluate how my contributions improve team performance and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3567963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480D9C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Discriminatory Language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an HR role is asked to demonstrate how they would respond to discriminatory comments in the workplace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an employee reports a discriminatory comment?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 to the employee, document the incident, investigate promptly, and take appropriate action to ensure a respectful workplace.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discriminatory comments you witness during a team meeting?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comment immediately, explain why it’s inappropriate, and follow up with both the individual and the team to reinforce inclusivity.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facilitated a resolution by addressing the behaviour, providing training, and fostering open dialogue to rebuild trust within the team.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discriminatory behaviour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clear policies, conduct regular training on inclusivity, and foster an environment where employees feel empowered to speak up.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safe reporting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 by maintaining confidentiality, responding promptly to concerns, and ensuring employees know they are supported.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manager is accused of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 situation with neutrality, investigate thoroughly, and ensure accountability while maintaining a fair process.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inclusivity in teams to reduce instances of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discussions, provide training on unconscious bias, and celebrate diversity through team initiatives.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conversations, provide training, and work with team members to establish shared values of respect and collaboration.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investigating reports of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a structured process, gather all relevant information, and ensure decisions are based on facts and company policies.</w:t>
      </w:r>
    </w:p>
    <w:p w:rsidR="00E70662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efforts to address discrimination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employee feedback, monitor incident reports, and evaluate improvements in inclusivity and workplace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1420202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D7AB54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comments are more common in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highlight differences, but with the right training and policies, it strengthens collaboration and reduces misunderstandings.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employees who feel their report of discrimination isn’t taken seriously?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investigate thoroughly, and ensure transparency in the process to build trust.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more likely to experience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Discrimination can affect anyone, and I ensure policies and actions are fair and inclusive for all employees.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discriminatory behaviour with maintaining team harmony?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behaviour promptly while fostering open dialogue and collaboration to minimise disruptions.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reducing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fosters understanding, but it must be combined with clear policies and ongoing support to create lasting change.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initiatives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communication, demonstrate the value of inclusivity, and work collaboratively to address concerns.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Behaviour depends on individual awareness and team dynamics, and I focus on fostering an inclusive environment across all roles.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employees who feel uncomfortable reporting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confidentiality, create multiple reporting channels, and reinforce that they are supported and protected.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size affects the likelihood of discriminatory incidents?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work to create a culture of respect and inclusivity regardless of team size.</w:t>
      </w:r>
    </w:p>
    <w:p w:rsidR="00E70662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incidents, and assess improvements in collaboration and employee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7241331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106F96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more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culture can vary, but I focus on implementing strong policies and fostering awareness to address such behaviour effectively.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inclusivity initiatives are not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assess the impact of initiatives, and adjust strategies to better meet the needs of the organisation.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Discrimination can affect anyone, and I ensure policies and actions address bias fairly and equitably for all employees.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senior leader makes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directly, follow up with proper procedures, and ensure accountability while maintaining a respectful dialogue.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are less likely to report discrimination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Power dynamics can influence reporting, and I create a safe environment with clear policies and anonymous reporting options.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neutrality while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fair and unbiased process by gathering all relevant information and focusing on facts and policies.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a bigger issue in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exist anywhere, and I focus on raising awareness and fostering understanding through training and dialogue.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employee trust after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provide support, and reinforce the organisation’s commitment to inclusivity and fairness.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harder to address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robust systems, and I focus on clear policies and effective communication to ensure accountability.</w:t>
      </w:r>
    </w:p>
    <w:p w:rsidR="00E70662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improvements in workplace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incident reports, gather feedback, and evaluate changes in employee satisfaction and engagement.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3906768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D6C87B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more common in certain types of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Workplace culture varies, and I focus on implementing policies and fostering awareness to create a respectful environment.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initiatives might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initiatives are inclusive, based on fairness, and clearly communicate their goals and benefits to all employees.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leadership styles contribute to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impacts culture, and I work to train leaders on inclusivity and accountability to prevent discriminatory behaviour.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an employee doesn’t feel comfortable confronting discriminatory comments?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multiple reporting options, maintain confidentiality, and reassure employees that their concerns will be addressed.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are more prone to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affect dynamics, and I focus on fostering inclusivity through awareness, training, and supportive policies.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senior leaders are resistant to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dialogue, demonstrate the benefits of inclusivity, and work collaboratively to address their concerns.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everyone, and I tailor it to raise awareness and foster understanding across all groups.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conversations, provide support, and ensure accountability to reinforce a culture of respect.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face more challenges in reporting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Reporting depends on trust and policies, and I create a safe and accessible environment for all employees to raise concerns.</w:t>
      </w:r>
    </w:p>
    <w:p w:rsidR="00E70662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incident trends, gather employee feedback, and assess improvements in workplace culture and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09578676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994153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harder to address in industries with traditional hierarchies?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Hierarchical workplaces can pose challenges, and I focus on fostering open communication and anonymous reporting options to address concerns.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employees resist inclusivity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the value of training, and adapt the approach to make it more relatable and impactful.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groups face more discrimination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Discrimination can affect anyone, and I focus on creating policies and training that address bias fairly for all employees.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addressing discrimination might not resonate with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ensure all employees feel heard and supported.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discriminatory behaviour is more common in less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understanding, and I focus on fostering inclusivity to create a respectful environment in all teams.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employees feel inclusivity initiatives don’t apply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dialogue, demonstrate the relevance of inclusivity to everyone, and encourage active participation.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certain types of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effective across all teams when tailored to their specific dynamics and delivered in an engaging way.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empathy, clarify the purpose of initiatives, and involve employees in finding solutions that work for everyone.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resistant to change in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Change depends on leadership and culture, and I focus on clear policies and consistent communication to drive progress.</w:t>
      </w:r>
    </w:p>
    <w:p w:rsidR="00E70662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inclusivity initiatives on reducing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incident reports, gather feedback, and assess improvements in employee engagement and workplace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180061" name="Horizontal Lin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C8BFFD" id="Horizontal Line 5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less likely to report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Reporting depends on trust and organisational culture, and I work to create a safe and supportive environment for all employees.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employees feel inclusivity initiatives unfairly prioritise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goals of the initiatives, ensure fairness, and demonstrate how they benefit the entire organisation.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inherently face more challenges in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inclusivity, and I focus on fostering understanding and implementing effective policies in all environments.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discriminatory behaviour from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respectfully but firmly, follow organisational procedures, and ensure accountability while promoting change.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more prevalent in certain roles or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exists across all roles, and I focus on raising awareness and fostering understanding through tailored training.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initiatives from employees who feel they aren’t relevant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them in discussions, demonstrate the universal benefits of inclusivity, and adapt initiatives to resonate with everyone.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challenges in implementing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communication and leadership commitment to ensure inclusivity is prioritised.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high-profile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transparency, involve employees in rebuilding efforts, and reinforce organisational commitment to respect and fairness.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better at addressing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policies and culture matter more than team size, and I ensure inclusivity is fostered in all team dynamics.</w:t>
      </w:r>
    </w:p>
    <w:p w:rsidR="00E70662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addressing discrimination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feedback, track incident reports, and assess sustained improvements in inclusivity and employee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2226712" name="Horizontal Lin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76B4FA" id="Horizontal Line 5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Hierarchies, Resistance, and Inclusivity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workplaces are less effective at addressing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commitment is key, and I focus on fostering open communication and ensuring inclusivity in all levels of the organisation.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initiatives from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leaders in dialogue, demonstrate the benefits of inclusivity, and work collaboratively to address their concerns.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less effective for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groups, and I ensure it is tailored to address specific dynamics within the organisation.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inclusivity doesn’t resonate with some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ensure all employees feel heard and supported.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less diverse teams are less likely to embrace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requires effort in all teams, and I focus on fostering understanding and collaboration to drive change.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from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with empathy, clarify the purpose of initiatives, and involve employees in finding mutually acceptable solutions.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resistant to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culture, and I focus on leadership commitment and clear communication to ensure progress.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inclusivity initiatives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progress, gather feedback, and assess improvements in employee engagement and workplace culture.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inclusivity initiatives are harder to implement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norms vary, but I adapt initiatives to align with organisational goals while fostering inclusivity.</w:t>
      </w:r>
    </w:p>
    <w:p w:rsidR="00E70662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a discriminatory incident?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rebuilding efforts, and reinforce organisational values of respect and fairness.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1215591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51B169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Diversity, Leadership, and Resistance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face more challenges in reducing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inclusivity, and I focus on fostering understanding and implementing effective policies in all environments.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initiatives might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the goals of initiatives, ensure fairness, and demonstrate how they benefit the entire organisation.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training is effective across all demographics when tailored to specific organisational needs and delivered effectively.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inclusivity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clarify the purpose of policies, and work collaboratively with employees to find solutions.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hierarchical workplaces are more resistant to addressing discriminatory behaviour?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commitment matters, and I focus on fostering open communication and ensuring inclusivity at all levels.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inclusivity training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discussions, demonstrate the relevance of inclusivity, and adapt training to resonate with their experiences.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challenges in building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communication and strong leadership commitment to prioritise inclusivity.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teams after addressing discriminatory incidents?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facilitate open discussions, and reinforce the organisation’s commitment to respect and fairness.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less diverse teams are less likely to embrace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requires effort in all teams, and I focus on fostering understanding and collaboration to drive change.</w:t>
      </w:r>
    </w:p>
    <w:p w:rsidR="00E70662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addressing discrimination?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feedback, monitor incident trends, and assess improvements in workplace inclusivity and employee engagement.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7499710" name="Horizontal Lin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49F1E6" id="Horizontal Line 5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Microaggressions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must create a safe and inclusive environment in a diverse team where microaggressions may arise.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microaggressions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team interactions closely, encourage open communication, and create a culture where team members feel comfortable sharing their experiences.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microaggressions when they occur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promptly and respectfully, provide education on its impact, and encourage open dialogue to prevent recurrence.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managed a situation involving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facilitated a team discussion to address a misunderstanding, followed up with training, and supported those affected to rebuild trust.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 safe environment where employees feel empowered to report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psychological safety by maintaining confidentiality, promoting trust, and ensuring prompt action when concerns are raised.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microaggressions from disrupting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team members on inclusive behaviour, set clear expectations, and address issues promptly to maintain a respectful environment.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microaggressions with maintaining team harmony?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constructively, focus on education, and ensure team members work together to rebuild understanding and collaboration.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efforts to reduce microaggressions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team dynamics, and assess improvements in trust, collaboration, and inclusivity.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training or initiatives aimed at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demonstrate the value of the initiatives, and adapt the approach to make it engaging and relatable for everyone.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employees who have been affected by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safe space for them to share their experiences, offer resources, and ensure their concerns are addressed respectfully and effectively.</w:t>
      </w:r>
    </w:p>
    <w:p w:rsidR="00E70662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unconscious bias from contributing to microaggressions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unconscious bias, encourage self-reflection, and promote open dialogue to foster awareness and understanding.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8729617" name="Horizontal Lin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0F90DB2" id="Horizontal Line 5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more common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highlight differences, but with the right training and culture, it strengthens collaboration and reduces misunderstandings.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employees who feel uncomfortable reporting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confidentiality, offer multiple reporting options, and create a safe environment where they feel supported and heard.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microaggressions can disrupt team harmony?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Addressing microaggressions constructively improves harmony in the long term by fostering trust and inclusivity.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introduce training on microaggressions in a team that hasn’t encountered such initiatives before?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 and awareness, use relatable examples, and emphasise the benefits of inclusivity and respect in the workplace.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effective when it raises awareness and is combined with ongoing support and clear workplace policies.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initiatives aimed at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engage employees in dialogue, and tailor the initiatives to address specific team dynamics and needs.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occur more often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norms can vary, but fostering awareness and inclusivity is important in any environment to reduce microaggressions.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microaggressions from escalating into larger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them promptly, facilitate dialogue to resolve misunderstandings, and reinforce respectful team behaviours.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training on microaggressions should be mandatory?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Mandatory training sets a strong foundation for awareness and inclusivity, which benefits the entire workplace.</w:t>
      </w:r>
    </w:p>
    <w:p w:rsidR="00E70662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address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team interactions, and evaluate improvements in inclusivity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38331902" name="Horizontal Lin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CA77BF" id="Horizontal Line 5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more likely to experience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affect anyone, and I ensure policies and actions address bias fairly for all employees.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discussing microaggressions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creating a safe space, use relatable examples to encourage dialogue, and emphasise the benefits of fostering inclusivity.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microaggressions can cause discomfort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Discomfort is part of growth, and I guide teams through constructive discussions to improve understanding and collaboration.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unconscious bias from leading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encourage self-reflection, and foster a culture of open communication and awareness.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strong personalities are more prone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address behaviours directly while fostering respect and understanding among all members.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approach to addressing microaggressions might not resonate with everyone?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approach, and ensure all employees feel included and respected in the process.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align on shared goals due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create barriers, but addressing them fosters a stronger, more collaborative team in the long term.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conversations, provide support, and reinforce shared values of respect and collaboration.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in certain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when tailored to their specific dynamics and delivered in an engaging way.</w:t>
      </w:r>
    </w:p>
    <w:p w:rsidR="00E70662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success of addressing microaggressions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interactions, collect feedback, and assess sustained improvements in inclusivity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61472795" name="Horizontal Line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2FDE59" id="Horizontal Line 5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harder to address in teams with certain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arise in any team, and I focus on fostering awareness, addressing issues promptly, and encouraging open communication.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employees feel microaggressions are not being taken seriously?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investigate thoroughly, and ensure transparency in addressing the issue to build trust and accountability.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some teams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works for all teams when tailored to their dynamics, using relatable examples and interactive approaches.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microaggressions repeatedly occur despite prior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behaviour directly, provide additional education, and implement measures to ensure accountability and improvement.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inherently more prone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highlights differences, but fostering awareness and inclusivity helps transform these into strengths, not sources of conflict.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resistance to discussions about microaggressions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space for dialogue, use relatable examples to encourage participation, and explain the value of addressing these issues.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disrupt productivity more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matters less than culture, and I work to foster respect and inclusivity regardless of team size or structure.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safe reporting microaggressions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anonymous reporting options, maintain confidentiality, and emphasise the organisation’s commitment to addressing concerns.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dominant personalities experience more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focus on creating structures that ensure all voices are heard and respected equally.</w:t>
      </w:r>
    </w:p>
    <w:p w:rsidR="00E70662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addressing microaggressions on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team interactions, and assess improvements in trust and inclusivity over time.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personality traits make microaggressions more likely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are about behaviours, not traits, and I address them by fostering awareness and respectful communication.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discussing microaggressions creates discomfort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Discomfort can be part of learning, and I guide teams through discussions constructively to foster better understanding and inclusivity.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backgrounds are more prone to experience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affect anyone, and I ensure policies and education address bias fairly across all groups.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resist training on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the value of training, and adapt the content to make it relatable and engaging.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disrupt larger teams more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Disruption depends on team culture, and I focus on fostering inclusivity and respect to minimise issues in any team size.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microaggressions in teams with strong hierarchies?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reporting channels, maintain confidentiality, and ensure accountability at all levels to address concerns effectively.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industries when tailored to their specific dynamics and implemented consistently.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who have experienced microaggressions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safe space for them to share their concerns, offer resources, and ensure the issue is addressed effectively.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limited diversity are less likely to experience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strengthens teams when managed inclusively, and I focus on fostering awareness and respect regardless of team composition.</w:t>
      </w:r>
    </w:p>
    <w:p w:rsidR="00E70662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address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monitor team dynamics, and assess improvements in collaboration and inclusivity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8733393" name="Horizontal Line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F037BD" id="Horizontal Line 5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harder to address in teams with dominant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norms influence behaviour, and I focus on fostering awareness and inclusivity to address issues effectively.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initiatives aimed at reducing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engage employees in dialogue, and demonstrate the relevance of inclusivity to everyone.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demographics face more challenges related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impact anyone, and I ensure education and policies address bias fairly and equitably for all employees.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accountability when microaggressions are reported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confidentiality, follow clear procedures, and ensure accountability at all levels to address concerns effectively.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occur more often in teams with competitive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work to foster collaboration and inclusivity to minimise issues regardless of the environment.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inclusivity training on microaggressions isn’t resonating with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the training content to better address employee concerns and ensure it is engaging and relevant.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better at managing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culture, not team size, and I ensure inclusivity is prioritised in all settings.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addressing a high-profile microaggression?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provide ongoing support, and reinforce shared values of respect and collaboration.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face fewer challenges in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vary, and I focus on implementing tailored initiatives to foster inclusivity in any industry.</w:t>
      </w:r>
    </w:p>
    <w:p w:rsidR="00E70662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microaggressions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team dynamics, and evaluate sustained improvements in trust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79848159" name="Horizontal Line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7D2F1E" id="Horizontal Line 5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Team Dynamics, and Inclusivity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diverse backgrounds are more likely to face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Microaggressions can affect anyone, and I focus on fostering awareness and creating a respectful environment for all.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microaggressions are overstated?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relatable examples to foster understanding, encourage dialogue, and demonstrate the value of inclusivity initiatives.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more disruptive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Disruption depends on team culture, and I ensure inclusivity is fostered regardless of team size.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feedback that inclusivity training on microaggressions is not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the training content, and ensure it is engaging and relevant to the team’s needs.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dominant personalities experience more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vary, and I create structures that ensure all voices are heard and respected equally.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open discussions, provide ongoing support, and reinforce shared values of respect and collaboration.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for some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industries when tailored to their dynamics and delivered consistently.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employees who have experienced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 safe space for them to share their experiences, offer resources, and ensure their concerns are addressed effectively.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teams are more prone to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fostering collaboration and promoting respectful communication.</w:t>
      </w:r>
    </w:p>
    <w:p w:rsidR="00E70662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addressing microaggressions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assess team dynamics, and evaluate sustained improvements in collaboration and inclusivity.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0534702" name="Horizontal Line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B730C5" id="Horizontal Line 5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Hierarchies, Resistance, and Training Effectiveness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are harder to address in hierarchical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Hierarchies can influence behaviour, and I ensure accountability and inclusivity through clear policies and leadership training.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microaggression training in competitive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discussions, demonstrate the relevance of training, and tailor the content to suit team dynamics.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mandatory training on microaggressions is more effective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industries when customised to their dynamics and implemented consistently.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employees feel microaggressions aren’t a significant issue in their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and examples to highlight the importance of inclusivity and ensure all employees understand its relevance.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microaggressions disrupt larger teams more than smaller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Disruption depends on team culture, and I ensure inclusivity is fostered in all settings.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hierarchical team after addressing a microaggression?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all levels of the team in discussions, and reinforce the organisation’s values of respect and fairness.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teams experience more resistance to addressing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Competition can heighten tensions, and I address this by promoting collaboration and respectful communication.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teams with diverse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dialogue, encourage self-awareness, and provide training to bridge gaps in understanding.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challenges with microaggressions?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management depends on culture, not team size, and I ensure inclusivity is prioritised in all settings.</w:t>
      </w:r>
    </w:p>
    <w:p w:rsidR="00E70662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microaggressions on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assess team dynamics, and evaluate improvements in collaboration and inclusivity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7419688" name="Horizontal Lin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113C75" id="Horizontal Line 5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Implicit Biases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 managerial role is tasked with developing strategies to reduce implicit bias in the hiring process.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potential sources of implicit bias in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each stage of the process, from job descriptions to final interviews, and look for patterns that may exclude or disadvantage certain groups.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steps would you take to make job descriptions more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language to ensure it’s neutral, highlight inclusive workplace practices, and avoid unnecessary qualifications that could limit diverse applicants.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hiring managers to recognise and mitigate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workshops on unconscious bias, encourage self-awareness through examples, and equip managers with strategies to focus on skills and qualifications.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strategies to reduce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hiring data for diversity metrics, gather feedback from candidates and hiring teams, and assess improvements in decision-making practices.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interview panels are structured to minimise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diverse panels, provide standardised evaluation criteria, and encourage structured interviews to ensure fairness.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role does technology play in reducing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Technology like AI-driven resume screening can help, but it must be audited regularly to ensure it doesn’t perpetuate existing biases.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hiring managers resistant to bias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 of inclusivity, provide relatable examples, and involve them in discussions to address concerns constructively.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assessing candidates during interviews?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standardised questions, create scoring rubrics, and encourage interviewers to focus on specific competencies and qualifications.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current employees in reducing bias during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providing feedback on inclusivity, involve diverse team members in interviews, and encourage mentorship for new hires.</w:t>
      </w:r>
    </w:p>
    <w:p w:rsidR="00E70662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implicit bias from influencing final hiring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implement structured decision-making processes, use diverse hiring committees, and ensure all decisions are based on clear, job-related criteria.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77874317" name="Horizontal Lin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82B8CC" id="Horizontal Line 5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exist anywhere, and I focus on fostering awareness and implementing strategies to ensure fair hiring practices across industries.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bias training might not resonate with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training to the audience, use relatable examples, and emphasise the benefits of inclusivity for the organisation and its employees.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are enough to mitigate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paired with training, diverse panels, and clear evaluation criteria to maximise fairness.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hiring managers are aware of their own unconscious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self-assessment tools, facilitate discussions on real-life scenarios, and encourage reflective practices during training.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hiring panels are essential for reducing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add valuable perspectives and reduce the likelihood of groupthink, making them an important part of inclusive hiring.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changing long-standing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inclusive practices improve outcomes, involve stakeholders in decision-making, and provide evidence-based results.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job descriptions contribute significantly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and structure in job descriptions can create barriers, so I ensure they are inclusive and focus on skills rather than narrow qualifications.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bias reduction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gather feedback from hiring managers and candidates, and monitor trends in recruitment outcomes over time.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roles are more prone to biased hiring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role, and I ensure that structured processes and training are applied universally to mitigate it.</w:t>
      </w:r>
    </w:p>
    <w:p w:rsidR="00E70662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employees in creating an inclusive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workshops, seek feedback on hiring practices, and encourage their participation in mentoring and interview panels.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90881469" name="Horizontal Lin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A62083" id="Horizontal Line 5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face more challenges due to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anyone, and I focus on ensuring policies and practices promote fairness and inclusivity for all candidates.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bias training isn’t 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the importance of inclusivity through data and examples, and involve them in the process.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less diversity are more prone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Lack of diversity can reinforce bias, and I focus on implementing practices that actively promote inclusivity in hiring.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descriptions are free from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language for neutrality, involve diverse stakeholders in drafting descriptions, and use tools to identify exclusionary phrases.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harder to make unbiased due to traditional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can influence decisions, and I work to challenge stereotypes through education, training, and clear evaluation criteria.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processes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practices, and implement visible changes to address concerns.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certain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effective across teams when tailored to their dynamics and delivered in an engaging, relatable way.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hiring decisions are made based on qualifications rather than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structured evaluation methods, standardised criteria, and diverse hiring committees to minimise bias.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affects leadership roles more than entry-level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influence decisions at all levels, and I ensure consistent strategies to address it across the organisation.</w:t>
      </w:r>
    </w:p>
    <w:p w:rsidR="00E70662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reducing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gather ongoing feedback, and monitor improvements in recruitment processes and outcomes.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1687669" name="Horizontal Lin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35CA38" id="Horizontal Line 5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face implicit bias in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impact anyone, and I focus on implementing structured processes and training to ensure fairness for all candidates.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believe inclusivity initiatives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present evidence of how inclusive practices improve outcomes, and involve them in refining the initiatives.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industries with a lack of diversity are more prone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Limited diversity can reinforce bias, and I implement strategies that actively promote inclusivity and diverse hiring.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descriptions do not exclude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language for inclusivity, avoid unnecessary qualifications, and involve diverse stakeholders in drafting descriptions.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can eliminate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paired with diverse panels, training, and clear evaluation criteria for maximum impact.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practices after identifying biased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implement visible changes, and involve employees in reviewing and improving hiring processes.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works better for certain types of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when tailored to their dynamics and delivered in a relatable and engaging manner.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inclusivity efforts might disadvantage some candidates?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promote fairness and focus on levelling the playing field, without biasing the process in favour of any group.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roles are more prone to implicit bias than entry-level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at all levels, and I ensure consistent strategies to address it throughout the organisation.</w:t>
      </w:r>
    </w:p>
    <w:p w:rsidR="00E70662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reducing implicit bias in long-standing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gather feedback, and monitor improvements in recruitment outcomes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3606968" name="Horizontal Line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BC3AC8" id="Horizontal Line 5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face more barriers due to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various groups, and I focus on creating fair processes that prioritise skills and qualifications over assumptions.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hiring managers who think bias training is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data-driven evidence of bias, engage them in discussions, and tailor training to address their specific concerns.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harder to address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can reinforce bias, and I implement targeted strategies to challenge outdated practices and promote inclusivity.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postings attract diverse candidates without favouring specific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focus on essential qualifications, and highlight the organisation’s commitment to diversity and inclusion.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panels are essential to reducing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bring valuable perspectives and reduce groupthink, making them critical for fostering inclusivity in hiring decisions.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inclusivity initiatives might disadvantage majority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that initiatives aim to ensure fairness and level the playing field rather than favouring any specific group.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leadership recruitment?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roles often carry more assumptions, so I ensure structured processes and training are applied rigorously at all levels.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implicit bias in hiring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changes in diversity metrics, gather feedback from hiring teams and candidates, and monitor long-term recruitment outcomes.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are sufficient to combat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a strong foundation but must be paired with diverse panels, training, and clear evaluation criteria.</w:t>
      </w:r>
    </w:p>
    <w:p w:rsidR="00E70662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implicit bias when hiring for traditionally male- or female-dominated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challenge stereotypes by focusing on qualifications and skills, ensuring descriptions and processes are neutral and inclusive.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0482852" name="Horizontal Lin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247F94" id="Horizontal Line 5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implicit bias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lead to bias, and I ensure training and processes focus on fostering fairness and inclusivity for all.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groups feel excluded despite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adapt initiatives to be more inclusive, and ensure all groups feel represented and valued in hiring practices.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specific types of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vary by role, and I ensure that structured processes and clear criteria are applied consistently across all positions.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hiring panels don’t reinforce biases against underrepresented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diverse panels, standardise evaluation methods, and provide training to reduce unconscious bias.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is more effective for senior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levels of an organisation but must be tailored to address the specific dynamics of each team.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think bias reduction efforts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data and real-life examples to demonstrate the importance of fair hiring and engage them in discussions to build understanding.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hiring panels reduce bias significantly?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are critical as they bring multiple perspectives, reducing the likelihood of groupthink and biased decisions.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challenge long-standing stereotypes in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education, data, and structured practices to challenge assumptions and ensure decisions are based solely on qualifications.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are inherently less inclusive in their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culture can influence practices, and I implement strategies to foster inclusivity regardless of the starting point.</w:t>
      </w:r>
    </w:p>
    <w:p w:rsidR="00E70662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efforts in hiring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evaluate candidate feedback, and monitor improvements in team composition and organisational culture.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5564539" name="Horizontal Lin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E4A7B2" id="Horizontal Line 5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Training, and Long-Standing Practices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works better for experienced hiring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levels of experience when tailored to their specific challenges and delivered engagingly.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hiring teams who prefer traditional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inclusive practices through data, involve them in redesigning processes, and ensure their concerns are addressed.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can eliminate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supported by training, clear evaluation criteria, and diverse hiring panels.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hiring for roles traditionally dominated by one gender?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job descriptions and evaluation criteria are neutral, focusing on qualifications and skills rather than stereotypes.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more prevalent in specific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Industry culture can influence practices, and I focus on implementing strategies to foster inclusivity regardless of the sector.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practices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implement visible changes, and engage employees in reviewing and improving the processes.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panels are essential for reducing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add valuable perspectives and reduce the likelihood of groupthink, making them crucial for fair hiring.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reducing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hiring trends, evaluate feedback, and assess sustained improvements in diversity and inclusivity metrics.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hiring decisions are more biased at senior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at all levels, and I ensure consistent strategies to address it across the organisation.</w:t>
      </w:r>
    </w:p>
    <w:p w:rsidR="00E70662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employees in creating a more inclusive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in workshops, gather feedback on hiring practices, and encourage their participation in mentorship and interview panels.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1270484" name="Horizontal Lin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6354FF" id="Horizontal Line 5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Stereotypes, Leadership, and Training Effectiveness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hiring for leadership roles is more prone to implicit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decisions often carry more assumptions, so I ensure structured processes and training are applied rigorously at senior levels.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efforts might disadvantage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that initiatives focus on fairness and levelling the playing field rather than favouring any specific group.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is harder to address in industries with traditional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practices can reinforce bias, and I challenge these norms through education, structured processes, and inclusive practices.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job descriptions avoid exclusionary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descriptions carefully, focus on essential qualifications, and use tools to identify and revise potentially biased language.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hiring panels significantly reduce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panels bring multiple perspectives, reducing the likelihood of groupthink and biased decisions.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initiatives resonate with hiring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initiatives to address their challenges, involve them in discussions, and demonstrate the value of inclusivity through data and examples.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interviews alone can mitigate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interviews are effective but must be paired with diverse panels, clear criteria, and training to maximise impact.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hiring processes after addressing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practices, and implement visible changes to rebuild confidence.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implicit bias training is more effective in smaller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works in any team size when tailored to their dynamics and delivered in an engaging way.</w:t>
      </w:r>
    </w:p>
    <w:p w:rsidR="00E70662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challenging stereotypes in hiring?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 in hiring outcomes, gather feedback from candidates and employees, and assess changes in team diversity and performance.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5251875" name="Horizontal Lin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3D555C" id="Horizontal Line 5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Overgeneralisations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 leadership role must ensure team members are evaluated based on individual performance rather than group assumptions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performance evaluations are focused on individual contributions?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specific, measurable criteria for evaluations, set clear individual goals, and gather diverse input from multiple sources.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group stereotypes might influence performance assessments?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team members on unconscious bias, provide training on objective evaluation methods, and review assessments for fairness.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correcting a biased evaluation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introduced structured evaluation criteria and conducted training sessions to ensure assessments were unbiased and consistent.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gather feedback about individual performance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combination of self-assessments, peer feedback, and manager reviews to get a comprehensive view of each individual’s contributions.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evaluating diverse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evaluations with clearly defined objectives, ensure criteria are relevant to the role, and actively review processes to minimise bias.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feel unfairly evaluated?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evaluation process, and provide actionable feedback to support their development.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 culture where individual achievements are recognised?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celebrate successes publicly, provide consistent feedback, and create opportunities for team members to showcase their strengths.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changing evaluation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importance of fairness, share evidence of the benefits, and involve the team in developing new processes.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unbiased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satisfaction, review performance trends, and gather feedback to ensure evaluations are equitable and transparent.</w:t>
      </w:r>
    </w:p>
    <w:p w:rsidR="00E70662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managers to avoid group assumptions during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workshops on recognising and mitigating bias, offer tools for objective assessments, and encourage self-reflection.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9222516" name="Horizontal Lin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CCB4FF" id="Horizontal Line 5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group stereotypes are more common in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occur in any team size, and I work to ensure evaluations are focused on individual contributions and clear criteria.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employees who feel their evaluations are influenced by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evaluation process, listen to their feedback, and take corrective actions to ensure fairness and transparency.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different evaluation criteria?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Evaluation criteria should be role-specific and consistent for all team members while accounting for individual contributions.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accountability among managers conducting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guidelines, encourage regular reviews, and ensure evaluations are aligned with measurable performance metrics.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essential for fair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provides tools to ensure evaluations are focused on merit and individual contributions.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are sceptical about bias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impact of fair evaluations on team performance and involve them in discussions to address their concerns.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influence any role, and I ensure evaluation processes are structured and objective to prevent unfair assumptions.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evaluating team members with different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outcomes, provide opportunities for all styles to shine, and encourage diverse feedback mechanisms.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are helpful in minimising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add valuable perspectives but must be balanced with objective metrics to ensure fairness.</w:t>
      </w:r>
    </w:p>
    <w:p w:rsidR="00E70662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unbiased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promotion trends, and evaluate team engagement and satisfaction metrics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73622455" name="Horizontal Line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590A65" id="Horizontal Line 5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certain cultural backgrounds face more challenges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vary, and I ensure processes are structured to focus on individual contributions and job-specific criteria.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evaluations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processes, address concerns directly, and implement measures to ensure evaluations are fair and consistent.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evaluate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perspectives, and I ensure criteria are clear, objective, and aligned with individual roles to maintain fairness.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feel objective evaluations are too rigid?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importance of fairness, provide flexibility within clear guidelines, and support managers in applying consistent standards.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evaluations more in certain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anywhere, and I focus on training and structured processes to minimise its impact across all roles.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evaluation processes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process reviews, and implement visible changes to rebuild confidence.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achievements are overshadowed in team-based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Teamwork can obscure contributions, and I ensure evaluations include individual performance metrics and feedback.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leaders apply evaluation criteria consistently?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guidelines, conduct regular reviews, and offer training to align leaders with evaluation best practices.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reduce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offer valuable insights but need to be balanced with objective criteria and manager input to ensure fairness.</w:t>
      </w:r>
    </w:p>
    <w:p w:rsidR="00E70662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fair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promotion trends, gather feedback from team members, and evaluate improvements in team engagement and retention.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7755364" name="Horizontal Line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6424F0" id="Horizontal Line 5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likely to face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impact anyone, and I focus on structured processes and training to ensure evaluations are fair and based on individual performance.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team members who feel their evaluations are influenced by stereotypes?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evaluation process, address any inconsistencies, and ensure feedback is based on measurable outcomes.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effort to evaluate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value, and I focus on aligning criteria with individual contributions to ensure evaluations remain objective and inclusive.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groups are consistently rated higher or lower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data for patterns, provide training to evaluators, and ensure evaluation criteria are applied consistently across all team members.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evaluations more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roles often involve assumptions, and I ensure structured processes and training are applied rigorously at all levels.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evaluation processes after identifying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process improvements, and implement changes to demonstrate a commitment to fairness.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team-based environments make individual evaluations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Teamwork can obscure contributions, so I use specific metrics and feedback mechanisms to highlight individual achievements.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feel structured evaluations limit their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 that allow for flexibility while ensuring evaluations remain fair and consistent.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reduce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provide valuable insights but should be balanced with objective metrics and oversight to ensure fairness.</w:t>
      </w:r>
    </w:p>
    <w:p w:rsidR="00E70662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unbiased evaluation practices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promotion trends, monitor engagement metrics, and gather feedback to assess the fairness and impact of evaluations.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8686695" name="Horizontal Line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50BA94" id="Horizontal Line 5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challenges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vary, and I ensure evaluation processes are structured and inclusive to focus on individual performance.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evaluations may favour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process, address concerns directly, and implement measures to ensure evaluations are unbiased and consistent.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evaluate due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enrich teams, and I ensure criteria focus on individual contributions to maintain fairness.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who feel bias training is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 of the impact of bias on evaluations, engage them in discussions, and demonstrate the benefits of training.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more prevalent in specific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anywhere, and I focus on training and structured processes to minimise its impact across all roles.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biases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processes, and implement visible changes to rebuild confidence.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contributions are harder to evaluate in group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Group projects can obscure individual efforts, so I ensure evaluations include specific metrics for individual performance.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leaders apply evaluation criteria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guidelines, conduct regular reviews, and offer training to align leaders with best practices.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evaluations are sufficient to eliminate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evaluations are essential but must be supported by training, diverse perspectives, and oversight to ensure fairness.</w:t>
      </w:r>
    </w:p>
    <w:p w:rsidR="00E70662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unbiased evaluation practices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diversity metrics, monitor feedback, and evaluate trends in promotions and engagement to assess effectiveness.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61936569" name="Horizontal Line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B11191" id="Horizontal Line 5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are inherently disadvantaged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anyone, and I ensure processes focus on measurable contributions and individual performance to ensure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evaluation processes favour dominant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criteria to ensure inclusivity, provide training on cultural awareness, and align processes with measurable outcomes.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inherently more prone to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value, and I focus on ensuring evaluation criteria are objective and role-specific to maintain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initiatives aimed at reducing bias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 in discussions, provide evidence of the impact of bias, and demonstrate the benefits of inclusive practices.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senior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levels but must be tailored to address the specific challenges and dynamics of each group.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identifying biased evaluations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team members in reviewing processes, and implement changes to demonstrate a commitment to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contributions are harder to evaluate in large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can complicate evaluations, so I focus on measurable outcomes and diverse feedback mechanisms to ensure fairness.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 criteria are free from assumptions about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criteria regularly, involve diverse stakeholders, and ensure they align with measurable performance metrics.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evaluations can address implicit bias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evaluations are effective when combined with training, diverse perspectives, and regular oversight.</w:t>
      </w:r>
    </w:p>
    <w:p w:rsidR="00E70662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bias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trends in team engagement, promotion outcomes, and employee feedback to assess improvements over time.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Cultural Norms, and Group Dynamics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more prone to biased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dynamics, and I focus on ensuring criteria are objective and role-specific to minimise bias.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managers to bias reduction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managers in discussions, provide data to demonstrate the impact of bias, and involve them in improving evaluation processes.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team-based work complicates individual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Team-based work can obscure individual contributions, so I ensure evaluations include specific metrics for each member.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 criteria align with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criteria, involve diverse stakeholders, and ensure they are role-specific and objective.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harder to address in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at any level, and I ensure consistent training and structured processes across all roles.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biases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process reviews, and implement changes to demonstrate fairness.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effectively reduce bias in large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add value but must be balanced with objective criteria and oversight to ensure fairness.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unbiased evaluation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monitor feedback, and evaluate trends in team performance and diversity.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structured evaluations is more common in senior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vary, and I focus on demonstrating the benefits of structure and fairness to encourage adoption.</w:t>
      </w:r>
    </w:p>
    <w:p w:rsidR="00E70662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evaluations consider individual contributions in group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diverse feedback, measurable outcomes, and role-specific criteria to ensure fairness in team-based environments.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3502419" name="Horizontal Line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5B738A" id="Horizontal Line 5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Stereotypes, Senior Roles, and Training Effectiveness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evaluations are influenced by cultural stereotypes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affect perceptions, so I focus on objective criteria and training to ensure evaluations are fair and unbiased.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senior managers to bias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 of the benefits, engage them in discussions, and demonstrate how bias reduction improves team outcomes.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evaluations in senior roles are more prone to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decisions often carry assumptions, so I ensure structured processes and objective criteria are applied rigorously.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 criteria are inclusive of diverse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criteria regularly, involve diverse stakeholders, and ensure they align with measurable performance metrics.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peer evaluations help reduce bias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Peer evaluations add value but must be combined with oversight and training to ensure fairness in hierarchical settings.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addressing biases in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involve employees in reviewing processes, and implement visible changes to demonstrate fairness.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addressing evaluation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provides tools to reduce bias, but it must be paired with structured processes for lasting impact.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evaluations are too rigid to account for individual circumstances?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flexibility within a structured framework to ensure fairness while accounting for unique situations.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structured evaluations is more common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can influence resistance, and I focus on demonstrating the value of fairness and transparency.</w:t>
      </w:r>
    </w:p>
    <w:p w:rsidR="00E70662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bias in evaluations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diversity metrics, and assess improvements in team engagement and retention.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93928316" name="Horizontal Lin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4C8F0D" id="Horizontal Line 5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Exclusive Language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applying for a communications role must demonstrate the ability to use inclusive language in professional content</w:t>
      </w:r>
      <w:r>
        <w:rPr>
          <w:rFonts w:ascii="Times New Roman" w:hAnsi="Times New Roman"/>
          <w:sz w:val="24"/>
          <w:szCs w:val="24"/>
        </w:rPr>
        <w:t>.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professional content is inclusive and respectful to diverse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language for neutrality, avoid stereotypes, and focus on terms that resonate positively with all audience segments.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and eliminate biased language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 guidelines, consult resources such as style guides, and encourage peer reviews to identify and remove bias.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revising content to make it more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updated a marketing campaign by replacing gendered language with neutral terms and incorporating visuals that reflected diverse audiences.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communicating complex topics to audiences with varying levels of understanding?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jargon-free language, segment information based on audience needs, and ensure accessibility through multiple formats.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language aligns with a company’s inclusivity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content with the organisation’s mission, consult inclusivity policies, and ensure messaging reflects its values.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professional content may unintentionally exclude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content, engage with stakeholders for insights, and make adjustments to ensure inclusivity.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evolving standards for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workshops, follow industry leaders, and regularly update my knowledge through reputable resources and style guides.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creating content for audiences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consult local experts, and ensure language and visuals are respectful and relatable to the audience.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preferences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 language, avoid region-specific idioms, and adapt content to reflect the preferences of local audiences.</w:t>
      </w:r>
    </w:p>
    <w:p w:rsidR="00E70662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using inclusive language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track audience engagement, gather feedback, and assess improvements in brand perception and inclusivity metrics.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00731998" name="Horizontal Lin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975A7A" id="Horizontal Line 5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require more emphasis on inclusive language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industry benefits from inclusivity, and I tailor language to reflect the specific needs of each sector.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technical jargon doesn’t exclude certain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technical terms, provide explanations, and ensure accessibility through glossaries or alternative formats.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always necessary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Inclusive language fosters respect and engagement, making it essential in all forms of communication.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adopting inclusive language in an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 in discussions, demonstrate the benefits of inclusivity, and provide training to build understanding.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notice subtle biases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Audiences are increasingly aware of biases, and I ensure content reflects respect and inclusivity to maintain trust.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maintaining a professional tone?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clear, respectful language that aligns with the organisation’s voice while being inclusive.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creating inclusive content is more challenging for global audiences?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audiences require additional considerations, and I research cultural norms to ensure content resonates universally.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suggests content may not be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evaluate the content, and make necessary adjustments to align with inclusivity standards.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using inclusive visuals is as important as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crucial, and I ensure visuals and language work together to reflect inclusivity.</w:t>
      </w:r>
    </w:p>
    <w:p w:rsidR="00E70662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inclusive communication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monitor feedback, and assess improvements in audience trust and inclusivity perception.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6046755" name="Horizontal Lin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EE377D" id="Horizontal Line 5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notice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Everyone benefits from inclusivity, and I focus on ensuring language is respectful and relatable to all audiences.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professional content may not resonate with diverse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feedback, consult stakeholders, and revise content to ensure it aligns with inclusivity goals.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implement in technical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Technical content requires clarity, and I ensure inclusivity by using neutral terms and avoiding jargon.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colleagues who feel inclusivity isn’t a priority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value of inclusivity in building trust and engagement, and I provide training to foster understanding.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creating inclusive content is more challenging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established norms may require extra effort, and I focus on aligning language with inclusivity while maintaining relevance.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communications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norms, adapt content accordingly, and consult local experts to ensure cultural sensitivity.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more noticeable in written or spoken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is important in both forms, and I ensure language consistently reflects respect and neutrality.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inclusive language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audience feedback, monitor engagement metrics, and assess changes in trust and perception.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subtle biases in language can affect brand perception?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Even subtle biases can impact trust, so I ensure content is thoroughly reviewed for inclusivity.</w:t>
      </w:r>
    </w:p>
    <w:p w:rsidR="00E70662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norms with global messaging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content that respects universal values while adapting to local preferences where appropriate.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23106030" name="Horizontal Line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D7135D" id="Horizontal Line 5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from diverse backgrounds are more likely to notice biased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perceptions universally, so I ensure all content is inclusive and respectful to build trust with diverse audiences.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using inclusive language from team members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demonstrate the benefits of inclusivity, and provide training to build understanding and commitment.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industries require more effort to use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Established norms can make some industries more challenging, but I focus on aligning language with inclusivity and audience needs.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content may unintentionally exclude specific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the content, consult stakeholders for input, and make revisions to ensure inclusivity and relevance.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implement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communications require extra care, so I research cultural norms and adapt content to ensure it resonates universally.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inclusive language conflicts with traditional industry terminology?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respect for tradition with the need for inclusivity by consulting stakeholders and finding neutral alternatives.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in traditional industries are less concerned about inclusivity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is becoming a universal expectation, and I ensure content reflects respect regardless of industry norms.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feedback loops for inclusive communication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review processes, encourage diverse perspectives, and incorporate feedback into future content strategies.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from specific cultural backgrounds require tailored messaging for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relevance enhances inclusivity, and I adapt content based on research and consultation with local experts.</w:t>
      </w:r>
    </w:p>
    <w:p w:rsidR="00E70662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using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audience engagement, gather feedback, and assess changes in brand perception and trust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82278547" name="Horizontal Lin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00A82E" id="Horizontal Line 5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feel excluded by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audiences benefit from inclusivity, so I ensure language is respectful and resonates universally.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inclusivity initiatives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data-driven insights on the benefits of inclusivity, engage stakeholders in discussions, and demonstrate its positive impact.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in certain regions are less sensitive to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Audience sensitivity varies, but I ensure content consistently reflects respect and inclusivity to maintain trust.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inclusive language conflicts with industry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stakeholders, provide alternative phrasing, and ensure messaging aligns with both inclusivity and professional standards.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visuals are as important as inclusive language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visuals and language complement each other to reflect inclusivity effectively.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inclusive communication practices within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use relatable examples, and demonstrate the value of inclusivity for building trust and engagement.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achieve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Rapid content creation requires extra vigilance, and I implement review processes to ensure inclusivity without compromising deadlines.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inclusive language in professional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feedback, track engagement metrics, and assess changes in trust and perception over time.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content is less likely to require inclusivity considerations?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content benefits from inclusivity, and I ensure technical content is clear, neutral, and accessible to diverse audiences.</w:t>
      </w:r>
    </w:p>
    <w:p w:rsidR="00E70662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professional tone in highly regulated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language meets regulatory standards while reflecting respect and neutrality to align with inclusivity goals.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from certain regions are less likely to expect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but I prioritise respect and inclusivity universally to maintain trust and engagement.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inclusivity may dilute traditional messaging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tradition with inclusivity by consulting stakeholders and finding language that respects both values.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more relevant to younger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benefits all demographics, and I ensure language is neutral, respectful, and engaging for diverse audiences.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content lacks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content, engage with stakeholders, and make revisions to ensure it aligns with inclusivity standards.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requires more effort in industries with complex terminology?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 content demands clarity, and I ensure language is neutral, jargon-free, and accessible to all audiences.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professional content respects cultural nuances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audience norms, adapt messaging for local relevance, and consult experts to ensure cultural sensitivity.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audiences in traditional industries resist inclusivity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is becoming a universal expectation, and I ensure content reflects respect and neutrality across all sectors.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if non-inclusive language is flagged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transparently, revise the content, and implement measures to prevent recurrence in the future.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messaging makes inclusivity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communications require extra care, and I focus on universal values while adapting to local preferences.</w:t>
      </w:r>
    </w:p>
    <w:p w:rsidR="00E70662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inclusive communication on brand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feedback, engagement metrics, and perception surveys to assess improvements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1681807" name="Horizontal Line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D24855" id="Horizontal Line 5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Industry Norms, and Cultural Sensitivity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industries are inherently less inclusive in their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Industries with established norms may require additional effort, but I ensure language aligns with inclusivity goals.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inclusive language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stakeholders, demonstrate the benefits of inclusivity, and provide training to build understanding and acceptance.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visuals are as important as 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visuals and language work together to reflect inclusivity effectively.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content respects cultural differences in global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norms, consult local experts, and adapt messaging to ensure cultural sensitivity and relevance.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achieve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Fast-paced industries require streamlined processes, and I prioritise inclusivity without compromising deadlines.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inclusive language strategies?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audience feedback, engagement metrics, and perception surveys to assess improvements in trust and inclusivity.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audiences are more sensitive to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resonates with all demographics, and I ensure language reflects respect universally.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may conflict with traditional messaging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respect for tradition with inclusivity by finding language that aligns with both values.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messaging complicates inclusivity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messaging requires extra care, and I focus on universal values while adapting to local preferences.</w:t>
      </w:r>
    </w:p>
    <w:p w:rsidR="00E70662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if non-inclusive language is flagged in professional content?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transparently, revise the content, and implement measures to prevent recurrence.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8211496" name="Horizontal Line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941916" id="Horizontal Line 5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Audience Sensitivity, Technical Content, and Resistance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demographics are more likely to notice non-inclusive language?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benefits all demographics, and I ensure content is respectful and relatable universally.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inclusive communication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use relatable examples, and demonstrate the value of inclusivity in building trust and engagement.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technical content is less likely to require inclusivity considerations?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Even technical content benefits from inclusivity, and I ensure language is clear, neutral, and accessible to all audiences.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inclusivity may dilute the impact of professional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inclusivity with professional tone by aligning language with both organisational values and audience expectations.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communications make inclusivity harder to achieve?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messaging requires extra care, and I ensure content reflects universal respect and adapts to local preferences.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if non-inclusive content is flagged?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revise the content, address the issue transparently, and implement measures to improve future practices.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inclusive language is harder to achieve in industries with complex terminology?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Complex content requires clarity, and I focus on neutral, jargon-free language that is accessible to diverse audiences.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suggests inclusivity initiatives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 of the benefits of inclusivity, engage stakeholders in discussions, and demonstrate its positive impact.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visual inclusivity is as important as language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visuals and language work together to reflect inclusivity effectively.</w:t>
      </w:r>
    </w:p>
    <w:p w:rsidR="00E70662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audience feedback, track engagement metrics, and assess improvements in brand trust and perception.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Favouritism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 managerial role is asked to explain how they would handle perceptions of favouritism in team decisions.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team decisions are perceived as 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base decisions on clear, objective criteria, ensure transparency in the decision-making process, and communicate the rationale to all team members.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a team member feels overlooked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decision process with them, and identify ways to involve them more in future decisions.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addressing perceptions of favouritism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implemented a rotation system for task allocation to ensure everyone had equal opportunities.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decisions to avoid the perception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explanations, share the decision-making criteria, and ensure all team members understand the reasoning behind my choices.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personal relationships do not influence team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merit and performance, seek input from multiple sources, and follow a structured decision-making process to ensure fairness.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trust within the team to minimise concerns about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solicit input from all team members, and consistently apply the same standards to everyone.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team member accuses you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decision objectively, and explain the criteria used to ensure fairness.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decisions to avoid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team input, use collaborative decision-making when appropriate, and ensure all voices are heard.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fairness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through surveys, monitor team dynamics, and assess improvements in trust and collaboration.</w:t>
      </w:r>
    </w:p>
    <w:p w:rsidR="00E70662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decisions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explanations, address concerns openly, and ensure the process aligns with team goals and organisational values.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43715526" name="Horizontal Line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DF3241" id="Horizontal Line 5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perceptions of favouritism are more common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arise in any team, and I ensure decisions are based on objective criteria and communicated transparently.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decisions that team members feel are unfair?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review the decision-making process, and provide clear explanations to build understanding.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relationships can influence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relationships can create perceptions, and I focus on maintaining transparency and using structured criteria to avoid bias.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from team members about perceived bias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process with them, and ensure decisions are consistently based on merit and team goals.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more likely in smaller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can influence dynamics, and I ensure fairness by using objective criteria and transparent communication.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prevent unconscious bias from influencing your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decision-making processes, seek diverse perspectives, and provide training to ensure objectivity.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members’ personalities can affect perceptions of fairness?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ensure all team members are treated equitably by focusing on measurable contributions.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decision is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review the process with the team, and implement measures to ensure greater transparency.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collaborative decision-making reduces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encourages inclusivity, and I use it to ensure all team members feel involved and valued.</w:t>
      </w:r>
    </w:p>
    <w:p w:rsidR="00E70662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fair decision-making on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engagement levels, and assess improvements in trust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7904427" name="Horizontal Lin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964A50" id="Horizontal Line 5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certain cultural backgrounds are more likely to feel excluded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ensure processes are inclusive and based on clear, objective criteria.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accusations of favouritism based on perceived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decision objectively, explain the rationale to the team, and ensure consistent application of standards.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less likely to experience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differ, and I focus on maintaining transparency and fairness regardless of team size.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certain team members are favoured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review the process for consistency, and make adjustments to ensure fairness.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decisions in diverse teams more than homogeneous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anywhere, and I use training and structured processes to ensure objectivity in decision-making.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perceptions of favouritism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review processes transparently, and implement changes to address concerns.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relationships within teams affect perceptions of fairness?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relationships can influence perceptions, and I focus on using structured criteria to ensure decisions are unbiased.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decision-making to reduce concerns about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input, use collaborative processes, and ensure all voices are heard to foster inclusivity.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reduce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essential, and I use it to identify areas for improvement and ensure fairness in decisions.</w:t>
      </w:r>
    </w:p>
    <w:p w:rsidR="00E70662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team dynamics, and assess improvements in trust and collaboration.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0994667" name="Horizontal Lin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551C99" id="Horizontal Line 5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diverse backgrounds are more likely to feel excluded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focus on using clear criteria and fostering inclusivity to ensure all team members feel valued.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accusations of favouritism from employees who feel decisions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process for consistency, and provide transparent explanations to address misunderstandings.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more common in smaller or larger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dynamics differ, and I ensure decisions are transparent and equitable regardless of team size.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personal relationships are influencing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decisions are based on merit and measurable criteria, and I openly communicate the reasoning behind each choice.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affects perceptions of favouritism more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affect any team, and I address it through training, structured processes, and regular team discussions.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when a decision is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the process transparently, address concerns directly, and implement measures to prevent future perceptions of bias.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members’ personalities influence perceptions of fairness?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ensure consistency by focusing on measurable contributions and objective decision-making.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decision-making to prevent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 from all team members, use collaborative processes, and ensure decisions reflect collective goals.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structured processes reduce perceptions of favouritism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Structured processes are essential for fairness and help build trust by providing transparency and consistency.</w:t>
      </w:r>
    </w:p>
    <w:p w:rsidR="00E70662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perceptions of favouritism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assess team morale, and track improvements in trust and collaboration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9950452" name="Horizontal Line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E7D28F" id="Horizontal Line 5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from underrepresented backgrounds are more likely to perceive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vary, and I focus on structured processes and clear communication to ensure fairness for all team members.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favouritism is benefiting specific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decisions objectively, provide transparent explanations, and ensure criteria are applied consistently to all team members.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harder to address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requires additional care in communication and processes, and I ensure decisions are objective and inclusive.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team members receive preferential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review the process for consistency, and adjust practices if needed to maintain fairness.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influences decision-making more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Hierarchical teams require additional safeguards, and I use training and structured processes to minimise bias.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perceptions of favouritism damage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involve the team in reviewing processes, and implement transparent decision-making practices.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issues with favouritism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impacts dynamics, but fairness depends on structured processes and consistent criteria.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team dynamics are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objective criteria and involve diverse perspectives to ensure decisions are fair and inclusive.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address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vital, and I use it to identify areas for improvement and maintain transparency in decision-making.</w:t>
      </w:r>
    </w:p>
    <w:p w:rsidR="00E70662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favouritism perceptions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team engagement, and assess improvements in trust and collaboration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0965442" name="Horizontal Line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0A827C" id="Horizontal Line 5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inherently more likely to feel excluded in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 by individual, and I ensure decisions are based on clear, measurable criteria to minimise bias.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accusations that team decisions are influenced by demographic factors?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transparent processes, review criteria for consistency, and engage in discussions to address concerns openly.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perceptions are harder to address in teams with strong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require careful communication, and I ensure processes are inclusive and objective to build trust.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feel excluded due to personal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ensure decisions are merit-based, and communicate criteria transparently to the team.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teams, but hierarchical structures require extra focus on transparency and accountability.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accusations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review the process with the team, and implement changes to prevent future concerns.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challenges with favouritism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occur in any team, and I ensure fairness through structured processes and consistent communication.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favouritism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using objective criteria and fostering open communication to address concerns proactively.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relationships complicate fairness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 relationships can influence perceptions, and I maintain fairness by focusing on measurable contributions.</w:t>
      </w:r>
    </w:p>
    <w:p w:rsidR="00E70662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favouritism perceptions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feedback, assess trust levels, and track improvements in collaboration and morale.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85666806" name="Horizontal Line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6B3F75" id="Horizontal Line 5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Resistance, Cultural Dynamics, and Team Size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are less likely to experience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size influences dynamics, but fairness depends on transparent processes and objective criteria.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decisions favour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processes are inclusive and based on measurable outcomes, and I address concerns transparently.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additional safeguards against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team dynamics, and I ensure fairness through clear communication and structured decision-making.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a decision is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open discussions, review the decision process with the team, and implement changes to ensure transparency.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helps reduce favouritism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helps build trust by fostering objectivity and inclusivity in decision-making.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decisions involving personal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objectivity by using structured criteria and focusing on measurable contributions.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collaborative decision-making reduces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encourages inclusivity and helps build trust by involving team members in the decision process.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decisions perceived as biased?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clear explanations, address concerns openly, and ensure decisions align with team goals.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are essential for addressing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crucial, and I use it to identify areas for improvement and ensure fairness in decisions.</w:t>
      </w:r>
    </w:p>
    <w:p w:rsidR="00E70662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addressing perceptions of favouritism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feedback, monitor engagement, and assess improvements in trust and collaboration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2137356" name="Horizontal Line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81F044" id="Horizontal Line 5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2: Hierarchies, Cultural Differences, and Feedback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favouritism is harder to address in hierarchical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Hierarchies require transparency and accountability, and I focus on objective processes to ensure fairness.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decisions favouring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using measurable criteria and fostering open communication to address concerns proactively.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perceptions of favouritism are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adds perspectives, and I ensure fairness by aligning decisions with clear, inclusive processes.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perceptions of bias damage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processes transparently, engage in discussions with the team, and implement measures to improve fairness.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teams, and I ensure it’s tailored to address the specific dynamics of each group.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personal relationships influence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in decisions, focus on measurable criteria, and address concerns openly with the team.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teams face fewer challenges with perceptions of favouritism?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can arise in any team, and I focus on using structured processes to ensure fairness consistently.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involve team members in decision-making to reduce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input from all team members, use collaborative processes, and ensure decisions reflect collective goals.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reduce perceptions of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essential, and I use it to identify areas for improvement and maintain fairness in decisions.</w:t>
      </w:r>
    </w:p>
    <w:p w:rsidR="00E70662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addressing favouritism perceptions in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feedback, assess trust levels, and track improvements in collaboration and morale over time.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8797025" name="Horizontal Line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A36FA" id="Horizontal Line 5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9: Prejudice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diversity and inclusion role where they must tackle prejudice within the organisation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identify instances of prejudice within an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analyse data like complaint reports and employee surveys, observe team dynamics, and create safe spaces for employees to share their experiences.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steps would you take to address prejudice at an organisational level?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implement training programmes, review policies for inclusivity, and create a clear process for reporting and addressing concerns.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managed prejudice in a previous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facilitated workshops to increase awareness, updated company policies, and established feedback channels to improve inclusivity.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initiatives to reduce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employee satisfaction, retention rates, and the number of reported incidents, while also gathering feedback.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to report incidents of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anonymous reporting systems, ensure confidentiality, and promote a culture where employees feel supported and safe.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leadership in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demonstrate the impact of prejudice on the organisation, and involve leaders in creating solutions.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diversity and inclusion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through dialogue, provide evidence of the benefits, and tailor initiatives to resonate with different groups.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managers to address prejudice within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workshops, share practical strategies, and provide tools to help managers create inclusive team environments.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policies, consult diverse stakeholders, and align practices with industry standards for inclusivity.</w:t>
      </w:r>
    </w:p>
    <w:p w:rsidR="00E70662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 culture where diversity and inclusion are core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lead by example, integrate inclusivity into organisational goals, and celebrate diverse perspectives and contributions.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prejudice is more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exist in any industry, and I focus on fostering inclusivity through policies and awareness regardless of the setting.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diversity initiatives may not resonate with everyone?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adapt initiatives to be inclusive of all employees, and communicate the shared benefits of diversity.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systemic prejudice is harder to tackle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policies and training, but systemic change is achievable with leadership commitment.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policies effectively reduce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policies regularly, involve diverse perspectives in their development, and gather feedback to improve them.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effective in reducing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is effective when paired with systemic changes like inclusive policies and accountability measures.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changes aimed at reducing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through dialogue, share evidence of the benefits, and involve employees in the process to build ownership.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or fewer challenges with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opportunities and challenges, and I focus on fostering understanding and collaboration to reduce prejudice.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employee engagement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initiatives that reflect diverse perspectives, provide opportunities for all to contribute, and gather feedback to improve.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buy-in is critical for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commitment is essential, and I ensure leaders are equipped with the tools and knowledge to drive inclusivity.</w:t>
      </w:r>
    </w:p>
    <w:p w:rsidR="00E70662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reducing prejudice on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engagement and retention, gather employee feedback, and assess changes in workplace dynamics.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86010284" name="Horizontal Line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301B72C" id="Horizontal Line 5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challenges with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policies and initiatives address bias fairly across all groups.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diversity efforts may create divisions?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shared goals, demonstrate the benefits of inclusivity, and adapt initiatives to foster unity.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must be tailored to address the unique dynamics of each group.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diversity initiatives from employees who feel excluded?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clarify the goals of the initiatives, and ensure inclusivity is applied universally.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resistant to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require consistent efforts, but leadership commitment and clear policies drive meaningful change.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prejudice incidents occur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address incidents promptly, and implement measures to prevent future occurrences.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is critical for reducing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sets an example and drives inclusivity, making it a key component of systemic change.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language is used across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guidelines, offer training, and conduct regular reviews to ensure communication reflects inclusivity.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prejudice in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occur in any role, and I ensure hiring processes are structured and inclusive to minimise bias.</w:t>
      </w:r>
    </w:p>
    <w:p w:rsidR="00E70662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reducing prejudice at the organisational level?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employee satisfaction, retention, and inclusivity scores, while gathering ongoing feedback.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3509444" name="Horizontal Line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559232" id="Horizontal Line 5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are more likely to experience prejudice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that policies and initiatives address bias fairly across all groups.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diversity efforts favour certain groups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fostering inclusivity for all, communicate the shared benefits of diversity, and ensure fairness in implementation.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when tailored to their dynamics and paired with systemic changes.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diversity initiatives from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 to show the organisational benefits of diversity and involve leaders in shaping the initiatives to ensure buy-in.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are more prone to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can face more challenges, but consistent policies and leadership commitment can drive change effectively.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incidents of prejudice damage workplace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 to affected employees, and implement measures to prevent recurrence.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teams are more effective at tackling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brings valuable perspectives, making it a key driver for inclusivity and fairness.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hiring practices across all levels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processes, train hiring managers, and regularly audit practices to ensure inclusivity.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departments within organisations are more prone to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occur anywhere, and I ensure all departments follow the same inclusivity standards.</w:t>
      </w:r>
    </w:p>
    <w:p w:rsidR="00E70662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reducing prejudice on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engagement surveys, track retention metrics, and assess changes in employee satisfaction and trust.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0180640" name="Horizontal Line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76A15C" id="Horizontal Line 5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cultural backgrounds are more likely to face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impact any group, and I address it by creating inclusive policies and fostering open communication.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diversity initiatives may create divisions within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focus on shared goals, involve all employees, and demonstrate the collective benefits of inclusivity.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is harder to address in senior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Senior leadership requires tailored training and ongoing engagement to build awareness and commitment to inclusivity.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excluded by diversity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clarify the goals of the initiatives, and ensure inclusivity benefits all employees equally.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resistance to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face more complexity, but clear policies and leadership commitment can overcome resistance.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incidents of prejudice occur within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incidents transparently, provide support to those affected, and implement measures to prevent recurrence.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is more effective at reducing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demonstrates inclusivity and helps to drive meaningful change throughout the organisation.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company-wide policies and procedures?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policies, involve diverse perspectives in their development, and gather feedback to ensure alignment.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or departments are more resistant to inclusivity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vary, and I tailor strategies to address specific challenges while fostering understanding and commitment.</w:t>
      </w:r>
    </w:p>
    <w:p w:rsidR="00E70662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reducing prejudice across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inclusivity metrics, gather feedback, and assess changes in engagement, retention, and employee satisfaction.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4548222" name="Horizontal Lin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75C5A25" id="Horizontal Line 5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ethnic backgrounds are inherently more likely to experience workplace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all policies and initiatives focus on fairness and inclusivity for everyone.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diversity efforts may exclude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inclusivity for all, ensure initiatives are equitable, and address any concerns through dialogue and transparency.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universally beneficial but must be adapted to address the unique dynamics of each team or group.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diversity initiatives from specific groups of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clarify the benefits of inclusivity, and tailor initiatives to address their concerns constructively.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systemic prejudice is more prevalent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Hierarchical organisations may require extra focus on accountability, but clear policies and leadership support can drive change.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teams affected by prejudice incidents?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incidents openly, provide support to affected employees, and implement measures to rebuild trust and inclusivity.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teams are better equipped to tackle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brings valuable perspectives and is crucial for driving inclusivity across the organisation.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language is used in all organisational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guidelines, and review communications regularly to ensure they reflect inclusivity.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systemic bias in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role, and I ensure hiring practices are structured and aligned with inclusivity standards.</w:t>
      </w:r>
    </w:p>
    <w:p w:rsidR="00E70662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reducing prejudice on organisational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metrics like employee satisfaction, engagement, and retention while gathering regular feedback to assess cultural change.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6596339" name="Horizontal Line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D5AC27" id="Horizontal Line 5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Industry Challenges, and Systemic Barriers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systemic prejudice is harder to address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face unique challenges, but clear policies and leadership commitment can drive meaningful change.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excluded by diversity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initiatives focus on inclusivity for all, listen to concerns, and demonstrate the shared benefits of diversity.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must be tailored to their specific dynamics to ensure maximum impact.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prejudice incidents occur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openly, provide support to those affected, and implement measures to rebuild trust and inclusivity.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larger organisations face more resistance to addressing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Larger organisations may require more effort, but systemic change is achievable with consistent policies and leadership support.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hiring practices across departments?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processes, provide training, and conduct audits to ensure inclusivity in hiring.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feedback mechanisms help reduce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is crucial for identifying challenges and improving initiatives to reduce systemic bias effectively.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diversity efforts favour certain groups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in all initiatives, focus on shared goals, and communicate the benefits of inclusivity to the entire organisation.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teams are critical for tackling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provides valuable perspectives and is essential for driving inclusivity across the organisation.</w:t>
      </w:r>
    </w:p>
    <w:p w:rsidR="00E70662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reduce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inclusivity metrics, monitor employee engagement, and assess changes in organisational culture and trust.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4666177" name="Horizontal Lin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D0F55F" id="Horizontal Line 5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Cultural Dynamics, Resistance, and Training Effectiveness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face more challenges with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Prejudice can affect anyone, and I ensure policies and initiatives are designed to address bias fairly across all groups.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diversity efforts may create divisions within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shared goals, demonstrate the benefits of inclusivity, and adapt initiatives to foster collaboration.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leadership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teams benefit from tailored training that focuses on their influence and responsibility in driving inclusivity.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inclusivity efforts from senior leaders?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insights, involve leaders in shaping initiatives, and demonstrate the organisational benefits of inclusivity.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unique challenges in tackling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may require extra effort, and I focus on aligning initiatives with organisational goals to drive change.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incidents of prejudice occur within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 to affected employees, and implement measures to prevent recurrence.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leadership is critical for reducing systemic prejudice?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leadership sets an example and is a key driver of inclusivity across the organisation.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inclusive language is used in all organisational communications?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create guidelines, and review communications to ensure they reflect inclusivity and respect.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roles are more prone to systemic bias in hiring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role, and I ensure hiring practices are structured and regularly audited for inclusivity.</w:t>
      </w:r>
    </w:p>
    <w:p w:rsidR="00E70662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reducing systemic prejudice on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employee satisfaction, retention, and engagement while gathering feedback to assess cultural change.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4937421" name="Horizontal Line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0AEDF4" id="Horizontal Line 5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10: Assumptions Based on Appearance</w:t>
      </w:r>
    </w:p>
    <w:p w:rsidR="00E70662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 client-facing role must ensure that team members are not judged based on their appearance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E70662" w:rsidRDefault="00E70662">
      <w:pPr>
        <w:rPr>
          <w:rFonts w:ascii="Times New Roman" w:hAnsi="Times New Roman"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are evaluated based on performance and not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clear, measurable performance criteria and provide regular training to address unconscious biases in evaluations.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client expresses biases based on a team member’s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directly with the client, explain the organisation’s commitment to inclusivity, and ensure the team member feels supported.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creating an inclusive environment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implemented a dress code policy that allowed personal expression while maintaining professionalism, ensuring all team members felt respected.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train team members to avoid judging colleagues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workshops on unconscious bias, encourage self-awareness, and foster a culture where inclusivity is a shared responsibility.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feedback and evaluation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evaluation tools, ensure criteria are focused on performance, and regularly review processes to minimise bias.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initiatives aimed at reducing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provide evidence of the benefits of inclusivity, and involve the team in shaping initiatives to build ownership.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support team members who feel judged based on their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address the situation transparently, and take steps to prevent similar issues in the future.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reduce appearance-based bias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feedback through surveys, monitor team dynamics, and assess improvements in trust and inclusivity.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your organisation’s values on inclusivity to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the organisation’s inclusivity policies, highlight the value of diverse perspectives, and address any concerns respectfully.</w:t>
      </w:r>
    </w:p>
    <w:p w:rsidR="00E70662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dress code policies are inclusive and fair?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policies with input from diverse stakeholders, ensuring they balance professionalism with personal expression.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3035001" name="Horizontal Lin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241B8D" id="Horizontal Line 5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appearance-based bias is more common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Bias can occur in any industry, and I focus on fostering awareness and ensuring policies promote inclusivity universally.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team members feel judged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review the situation, and implement steps to ensure fairness and respect.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 policies contribute to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influence perceptions, and I ensure policies are neutral, inclusive, and focus on professionalism.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client expresses bias based on a team member’s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client respectfully, explain our commitment to inclusivity, and support the team member throughout the process.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helps reduce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raises awareness and is effective when paired with clear policies and regular evaluations of workplace practices.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initiatives promoting inclusivity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through dialogue, involve employees in shaping initiatives, and provide evidence of their benefits.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inclusivity is harder to achieve in client-facing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Client-facing roles may face unique challenges, but clear policies and strong communication ensure inclusivity is maintained.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reducing appearance-based bias on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engagement surveys, track feedback, and assess improvements in team trust and collaboration.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challenges with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unique perspectives, and I foster understanding and collaboration to address any challenges.</w:t>
      </w:r>
    </w:p>
    <w:p w:rsidR="00E70662" w:rsidRDefault="00000000">
      <w:pPr>
        <w:numPr>
          <w:ilvl w:val="0"/>
          <w:numId w:val="7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dress code and appearance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diverse stakeholders, regularly review policies, and ensure they reflect respect and fairness.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79675856" name="Horizontal Line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99EE2F" id="Horizontal Line 5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likely to face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Bias can affect anyone, and I ensure policies and initiatives promote inclusivity across all groups.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clients express preferences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clients respectfully, explain our inclusivity values, and support team members in the process.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 policies disproportionately impact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unintentionally create barriers, so I ensure policies are neutral, inclusive, and regularly reviewed.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team members feel excluded due to their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review the situation, and implement changes to foster inclusivity and respect.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must be tailored to their specific dynamics to ensure effectiveness.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appearance-based judgments are reported?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issue transparently, provide support to those affected, and implement measures to prevent recurrence.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are more prone to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roles may face unique challenges, but clear policies and regular training can mitigate biases effectively.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to reduce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employee feedback, monitor team dynamics, and assess improvements in trust and inclusivity.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personal presentation impacts perceptions more in some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and I ensure policies are inclusive and focus on professionalism rather than appearance.</w:t>
      </w:r>
    </w:p>
    <w:p w:rsidR="00E70662" w:rsidRDefault="00000000">
      <w:pPr>
        <w:numPr>
          <w:ilvl w:val="0"/>
          <w:numId w:val="7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client interactions regarding team presentations?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our inclusivity values to clients, foster understanding, and support team members throughout interactions.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underrepresented backgrounds face more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Appearance-based judgments can affect anyone, and I ensure policies and training address biases across all groups.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dress codes may disadvantage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review dress codes with diverse stakeholders, make adjustments where necessary, and ensure policies promote inclusivity.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appearance-based bias is more common in client-facing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Client-facing roles may present unique challenges, and I address these with clear policies and strong communication about inclusivity.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a client explicitly requests team members with certain appearances?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the client on our inclusivity values, provide alternatives that align with their needs, and support affected team members.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teams in public-facing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Public-facing teams benefit significantly from training, but it must be paired with clear policies and accountability measures.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appearance-based judgments are reported?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incident transparently, provide support to those affected, and implement measures to prevent recurrence.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are more prone to creating bias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create unintended barriers, so I ensure they are neutral, inclusive, and regularly reviewed with input from diverse teams.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feedback and evaluations involving appearance-based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performance criteria, provide structured tools for feedback, and ensure consistent application across all team members.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 preferences based on appearance are harder to address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norms can influence perceptions, but strong policies and client education help maintain inclusivity.</w:t>
      </w:r>
    </w:p>
    <w:p w:rsidR="00E70662" w:rsidRDefault="00000000">
      <w:pPr>
        <w:numPr>
          <w:ilvl w:val="0"/>
          <w:numId w:val="7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appearance-based judgments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incident reports, and assess improvements in team trust and collaboration.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cultural backgrounds are more likely to face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Bias can affect any individual, and I ensure all policies and practices are inclusive and focus on professionalism.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clients express biases based on a team member’s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 client respectfully, explain our inclusivity values, and ensure team members are supported and treated fairly.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disproportionately impact employees from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Dress codes can create barriers if not reviewed regularly, so I ensure they are neutral, inclusive, and adaptable.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initiatives promoting inclusivity in appearance-based evaluations?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in dialogue, demonstrate the benefits of inclusivity, and involve employees in shaping these initiatives.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for senior leadership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teams set the tone for inclusivity, and tailored training helps them understand and mitigate biases effectively.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team morale after incidents of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 to those affected, and implement policies to ensure a safer environment.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are inherently more prone to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roles may face unique challenges, but clear policies and training mitigate bias effectively.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 presentations when client preferences are involved?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our inclusivity values to clients, ensure team presentations focus on skills and expertise, and support team members fully.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need more flexibility in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essential to reflect diversity, and I regularly review policies to balance professionalism and inclusivity.</w:t>
      </w:r>
    </w:p>
    <w:p w:rsidR="00E70662" w:rsidRDefault="00000000">
      <w:pPr>
        <w:numPr>
          <w:ilvl w:val="0"/>
          <w:numId w:val="7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initiatives aimed at reducing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engagement surveys, gather employee feedback, and assess improvements in inclusivity metrics.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70081929" name="Horizontal Lin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0937BF" id="Horizontal Line 5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demographics are inherently more likely to face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Appearance-based bias can affect anyone, and I ensure policies focus on inclusivity and fairness for all team members.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situations where clients request specific appearances for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the client respectfully, educate them about our values, and ensure all team members are treated equitably.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are more resistant to addressing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industries may require more effort, but clear policies and strong leadership commitment drive change.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feel inclusivity initiatives do not benefit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clarify the goals of the initiatives, and ensure inclusivity is applied equally across the team.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for client-facing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but is especially important for client-facing roles to ensure equitable interactions.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after team conflicts arising from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transparently, provide mediation if necessary, and implement measures to foster understanding and inclusivity.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dress codes are harder to implement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organisations require policies that reflect inclusivity, and I ensure dress codes are neutral, fair, and adaptable.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 dynamics when dealing with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communication, foster awareness through training, and ensure evaluations are focused on measurable performance.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appearance-based judgments are more common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Hierarchies can create challenges, but clear policies and strong leadership reduce biases effectively.</w:t>
      </w:r>
    </w:p>
    <w:p w:rsidR="00E70662" w:rsidRDefault="00000000">
      <w:pPr>
        <w:numPr>
          <w:ilvl w:val="0"/>
          <w:numId w:val="7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initiatives aimed at addressing appearance-based biases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employee feedback, monitor inclusivity metrics, and assess improvements in team collaboration and trust.</w:t>
      </w: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Client Preferences, Cultural Dynamics, and Resistance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are more prone to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roles may face unique challenges, but strong policies and regular training ensure inclusivity is maintained.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preferences based on appearance?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clients on our inclusivity values, focus on showcasing team expertise, and ensure team members are treated fairly.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works better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benefits all teams and must be tailored to address the specific dynamics of diverse workplaces.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dress code changes aimed at promoting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shaping policies, provide evidence of the benefits, and ensure changes reflect organisational values.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industries face more resistance to addressing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vary, and I focus on aligning initiatives with industry norms while promoting inclusivity.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evaluations involving appearance-based perceptions?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performance criteria, provide structured evaluation tools, and ensure consistent application.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organisations need more flexible dress codes?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is key to reflecting diversity, and I ensure policies balance professionalism with personal expression.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trust in a team after incidents of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incidents transparently, provide support, and implement measures to prevent recurrence.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teams require additional support to address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teams may need extra training and guidance to ensure interactions are equitable and inclusive.</w:t>
      </w:r>
    </w:p>
    <w:p w:rsidR="00E70662" w:rsidRDefault="00000000">
      <w:pPr>
        <w:numPr>
          <w:ilvl w:val="0"/>
          <w:numId w:val="7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reducing appearance-based bias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feedback, track engagement metrics, and assess improvements in inclusivity and team trust.</w:t>
      </w:r>
    </w:p>
    <w:p w:rsidR="00E70662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8323413" name="Horizontal Lin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A49A14A" id="Horizontal Line 5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70662" w:rsidRDefault="00E70662">
      <w:pPr>
        <w:rPr>
          <w:rFonts w:ascii="Times New Roman" w:hAnsi="Times New Roman"/>
          <w:b/>
          <w:bCs/>
          <w:sz w:val="24"/>
          <w:szCs w:val="24"/>
        </w:rPr>
      </w:pPr>
    </w:p>
    <w:p w:rsidR="00E70662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Leadership Dynamics, Dress Codes, and Team Interactions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leadership teams are more effective at addressing appearance-based biases with proper training?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teams set the tone, and tailored training helps them drive inclusivity effectively across the organisation.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to changes in dress code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in the decision-making process, demonstrate the benefits of inclusivity, and ensure policies are fair and adaptable.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more prone to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opportunities and challenges, and I focus on fostering collaboration and understanding to reduce biases.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client expectations regarding team members’ appearances?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our inclusivity values clearly, focus on team expertise, and ensure all team members feel supported.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training is more effective in hierarchical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is essential in hierarchical settings to ensure inclusivity at all levels of decision-making.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evaluations are free from appearance-based bias?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structured tools, focus on measurable outcomes, and provide training to evaluators to ensure fairness.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client-facing roles need additional guidelines to prevent appearance-based judgments?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Clear guidelines and training are vital for client-facing roles to maintain equity and professionalism.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rebuild team morale after appearance-based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transparently, provide support to affected employees, and implement measures to foster inclusivity.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dress codes conflict with inclusivity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dress codes may require updates, and I ensure they reflect modern inclusivity standards while maintaining professionalism.</w:t>
      </w:r>
    </w:p>
    <w:p w:rsidR="00E70662" w:rsidRDefault="00000000">
      <w:pPr>
        <w:numPr>
          <w:ilvl w:val="0"/>
          <w:numId w:val="8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initiatives addressing appearance-based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surveys, monitor inclusivity metrics, and assess improvements in team dynamics and trust.</w:t>
      </w:r>
    </w:p>
    <w:p w:rsidR="00E70662" w:rsidRDefault="00E70662"/>
    <w:sectPr w:rsidR="00E7066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13B" w:rsidRDefault="003A013B">
      <w:pPr>
        <w:spacing w:after="0" w:line="240" w:lineRule="auto"/>
      </w:pPr>
      <w:r>
        <w:separator/>
      </w:r>
    </w:p>
  </w:endnote>
  <w:endnote w:type="continuationSeparator" w:id="0">
    <w:p w:rsidR="003A013B" w:rsidRDefault="003A0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13B" w:rsidRDefault="003A013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3A013B" w:rsidRDefault="003A0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B71"/>
    <w:multiLevelType w:val="multilevel"/>
    <w:tmpl w:val="A3209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38B0EAF"/>
    <w:multiLevelType w:val="multilevel"/>
    <w:tmpl w:val="1E2AA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47B1772"/>
    <w:multiLevelType w:val="multilevel"/>
    <w:tmpl w:val="4E045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5890FB2"/>
    <w:multiLevelType w:val="multilevel"/>
    <w:tmpl w:val="9468B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6965D66"/>
    <w:multiLevelType w:val="multilevel"/>
    <w:tmpl w:val="CA827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B916AB8"/>
    <w:multiLevelType w:val="multilevel"/>
    <w:tmpl w:val="DC460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4E30AF4"/>
    <w:multiLevelType w:val="multilevel"/>
    <w:tmpl w:val="BAC23B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5DD06D3"/>
    <w:multiLevelType w:val="multilevel"/>
    <w:tmpl w:val="0262E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67D7360"/>
    <w:multiLevelType w:val="multilevel"/>
    <w:tmpl w:val="E7E24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7EE2BD3"/>
    <w:multiLevelType w:val="multilevel"/>
    <w:tmpl w:val="D4B85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8FC21F0"/>
    <w:multiLevelType w:val="multilevel"/>
    <w:tmpl w:val="72D60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94E6E1E"/>
    <w:multiLevelType w:val="multilevel"/>
    <w:tmpl w:val="A2F63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BFF2D7F"/>
    <w:multiLevelType w:val="multilevel"/>
    <w:tmpl w:val="3F062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1CD3128D"/>
    <w:multiLevelType w:val="multilevel"/>
    <w:tmpl w:val="C7940F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1E3209E1"/>
    <w:multiLevelType w:val="multilevel"/>
    <w:tmpl w:val="40CAF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0A51198"/>
    <w:multiLevelType w:val="multilevel"/>
    <w:tmpl w:val="61C41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20C67CD8"/>
    <w:multiLevelType w:val="multilevel"/>
    <w:tmpl w:val="7B2CB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21A61B99"/>
    <w:multiLevelType w:val="multilevel"/>
    <w:tmpl w:val="DF1E2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24773321"/>
    <w:multiLevelType w:val="multilevel"/>
    <w:tmpl w:val="5D224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290C7BB4"/>
    <w:multiLevelType w:val="multilevel"/>
    <w:tmpl w:val="F2565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2C841054"/>
    <w:multiLevelType w:val="multilevel"/>
    <w:tmpl w:val="3A38C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2DE724BC"/>
    <w:multiLevelType w:val="multilevel"/>
    <w:tmpl w:val="F6B4D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2EB75DB2"/>
    <w:multiLevelType w:val="multilevel"/>
    <w:tmpl w:val="8CD2D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FD651C4"/>
    <w:multiLevelType w:val="multilevel"/>
    <w:tmpl w:val="1F22C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338E0065"/>
    <w:multiLevelType w:val="multilevel"/>
    <w:tmpl w:val="9AFC3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339F1617"/>
    <w:multiLevelType w:val="multilevel"/>
    <w:tmpl w:val="320C6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346E2029"/>
    <w:multiLevelType w:val="multilevel"/>
    <w:tmpl w:val="0248B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3876491A"/>
    <w:multiLevelType w:val="multilevel"/>
    <w:tmpl w:val="48FA3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3B561EED"/>
    <w:multiLevelType w:val="multilevel"/>
    <w:tmpl w:val="45369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3CB76E2A"/>
    <w:multiLevelType w:val="multilevel"/>
    <w:tmpl w:val="09E02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3F85249C"/>
    <w:multiLevelType w:val="multilevel"/>
    <w:tmpl w:val="6FC41F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419650F8"/>
    <w:multiLevelType w:val="multilevel"/>
    <w:tmpl w:val="179891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45FD4660"/>
    <w:multiLevelType w:val="multilevel"/>
    <w:tmpl w:val="423AF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463230A2"/>
    <w:multiLevelType w:val="multilevel"/>
    <w:tmpl w:val="FC42F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4641763C"/>
    <w:multiLevelType w:val="multilevel"/>
    <w:tmpl w:val="685C2B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4706771E"/>
    <w:multiLevelType w:val="multilevel"/>
    <w:tmpl w:val="3B4AF6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47D625C5"/>
    <w:multiLevelType w:val="multilevel"/>
    <w:tmpl w:val="6F9E7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47FE2762"/>
    <w:multiLevelType w:val="multilevel"/>
    <w:tmpl w:val="1A14B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48ED701B"/>
    <w:multiLevelType w:val="multilevel"/>
    <w:tmpl w:val="10E8F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4A04525A"/>
    <w:multiLevelType w:val="multilevel"/>
    <w:tmpl w:val="2DB4B8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4A9B6807"/>
    <w:multiLevelType w:val="multilevel"/>
    <w:tmpl w:val="4A74D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4C8A12F4"/>
    <w:multiLevelType w:val="multilevel"/>
    <w:tmpl w:val="A99C6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509C3B7C"/>
    <w:multiLevelType w:val="multilevel"/>
    <w:tmpl w:val="67FA4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50E07387"/>
    <w:multiLevelType w:val="multilevel"/>
    <w:tmpl w:val="C46E2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52183958"/>
    <w:multiLevelType w:val="multilevel"/>
    <w:tmpl w:val="6BD8A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52D173B2"/>
    <w:multiLevelType w:val="multilevel"/>
    <w:tmpl w:val="76F40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53023713"/>
    <w:multiLevelType w:val="multilevel"/>
    <w:tmpl w:val="35847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53DF6B9C"/>
    <w:multiLevelType w:val="multilevel"/>
    <w:tmpl w:val="407E8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5605382F"/>
    <w:multiLevelType w:val="multilevel"/>
    <w:tmpl w:val="22265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58894D6C"/>
    <w:multiLevelType w:val="multilevel"/>
    <w:tmpl w:val="CBD65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8D07E76"/>
    <w:multiLevelType w:val="multilevel"/>
    <w:tmpl w:val="8A06A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590D226E"/>
    <w:multiLevelType w:val="multilevel"/>
    <w:tmpl w:val="277C4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59C76A47"/>
    <w:multiLevelType w:val="multilevel"/>
    <w:tmpl w:val="F43C5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5B3673D2"/>
    <w:multiLevelType w:val="multilevel"/>
    <w:tmpl w:val="FB1C1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5CC5462D"/>
    <w:multiLevelType w:val="multilevel"/>
    <w:tmpl w:val="F476F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5DF3729D"/>
    <w:multiLevelType w:val="multilevel"/>
    <w:tmpl w:val="7C984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5FBE551D"/>
    <w:multiLevelType w:val="multilevel"/>
    <w:tmpl w:val="0E286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17D53A9"/>
    <w:multiLevelType w:val="multilevel"/>
    <w:tmpl w:val="619C2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43C1F54"/>
    <w:multiLevelType w:val="multilevel"/>
    <w:tmpl w:val="151646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54C56E1"/>
    <w:multiLevelType w:val="multilevel"/>
    <w:tmpl w:val="6BDC7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88A49B4"/>
    <w:multiLevelType w:val="multilevel"/>
    <w:tmpl w:val="8DCEC2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8FE353C"/>
    <w:multiLevelType w:val="multilevel"/>
    <w:tmpl w:val="EAA21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9EB37B0"/>
    <w:multiLevelType w:val="multilevel"/>
    <w:tmpl w:val="2130A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6C5E2C36"/>
    <w:multiLevelType w:val="multilevel"/>
    <w:tmpl w:val="AE463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6D67667A"/>
    <w:multiLevelType w:val="multilevel"/>
    <w:tmpl w:val="29608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6D9C5414"/>
    <w:multiLevelType w:val="multilevel"/>
    <w:tmpl w:val="97BA2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6DAC2913"/>
    <w:multiLevelType w:val="multilevel"/>
    <w:tmpl w:val="FB7E9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0C75464"/>
    <w:multiLevelType w:val="multilevel"/>
    <w:tmpl w:val="71CE5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64C0D7F"/>
    <w:multiLevelType w:val="multilevel"/>
    <w:tmpl w:val="FAE83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77934B3"/>
    <w:multiLevelType w:val="multilevel"/>
    <w:tmpl w:val="ECE25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7A708E1"/>
    <w:multiLevelType w:val="multilevel"/>
    <w:tmpl w:val="7CE86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7EB3593"/>
    <w:multiLevelType w:val="multilevel"/>
    <w:tmpl w:val="15A601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78DF46F2"/>
    <w:multiLevelType w:val="multilevel"/>
    <w:tmpl w:val="035AD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3" w15:restartNumberingAfterBreak="0">
    <w:nsid w:val="7A630442"/>
    <w:multiLevelType w:val="multilevel"/>
    <w:tmpl w:val="FD08C6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4" w15:restartNumberingAfterBreak="0">
    <w:nsid w:val="7A6D04EF"/>
    <w:multiLevelType w:val="multilevel"/>
    <w:tmpl w:val="F2368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5" w15:restartNumberingAfterBreak="0">
    <w:nsid w:val="7B070EE2"/>
    <w:multiLevelType w:val="multilevel"/>
    <w:tmpl w:val="60506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6" w15:restartNumberingAfterBreak="0">
    <w:nsid w:val="7CB155B3"/>
    <w:multiLevelType w:val="multilevel"/>
    <w:tmpl w:val="D68C7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7" w15:restartNumberingAfterBreak="0">
    <w:nsid w:val="7D15753A"/>
    <w:multiLevelType w:val="multilevel"/>
    <w:tmpl w:val="1A3E1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8" w15:restartNumberingAfterBreak="0">
    <w:nsid w:val="7D491CE1"/>
    <w:multiLevelType w:val="multilevel"/>
    <w:tmpl w:val="3BA6B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9" w15:restartNumberingAfterBreak="0">
    <w:nsid w:val="7DAA45A3"/>
    <w:multiLevelType w:val="multilevel"/>
    <w:tmpl w:val="9A3EB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33209968">
    <w:abstractNumId w:val="57"/>
  </w:num>
  <w:num w:numId="2" w16cid:durableId="1579246384">
    <w:abstractNumId w:val="45"/>
  </w:num>
  <w:num w:numId="3" w16cid:durableId="498693862">
    <w:abstractNumId w:val="58"/>
  </w:num>
  <w:num w:numId="4" w16cid:durableId="1915508047">
    <w:abstractNumId w:val="18"/>
  </w:num>
  <w:num w:numId="5" w16cid:durableId="1531920607">
    <w:abstractNumId w:val="66"/>
  </w:num>
  <w:num w:numId="6" w16cid:durableId="1475558854">
    <w:abstractNumId w:val="60"/>
  </w:num>
  <w:num w:numId="7" w16cid:durableId="1174610805">
    <w:abstractNumId w:val="15"/>
  </w:num>
  <w:num w:numId="8" w16cid:durableId="145516476">
    <w:abstractNumId w:val="64"/>
  </w:num>
  <w:num w:numId="9" w16cid:durableId="2050058773">
    <w:abstractNumId w:val="65"/>
  </w:num>
  <w:num w:numId="10" w16cid:durableId="1138957861">
    <w:abstractNumId w:val="79"/>
  </w:num>
  <w:num w:numId="11" w16cid:durableId="1894080639">
    <w:abstractNumId w:val="26"/>
  </w:num>
  <w:num w:numId="12" w16cid:durableId="1336691665">
    <w:abstractNumId w:val="22"/>
  </w:num>
  <w:num w:numId="13" w16cid:durableId="845366907">
    <w:abstractNumId w:val="36"/>
  </w:num>
  <w:num w:numId="14" w16cid:durableId="363286287">
    <w:abstractNumId w:val="13"/>
  </w:num>
  <w:num w:numId="15" w16cid:durableId="180239066">
    <w:abstractNumId w:val="29"/>
  </w:num>
  <w:num w:numId="16" w16cid:durableId="237593933">
    <w:abstractNumId w:val="62"/>
  </w:num>
  <w:num w:numId="17" w16cid:durableId="602609922">
    <w:abstractNumId w:val="68"/>
  </w:num>
  <w:num w:numId="18" w16cid:durableId="568081423">
    <w:abstractNumId w:val="9"/>
  </w:num>
  <w:num w:numId="19" w16cid:durableId="1942882105">
    <w:abstractNumId w:val="41"/>
  </w:num>
  <w:num w:numId="20" w16cid:durableId="1418942291">
    <w:abstractNumId w:val="50"/>
  </w:num>
  <w:num w:numId="21" w16cid:durableId="446003260">
    <w:abstractNumId w:val="47"/>
  </w:num>
  <w:num w:numId="22" w16cid:durableId="1485583841">
    <w:abstractNumId w:val="74"/>
  </w:num>
  <w:num w:numId="23" w16cid:durableId="378094436">
    <w:abstractNumId w:val="31"/>
  </w:num>
  <w:num w:numId="24" w16cid:durableId="1888907849">
    <w:abstractNumId w:val="14"/>
  </w:num>
  <w:num w:numId="25" w16cid:durableId="2016808734">
    <w:abstractNumId w:val="12"/>
  </w:num>
  <w:num w:numId="26" w16cid:durableId="1094208089">
    <w:abstractNumId w:val="19"/>
  </w:num>
  <w:num w:numId="27" w16cid:durableId="490216422">
    <w:abstractNumId w:val="1"/>
  </w:num>
  <w:num w:numId="28" w16cid:durableId="1993362456">
    <w:abstractNumId w:val="3"/>
  </w:num>
  <w:num w:numId="29" w16cid:durableId="672727388">
    <w:abstractNumId w:val="71"/>
  </w:num>
  <w:num w:numId="30" w16cid:durableId="835921550">
    <w:abstractNumId w:val="42"/>
  </w:num>
  <w:num w:numId="31" w16cid:durableId="518979945">
    <w:abstractNumId w:val="46"/>
  </w:num>
  <w:num w:numId="32" w16cid:durableId="2042432806">
    <w:abstractNumId w:val="30"/>
  </w:num>
  <w:num w:numId="33" w16cid:durableId="115370620">
    <w:abstractNumId w:val="20"/>
  </w:num>
  <w:num w:numId="34" w16cid:durableId="23482462">
    <w:abstractNumId w:val="56"/>
  </w:num>
  <w:num w:numId="35" w16cid:durableId="289096048">
    <w:abstractNumId w:val="69"/>
  </w:num>
  <w:num w:numId="36" w16cid:durableId="1621836875">
    <w:abstractNumId w:val="10"/>
  </w:num>
  <w:num w:numId="37" w16cid:durableId="173879878">
    <w:abstractNumId w:val="16"/>
  </w:num>
  <w:num w:numId="38" w16cid:durableId="1239441721">
    <w:abstractNumId w:val="63"/>
  </w:num>
  <w:num w:numId="39" w16cid:durableId="1129082988">
    <w:abstractNumId w:val="7"/>
  </w:num>
  <w:num w:numId="40" w16cid:durableId="645430043">
    <w:abstractNumId w:val="27"/>
  </w:num>
  <w:num w:numId="41" w16cid:durableId="1626157588">
    <w:abstractNumId w:val="75"/>
  </w:num>
  <w:num w:numId="42" w16cid:durableId="1236286272">
    <w:abstractNumId w:val="70"/>
  </w:num>
  <w:num w:numId="43" w16cid:durableId="127625194">
    <w:abstractNumId w:val="32"/>
  </w:num>
  <w:num w:numId="44" w16cid:durableId="828403257">
    <w:abstractNumId w:val="43"/>
  </w:num>
  <w:num w:numId="45" w16cid:durableId="590313176">
    <w:abstractNumId w:val="37"/>
  </w:num>
  <w:num w:numId="46" w16cid:durableId="1200629451">
    <w:abstractNumId w:val="77"/>
  </w:num>
  <w:num w:numId="47" w16cid:durableId="239099074">
    <w:abstractNumId w:val="73"/>
  </w:num>
  <w:num w:numId="48" w16cid:durableId="1767575570">
    <w:abstractNumId w:val="38"/>
  </w:num>
  <w:num w:numId="49" w16cid:durableId="1130783649">
    <w:abstractNumId w:val="33"/>
  </w:num>
  <w:num w:numId="50" w16cid:durableId="532116663">
    <w:abstractNumId w:val="53"/>
  </w:num>
  <w:num w:numId="51" w16cid:durableId="758984607">
    <w:abstractNumId w:val="55"/>
  </w:num>
  <w:num w:numId="52" w16cid:durableId="659620593">
    <w:abstractNumId w:val="21"/>
  </w:num>
  <w:num w:numId="53" w16cid:durableId="1769543850">
    <w:abstractNumId w:val="11"/>
  </w:num>
  <w:num w:numId="54" w16cid:durableId="2091344471">
    <w:abstractNumId w:val="61"/>
  </w:num>
  <w:num w:numId="55" w16cid:durableId="378626389">
    <w:abstractNumId w:val="54"/>
  </w:num>
  <w:num w:numId="56" w16cid:durableId="1799376786">
    <w:abstractNumId w:val="24"/>
  </w:num>
  <w:num w:numId="57" w16cid:durableId="170531099">
    <w:abstractNumId w:val="39"/>
  </w:num>
  <w:num w:numId="58" w16cid:durableId="1456411343">
    <w:abstractNumId w:val="34"/>
  </w:num>
  <w:num w:numId="59" w16cid:durableId="1824540679">
    <w:abstractNumId w:val="44"/>
  </w:num>
  <w:num w:numId="60" w16cid:durableId="264731314">
    <w:abstractNumId w:val="59"/>
  </w:num>
  <w:num w:numId="61" w16cid:durableId="1331761549">
    <w:abstractNumId w:val="52"/>
  </w:num>
  <w:num w:numId="62" w16cid:durableId="167062596">
    <w:abstractNumId w:val="72"/>
  </w:num>
  <w:num w:numId="63" w16cid:durableId="1202791369">
    <w:abstractNumId w:val="48"/>
  </w:num>
  <w:num w:numId="64" w16cid:durableId="990598480">
    <w:abstractNumId w:val="0"/>
  </w:num>
  <w:num w:numId="65" w16cid:durableId="1464036531">
    <w:abstractNumId w:val="17"/>
  </w:num>
  <w:num w:numId="66" w16cid:durableId="756053083">
    <w:abstractNumId w:val="51"/>
  </w:num>
  <w:num w:numId="67" w16cid:durableId="754743790">
    <w:abstractNumId w:val="8"/>
  </w:num>
  <w:num w:numId="68" w16cid:durableId="1309942877">
    <w:abstractNumId w:val="76"/>
  </w:num>
  <w:num w:numId="69" w16cid:durableId="594558902">
    <w:abstractNumId w:val="28"/>
  </w:num>
  <w:num w:numId="70" w16cid:durableId="1601526661">
    <w:abstractNumId w:val="67"/>
  </w:num>
  <w:num w:numId="71" w16cid:durableId="828835788">
    <w:abstractNumId w:val="35"/>
  </w:num>
  <w:num w:numId="72" w16cid:durableId="2030060162">
    <w:abstractNumId w:val="40"/>
  </w:num>
  <w:num w:numId="73" w16cid:durableId="689450874">
    <w:abstractNumId w:val="25"/>
  </w:num>
  <w:num w:numId="74" w16cid:durableId="185872776">
    <w:abstractNumId w:val="5"/>
  </w:num>
  <w:num w:numId="75" w16cid:durableId="284654347">
    <w:abstractNumId w:val="78"/>
  </w:num>
  <w:num w:numId="76" w16cid:durableId="111558046">
    <w:abstractNumId w:val="23"/>
  </w:num>
  <w:num w:numId="77" w16cid:durableId="226385048">
    <w:abstractNumId w:val="4"/>
  </w:num>
  <w:num w:numId="78" w16cid:durableId="118032524">
    <w:abstractNumId w:val="2"/>
  </w:num>
  <w:num w:numId="79" w16cid:durableId="2107723993">
    <w:abstractNumId w:val="6"/>
  </w:num>
  <w:num w:numId="80" w16cid:durableId="380448564">
    <w:abstractNumId w:val="4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70662"/>
    <w:rsid w:val="00012034"/>
    <w:rsid w:val="003A013B"/>
    <w:rsid w:val="00D03AF4"/>
    <w:rsid w:val="00E7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FD65"/>
  <w15:docId w15:val="{7AD9FA96-1E55-4614-86C8-F5F44B66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27598</Words>
  <Characters>157310</Characters>
  <Application>Microsoft Office Word</Application>
  <DocSecurity>0</DocSecurity>
  <Lines>1310</Lines>
  <Paragraphs>369</Paragraphs>
  <ScaleCrop>false</ScaleCrop>
  <Company/>
  <LinksUpToDate>false</LinksUpToDate>
  <CharactersWithSpaces>184539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2025-01-09T15:08:00Z</dcterms:created>
  <dcterms:modified xsi:type="dcterms:W3CDTF">2025-01-09T15:08:00Z</dcterms:modified>
</cp:coreProperties>
</file>