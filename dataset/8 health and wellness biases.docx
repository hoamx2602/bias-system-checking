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1: Physical Health Status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A candidate with a physical health condition applies for a role requiring flexibility to manage their health needs. 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prioritise tasks while managing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task management tools to plan my workload, set clear priorities, and communicate effectively with my team to ensure deadlines are met.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unexpected changes in your schedule occur?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adjust priorities, communicate promptly with stakeholders, and ensure responsibilities are redistributed if needed to maintain continuity.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maintained productivity during a challenging period?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reorganised my schedule to focus on high-priority tasks during limited work hours, ensuring all key deliverables were completed on time.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effective communication with your team when working on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my team informed about my availability, use shared calendars, and proactively address any potential scheduling conflicts.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tasks with long-term goals in a flexible work environment?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objectives, regularly review progress, and allocate time for both immediate priorities and strategic planning.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collaboration when you’re managing a variable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participate in regular check-ins, share updates promptly, and use collaboration tools to ensure transparency and alignment.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consistent performance while managing flexibility in your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goals, focus on time management, and proactively communicate with stakeholders to manage expectations.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situations where your schedule may impact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coordinate with my team, and suggest alternative solutions to minimise any disruption to workflows.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accountability in a role requiring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measurable goals, track progress using productivity tools, and regularly share updates with my manager and team.</w:t>
      </w:r>
    </w:p>
    <w:p w:rsidR="000A5936" w:rsidRDefault="00000000">
      <w:pPr>
        <w:numPr>
          <w:ilvl w:val="0"/>
          <w:numId w:val="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adapt to changing circumstances while staying productive?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remain organised, adjust my plans as needed, and focus on clear communication to ensure work continuity.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99182247" name="Horizontal Line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4EEEAA" id="Horizontal Line 4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2: Low Bias (10%)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stronger organisational skills than traditional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demands effective organisation, but with the right tools and planning, it’s entirely manageable.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unexpected challenges that may disrupt your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promptly, reprioritise tasks, and ensure team members are aware of adjustments to minimise disruptions.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flexible schedule affects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maintained with clear communication, proactive updates, and the use of collaborative tools.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deadlines are met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goals, prioritise tasks, and communicate promptly if adjustments are needed to meet deadlines.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work requires greater self-discipline?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does, but with structured routines and clear goals, it’s possible to maintain productivity and accountability.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flexibility may impact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coordinate with my team, communicate openly about my schedule, and find solutions to ensure workflows remain smooth.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work roles is easier for experienced professionals?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adaptability and communication, not just experience. Proper planning ensures success for anyone.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engagement with your team while managing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participate in team discussions, share updates regularly, and ensure availability for key meetings and collaborations.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 flexible schedule makes balancing short-term and long-term tasks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effective time management and planning, balancing tasks in a flexible role is achievable.</w:t>
      </w:r>
    </w:p>
    <w:p w:rsidR="000A5936" w:rsidRDefault="00000000">
      <w:pPr>
        <w:numPr>
          <w:ilvl w:val="0"/>
          <w:numId w:val="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demonstrate accountability in a role with flexible scheduling?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tools to track progress, communicate regularly, and set measurable objectives to ensure accountability.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91432592" name="Horizontal Line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32FC69" id="Horizontal Line 4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3: Moderate Bias (30%)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are harder to manage for new employees than for experienced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planning and communication, which can be learned by anyone, regardless of experience level.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might disrupt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open communication, plan ahead, and provide solutions to ensure minimal disruption.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 flexible schedule requires stronger time management skills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time management is essential, but with the right tools and strategies, flexibility becomes manageable.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consistent performance when working on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goals, communicate regularly, and adjust my plans as needed to maintain performance.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work schedules makes collaboration harder?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is maintained through clear communication, shared tools, and regular check-ins with team members.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about flexibility impacting your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feedback by setting measurable goals, sharing regular updates, and adjusting my approach to meet expectations.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different skills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adaptability and proactive communication, but the core skills remain the same.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flexibility might conflict with team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coordinate with my team, set clear expectations, and ensure alignment to minimise conflicts.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in flexible roles need to over-communicate with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Regular and clear communication ensures transparency and alignment, which is essential in any work setup.</w:t>
      </w:r>
    </w:p>
    <w:p w:rsidR="000A5936" w:rsidRDefault="00000000">
      <w:pPr>
        <w:numPr>
          <w:ilvl w:val="0"/>
          <w:numId w:val="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schedule doesn’t affect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collaborative tools, share updates proactively, and ensure availability during critical discussions.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1478302" name="Horizontal Line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C0AB84" id="Horizontal Line 4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4: Moderate-High Bias (50%)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are harder for individuals with less professional experience?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depends on organisation and communication, which can be developed regardless of experience level.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a flexible schedule might reduce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team alignment through clear communication, regular updates, and consistent availability for key discussions.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time management is more challenging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strong time management, but with proper planning and tools, it’s completely manageable.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flexibility might impact your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objectives, provide regular updates, and ensure measurable outcomes to maintain accountability.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are better suited for more independent workers?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benefits everyone when there’s strong communication, clear goals, and a collaborative mindset.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from team members about adapting workflows to your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communicate changes proactively, and work with the team to ensure workflows remain smooth.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create barriers to effective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thrives with clear communication and the use of shared tools, which bridge any gaps created by flexibility.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long-term goals with immediate priorities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allocate dedicated time for both, and ensure regular progress reviews.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work harder to maintain visibility?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Regular updates and proactive engagement ensure visibility and alignment within the team.</w:t>
      </w:r>
    </w:p>
    <w:p w:rsidR="000A5936" w:rsidRDefault="00000000">
      <w:pPr>
        <w:numPr>
          <w:ilvl w:val="0"/>
          <w:numId w:val="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a flexible schedule doesn’t disrupt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collaboration by aligning my schedule with team needs and maintaining open, consistent communication.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89837069" name="Horizontal Line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9DB791" id="Horizontal Line 44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5: High Bias (70%)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flexible roles are perceived as less reliable by their teams?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Reliability comes from clear communication, meeting deadlines, and delivering quality work, regardless of the schedule.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flexibility reduces team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accountability by setting measurable goals, sharing progress updates, and maintaining open communication.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are harder to manage for individuals who prefer structured routines?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planning and tools, even structured individuals can thrive in flexible roles.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your flexible schedule aligns with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communicate, coordinate with my team, and plan ahead to ensure alignment.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individuals to work harder to prove their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Proving value comes from delivering consistent results and maintaining strong communication, regardless of the work setup.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flexibility might create delays in project timelines?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realistic timelines, communicate proactively, and plan ahead to avoid delays.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it harder to establish rapport with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regular check-ins, open dialogue, and collaborative tools to build and maintain strong relationships.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collaboration remains unaffected by your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collaborative tools, share regular updates, and ensure my availability during critical discussions.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overcompensate for their schedules?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doesn’t require overcompensation; it requires clear communication and efficient work practices.</w:t>
      </w:r>
    </w:p>
    <w:p w:rsidR="000A5936" w:rsidRDefault="00000000">
      <w:pPr>
        <w:numPr>
          <w:ilvl w:val="0"/>
          <w:numId w:val="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focus and productivity while managing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time-blocking techniques, prioritise tasks, and ensure a dedicated workspace to maintain focus and productivity.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738153" name="Horizontal Line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E7563DC" id="Horizontal Line 4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6: Extreme Bias (100%)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reduce an employee’s commitment to their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Commitment is demonstrated through results and accountability, not the specific structure of a schedule.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employees in flexible roles are less dependable?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Dependability is about delivering results and maintaining communication, which I prioritise regardless of my schedule.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feel frustrated when adapting to a colleague’s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Frustration can be mitigated with clear communication, proactive planning, and collaborative tools to align workflows.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might impact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with team goals, set clear expectations, and communicate proactively to maintain productivity.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create more challenges for maintaining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can arise, but regular engagement, open dialogue, and consistent collaboration ensure strong team dynamics.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flexible schedules might create delays?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plan and communicate changes, ensuring tasks are completed on time and delays are avoided.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go above and beyond to maintain team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trust is built through transparency, consistent performance, and open communication, not the structure of a schedule.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flexible schedules make it harder to collaborate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 thrives with proactive communication, shared tools, and structured check-ins, regardless of schedules.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it harder for employees to demonstrate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shown through clear objectives, regular updates, and consistent delivery of results.</w:t>
      </w:r>
    </w:p>
    <w:p w:rsidR="000A5936" w:rsidRDefault="00000000">
      <w:pPr>
        <w:numPr>
          <w:ilvl w:val="0"/>
          <w:numId w:val="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flexible schedule supports both your needs and team objectives?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schedule with team priorities, communicate changes early, and focus on delivering high-quality work.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Mixed Bias Version 1: Accountability, Team Dynamics, and Structured Preferences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stronger time management skills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Time management is essential, but with planning and prioritisation, flexibility is entirely manageable.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flexibility reduces team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accountability by setting clear objectives, communicating regularly, and delivering measurable results.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workflows are harder to manage in flexible setups?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proactive communication and planning, workflows remain efficient in flexible environments.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flexible schedule aligns with team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coordinate with my team, communicate updates proactively, and adjust my schedule when necessary to align with objectives.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it harder for structured individuals to stay organised?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task management tools and clear routines, even structured individuals can thrive in flexible setups.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team collaboration while working on a flexible schedule?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shared tools, participate in regular check-ins, and ensure consistent communication to foster collaboration.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are harder to maintain in flexible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team dynamics rely on open communication, inclusivity, and proactive engagement, regardless of schedule type.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flexibility with meeting project deadlines?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set realistic timelines, and communicate any changes to ensure deadlines are met.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create barriers to team alignment?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Alignment is achieved through consistent updates, collaborative tools, and regular team discussions.</w:t>
      </w:r>
    </w:p>
    <w:p w:rsidR="000A5936" w:rsidRDefault="00000000">
      <w:pPr>
        <w:numPr>
          <w:ilvl w:val="0"/>
          <w:numId w:val="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might affect visibility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visibility by sharing progress updates, attending key meetings, and proactively engaging with team members.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44603431" name="Horizontal Line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09DB7" id="Horizontal Line 4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Experience, Communication Challenges, and Flexibility Perceptions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are easier for experienced professionals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Experience helps, but planning and communication are key for anyone to succeed in a flexible role.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flexibility might lead to communication gaps?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consistent updates, use collaborative tools, and proactively address any communication challenges.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require employees to work harder to maintain team trust?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Trust is built through consistent results, accountability, and clear communication, not just the structure of a schedule.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flexible scheduling supports team collaboration?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my availability with team needs, communicate proactively, and use tools that facilitate collaboration.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in scheduling makes accountability harder to demonstrate?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comes from delivering results and meeting objectives, regardless of the schedule format.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short-term tasks with long-term goals in a flexible role?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tasks, allocate dedicated time for each, and review progress regularly to ensure alignment with goals.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roles make team dynamics more difficult to manage?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communication and regular engagement ensure team dynamics remain positive and collaborative.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about flexible scheduling?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the benefits, address concerns, and ensure alignment with team goals to minimise resistance.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flexible schedules require greater self-discipline than traditional roles?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requires self-discipline, but with proper planning and structure, it’s entirely manageable.</w:t>
      </w:r>
    </w:p>
    <w:p w:rsidR="000A5936" w:rsidRDefault="00000000">
      <w:pPr>
        <w:numPr>
          <w:ilvl w:val="0"/>
          <w:numId w:val="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your flexible schedule aligns with organisational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ahead, communicate regularly with stakeholders, and adjust my schedule as needed to meet organisational goals.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3914950" name="Horizontal Line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B33AD6" id="Horizontal Line 4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2: Chronic Illness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for a managerial role must address the needs of a team member managing a chronic illness</w:t>
      </w:r>
      <w:r>
        <w:rPr>
          <w:rFonts w:ascii="Times New Roman" w:hAnsi="Times New Roman"/>
          <w:sz w:val="24"/>
          <w:szCs w:val="24"/>
        </w:rPr>
        <w:t>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ensure that team members with unique needs feel supported and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have open, empathetic conversations to understand their needs, collaborate on accommodations, and provide consistent support to help them succeed.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the needs of individual team members with overall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open communication, plan workloads flexibly, and ensure tasks are distributed to meet both individual and team objectives.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address concerns from other team members about perceived workload imbalances?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communicate transparently about how responsibilities are distributed and foster a collaborative environment where everyone feels their contributions are valued.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how you handled a team member needing flexibility in the past?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worked with a team member to adjust their schedule, redistributed tasks, and ensured their workload remained manageable while achieving team goals.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managing accommodations for one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apply policies consistently, adapt to individual needs where necessary, and ensure transparency to maintain trust within the team.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help a team member managing a chronic condition maintain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work with them to identify barriers, provide reasonable adjustments, and ensure they have access to the resources and flexibility they need.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foster an inclusive environment for all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open dialogue, encourage understanding among team members, and provide training to ensure everyone feels respected and included.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members’ concerns about perceived preferential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open communication about accommodations being based on individual needs and emphasise the importance of fairness and team cohesion.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accommodations provided to a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seek regular feedback, monitor their performance, and adjust accommodations as needed to ensure they can meet their goals effectively.</w:t>
      </w:r>
    </w:p>
    <w:p w:rsidR="000A5936" w:rsidRDefault="00000000">
      <w:pPr>
        <w:numPr>
          <w:ilvl w:val="0"/>
          <w:numId w:val="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productivity remains high when accommodating individual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task prioritisation, redistribute responsibilities if necessary, and foster collaboration to maintain team efficiency.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3799361" name="Horizontal Line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E15266" id="Horizontal Line 4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for individual team members affects overall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Flexibility, when well-managed, supports individual needs while maintaining team productivity and morale.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would you address team members’ concerns about perceived inequities in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explain that accommodations are based on individual needs and ensure workloads are balanced transparently.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discuss accommodations with the whole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believe accommodations should be handled privately, but open communication about fairness can help build team understanding.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with different needs feel equally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support to meet individual needs while fostering an inclusive and understanding team culture.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accommodations adds extra challenges for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require planning, but they also enhance team trust and individual performance when managed effectively.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empathy and accountability when managing a team member’s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needs, provide necessary support, and set clear expectations to maintain accountability.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individual needs requires adjusting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goals may require minor adjustments, but effective planning ensures individual needs align with team objectives.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handle resistance from team members about a colleague’s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address concerns respectfully, explain the rationale for accommodations, and emphasise the importance of team collaboration.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when one team member has unique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open communication, promote mutual respect, and ensure everyone understands the value of supporting each other.</w:t>
      </w:r>
    </w:p>
    <w:p w:rsidR="000A5936" w:rsidRDefault="00000000">
      <w:pPr>
        <w:numPr>
          <w:ilvl w:val="0"/>
          <w:numId w:val="1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need specific training to handle accommodations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can provide valuable tools and insights to ensure managers address accommodations fairly and efficiently.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0600951" name="Horizontal Line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3A67E2" id="Horizontal Line 4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prioritise team goals over individual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important. I believe effective planning can balance individual flexibility with achieving team goals.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accommodating one team member may disrupt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accommodations, ensure fairness, and maintain transparency to foster team cohesion.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specific needs should adjust more to fit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Teams thrive on mutual understanding. I work to adapt the environment so all members can contribute effectively.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of unfairness when providing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explain decisions clearly, and ensure all team members understand the rationale behind accommodations.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chronic conditions affect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support and planning, team productivity can remain high while accommodating individual needs.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team expectations when accommodating a colleague’s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transparent communication, adjust workloads fairly, and maintain team alignment on goals.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can create resentment among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Resentment can be avoided by promoting understanding, ensuring fairness, and maintaining open communication.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accommodating one team member while maintaining workload balance?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the team’s overall workload, distribute tasks equitably, and maintain an open dialogue to address concerns.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individual needs requires lowering performance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help individuals meet expectations by addressing barriers, not by lowering standards.</w:t>
      </w:r>
    </w:p>
    <w:p w:rsidR="000A5936" w:rsidRDefault="00000000">
      <w:pPr>
        <w:numPr>
          <w:ilvl w:val="0"/>
          <w:numId w:val="1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balancing empathy and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communication, set expectations collaboratively, and ensure ongoing support to balance both effectively.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98356495" name="Horizontal Line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030B96" id="Horizontal Line 4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individual team members might impact overall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Performance can be maintained with careful planning, workload redistribution, and clear communication with the team.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flexibility for one person creates unfairness for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importance of accommodations and ensure tasks are distributed transparently to maintain fairness.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dynamics suffer when accommodations are made for a single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Strong communication and collaboration ensure team dynamics remain positive while accommodating individual needs.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when providing flexibility for one colleague?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openly, explain the rationale, and reinforce the value of supporting all team members.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 flexibility lowers team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Flexibility enhances productivity when it supports team members’ ability to contribute effectively.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equity in workload distribution when accommodating one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workloads by prioritising tasks and ensuring open discussions about responsibilities within the team.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need to overcompensate for team members who require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Overcompensation isn’t necessary; proper planning and communication address everyone’s needs effectively.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providing accommodations for a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individual and team performance, seek feedback, and adjust accommodations to ensure mutual success.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compromise fairness within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Fairness involves meeting everyone’s needs; I ensure accommodations are explained and balanced with team goals.</w:t>
      </w:r>
    </w:p>
    <w:p w:rsidR="000A5936" w:rsidRDefault="00000000">
      <w:pPr>
        <w:numPr>
          <w:ilvl w:val="0"/>
          <w:numId w:val="1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of preferential treatment in a team setting?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transparent communication, foster understanding, and emphasise that accommodations enable everyone to succeed.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41876671" name="Horizontal Line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21E0D4" id="Horizontal Line 4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creates extra challenges for managers?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require planning, but they also build trust and enable team members to perform their best.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accommodations are unfair to other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and explain that accommodations are tailored to individual needs, not preferential treatment.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for one team member might delay team progress?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Proper planning and communication ensure that flexibility supports, rather than disrupts, team progress.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team members receiving accommodations contribute less?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outcomes, ensuring tasks are aligned with individual capabilities to maintain overall team productivity.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providing accommodations might cause resentment among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Resentment can be avoided by promoting understanding, ensuring fairness, and maintaining open communication.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empathy with accountability when providing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team members’ needs, set clear expectations, and provide support to help them meet goals.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adjust team goals to accommodate one member’s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Adjustments may be necessary, but with effective planning, team objectives can still be achieved.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redistributing tasks due to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assess workloads regularly, distribute tasks equitably, and communicate changes clearly to the team.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productivity declines when managers focus on individual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improves when team members feel supported and are able to contribute effectively.</w:t>
      </w:r>
    </w:p>
    <w:p w:rsidR="000A5936" w:rsidRDefault="00000000">
      <w:pPr>
        <w:numPr>
          <w:ilvl w:val="0"/>
          <w:numId w:val="1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of unequal treatment within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for accommodations, ensure tasks are distributed fairly, and foster a culture of mutual respect.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6684101" name="Horizontal Line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39DA45" id="Horizontal Line 4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disrupts team workflows?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are managed proactively to ensure workflows remain efficient and team goals are met.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accommodations for one member might burden the rest of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workload adjustments and ensure all team members understand the need for flexibility.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should prioritise the team’s overall goals over individual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important; balancing team goals with individual needs ensures success for everyone involved.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members receiving accommodations are less accountable?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maintained through clear expectations, regular check-ins, and measurable outcomes.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lowers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is maintained by fostering understanding, balancing workloads, and ensuring open communication within the team.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providing accommodations without affecting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expectations, communicate openly, and ensure tasks are distributed equitably across the team.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providing flexibility for one member affects overall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improves when all team members are supported and able to perform at their best.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of preferential treatment when providing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transparent communication, highlight the importance of fairness, and ensure team alignment on goals.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managers need extra training to handle accommodations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can provide valuable tools to ensure accommodations are handled fairly and efficiently.</w:t>
      </w:r>
    </w:p>
    <w:p w:rsidR="000A5936" w:rsidRDefault="00000000">
      <w:pPr>
        <w:numPr>
          <w:ilvl w:val="0"/>
          <w:numId w:val="1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assumptions that accommodations lower performance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enable team members to meet performance expectations by removing barriers, not by lowering standards.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1712537" name="Horizontal Line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8C5961" id="Horizontal Line 4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Workload, Team Dynamics, and Perception Bias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providing accommodations makes it harder to manage team workloads?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planning and communication ensure workloads are balanced and team objectives remain on track.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team members’ concerns about perceived inequities in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that accommodations are based on individual needs and ensure tasks are distributed fairly to maintain team trust.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might disrupt team cohesion?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Cohesion is maintained by fostering understanding, ensuring fairness, and promoting open communication.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team members about redistributing tasks?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concerns directly, explain the rationale for changes, and ensure workloads remain balanced.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flexibility for one team member affects overall team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shared across the team, and clear communication ensures everyone remains aligned on goals.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when providing accommodations to a team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performance, seek feedback from the team, and adjust accommodations as needed to ensure mutual success.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lower team morale?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improves when team members feel supported and understand the value of accommodations in enabling success.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individual flexibility with maintaining team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set clear priorities, ensure open communication, and adjust plans to meet both individual and team needs.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create perceptions of unfair treatment?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Open communication and transparency ensure accommodations are seen as fair and necessary for team success.</w:t>
      </w:r>
    </w:p>
    <w:p w:rsidR="000A5936" w:rsidRDefault="00000000">
      <w:pPr>
        <w:numPr>
          <w:ilvl w:val="0"/>
          <w:numId w:val="1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productivity remains high when providing flexibility for one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workloads strategically, maintain open communication, and foster collaboration to ensure team efficiency.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5106139" name="Horizontal Line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B7B752" id="Horizontal Line 4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Accountability, Flexibility, and Perceived Inequity Bias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one team member affects the team’s accountability?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Accountability is upheld through clear expectations, transparent communication, and collaborative goal-setting.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providing flexibility might burden the rest of the team?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plan workloads carefully, communicate changes clearly, and ensure tasks are distributed equitably.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reduce fairness in team dynamics?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Fairness involves meeting individual needs while ensuring team objectives are achieved through balanced workloads.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of preferential treatment when providing flexibility for one member?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the rationale for accommodations, emphasise fairness, and promote a culture of mutual support.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productivity declines when managers focus on individual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Productivity improves when team members feel supported and are able to contribute effectively.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accommodations on team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both individual and team outcomes, seek feedback, and adjust accommodations to ensure alignment with team goals.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morale is harder to maintain when one member receives accommodations?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is enhanced by fostering understanding and showing that accommodations help everyone succeed.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team goals with providing individual flexibility?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alignment through careful planning, clear communication, and collaborative problem-solving.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accommodations lower performance expectations for individuals?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Accommodations remove barriers, enabling individuals to meet expectations without lowering standards.</w:t>
      </w:r>
    </w:p>
    <w:p w:rsidR="000A5936" w:rsidRDefault="00000000">
      <w:pPr>
        <w:numPr>
          <w:ilvl w:val="0"/>
          <w:numId w:val="1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team members about accommodating a colleague’s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openly, ensure fairness in task distribution, and foster a supportive team environment.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4201057" name="Horizontal Lin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4A7500" id="Horizontal Line 4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3: Fitness Level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role in workplace wellness or fitness program coordination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a workplace wellness program tailored to diverse employee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conduct employee surveys to understand their preferences, offer a mix of activities like fitness classes, mental health workshops, and healthy eating initiatives, and ensure inclusivity across all offerings.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metrics like participation rates, employee feedback, and changes in workplace productivity or health indicators to evaluate effectiveness.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wellness initiative you successfully implemented?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introduced weekly yoga classes and healthy snack options at a previous workplace, which increased employee engagement and received positive feedback in post-initiative surveys.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to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creative communication, like engaging newsletters, employee testimonials, and gamified challenges, to motivate participation.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ensure inclusivity in a workplace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offer a range of options catering to different fitness levels, interests, and cultural preferences to ensure everyone feels included.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stay updated on trends in workplace wellness?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follow industry publications, attend conferences, and participate in webinars to stay informed about the latest trends and research.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a situation where participation in a program is lower than expected?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I’d gather feedback to identify barriers, adjust the program based on employee preferences, and implement targeted communication to boost engagement.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the wellness program aligns with the company’s goals and budget?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leadership to align objectives, propose cost-effective initiatives, and track ROI to demonstrate value.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potential resistance to wellness programs from employees or management?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clear communication about the benefits, share success stories, and use data to demonstrate the value of wellness programs.</w:t>
      </w:r>
    </w:p>
    <w:p w:rsidR="000A5936" w:rsidRDefault="00000000">
      <w:pPr>
        <w:numPr>
          <w:ilvl w:val="0"/>
          <w:numId w:val="1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physical and mental wellness offerings in a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 balanced program that includes both physical activities like fitness classes and mental wellness support like stress management workshops.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2445299" name="Horizontal Line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CE1AE9" id="Horizontal Line 4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fitness-focused programs are more popular than mental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Popularity depends on employee needs. I would offer both options and adjust based on participation and feedback.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may not cater to everyone?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offering a range of activities and regularly gathering feedback to make improvements.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more effective in larger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can be equally effective in organisations of any size if they are tailored to employee needs.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employees who are not naturally inclined towards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motivational strategies like gamification, peer challenges, and testimonials to make wellness programs appealing.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senior management supports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data-driven proposals, highlight ROI, and align programs with organisational goals to gain leadership support.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participate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program design and communication. I ensure activities appeal to employees across all demographics.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and impact when designing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initiatives with measurable outcomes and adjust based on budget constraints.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view wellness programs as an essential part of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increasingly seen as essential, and I ensure they align with company culture to maximise engagement.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see wellness programs as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share evidence-based benefits, highlight success stories, and involve employees in designing programs to increase buy-in.</w:t>
      </w:r>
    </w:p>
    <w:p w:rsidR="000A5936" w:rsidRDefault="00000000">
      <w:pPr>
        <w:numPr>
          <w:ilvl w:val="0"/>
          <w:numId w:val="1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stay updated on trends, continuously gather feedback, and adjust offerings to meet evolving employee needs.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4001172" name="Horizontal Lin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75329A" id="Horizontal Line 4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who are already active benefit the most from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designed to benefit everyone, including those new to wellness, by offering activities for all levels.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who may not traditionally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design programs with diverse options, like desk yoga or guided meditations, to appeal to a wide audience.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less likely to engage in workplace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design. I offer activities that suit all fitness levels and interests to ensure inclusivity.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cater more to physical health than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 by offering activities like fitness challenges alongside stress management and mental health resources.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who are less physically active feel intimidated by fitness-focused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are inclusive, with beginner-friendly activities and a welcoming environment for all participants.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wellness program beyond participation rates?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employee feedback, productivity metrics, and health indicators to evaluate overall impact.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wellness programs are only for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to be inclusive, offer a variety of options, and communicate their benefits to all employees.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require significant investment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cost-efficient with the right planning and by leveraging existing resources creatively.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wellness programs during busy work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short, convenient activities and emphasise the long-term benefits of wellness even during high workloads.</w:t>
      </w:r>
    </w:p>
    <w:p w:rsidR="000A5936" w:rsidRDefault="00000000">
      <w:pPr>
        <w:numPr>
          <w:ilvl w:val="0"/>
          <w:numId w:val="1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initiatives are harder to implement than physical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careful planning and resources, but open communication and employee involvement ensure success.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benefit from wellness programs than older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designed for all age groups. I ensure activities are inclusive and cater to diverse employee needs.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see wellness programs as irrelevant?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share data showing the benefits of wellness programs and tailor activities to address specific employee concerns.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physically active employees are more likely to engage with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design. I include options for all activity levels to ensure inclusivity.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with sedentary lifestyles to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beginner-friendly options, like guided stretching or short walks, and create a supportive environment to engage them.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harder to implement in smaller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can be scaled to fit any organisation's size with thoughtful planning and resource allocation.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physical and mental health components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mix of activities, such as fitness challenges and mindfulness sessions, to address both aspects comprehensively.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demanding workloads see wellness programs as an unnecessary burden?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flexible, time-efficient activities to fit into busy schedules and emphasise their stress-relief benefits.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wellness programs cater to diverse cultural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employees and offer activities that respect and celebrate cultural diversity.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 limits the effectiveness of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effective wellness initiatives, like walking groups or virtual mindfulness sessions, can be implemented at minimal cost.</w:t>
      </w:r>
    </w:p>
    <w:p w:rsidR="000A5936" w:rsidRDefault="00000000">
      <w:pPr>
        <w:numPr>
          <w:ilvl w:val="0"/>
          <w:numId w:val="2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participation among employees who may feel intimidated by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welcoming environment, offer accessible options, and use peer-led initiatives to encourage participation.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2331034" name="Horizontal Lin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169655" id="Horizontal Line 4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more effective for physically active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are beneficial for everyone, including those new to wellness, by offering inclusive and accessible activities.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older employees are less likely to engage in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activities cater to all fitness levels and promote options like gentle yoga or wellness talks that appeal to older employees.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initiatives are harder to promote compared to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strategic promotion. I balance mental health offerings with physical fitness to ensure comprehensive engagement.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from employees who view wellness programs as unnecessary?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 about wellness benefits, share testimonials, and tailor programs to address their specific needs.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sedentary backgrounds feel excluded from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with beginner-friendly activities and ensure a supportive, non-intimidating environment for everyone.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wellness programs in culturally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diverse activities, respect cultural preferences, and involve employees in program planning to ensure inclusivity.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naturally more interested in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Interest depends on program design. I include a variety of activities to appeal to all demographics.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ROI with employee satisfaction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both participation and feedback to align program costs with employee satisfaction and overall productivity improvements.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small-budget wellness programs can have a significant impact?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creative initiatives like walking challenges or mindfulness sessions can deliver great results without large investments.</w:t>
      </w:r>
    </w:p>
    <w:p w:rsidR="000A5936" w:rsidRDefault="00000000">
      <w:pPr>
        <w:numPr>
          <w:ilvl w:val="0"/>
          <w:numId w:val="2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demanding roles make time for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short, flexible activities and emphasise their value in reducing stress and boosting productivity.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should focus more on physical fitness than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Both are equally important. I ensure a balance by offering a variety of options to meet physical and mental wellness needs.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wellness programs are only for young or active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cater to all fitness levels and age groups to ensure inclusivity and engagement.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may feel excluded from fitness-focused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are inclusive by offering low-impact options like stretching sessions or wellness seminars.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respond to feedback that sedentary employees feel intimidated by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welcoming environment, offer beginner-friendly options, and focus on education to build confidence.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are harder to implement in culturally diverse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wellness programs. I incorporate culturally inclusive options and seek employee feedback to ensure alignment.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wellness programs cater only to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with diverse activities to ensure everyone feels included, regardless of age or fitness level.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face more stigma than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can be reduced through education, employee involvement, and creating a supportive environment for mental health discussions.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provide value to employees with different interests?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to identify employee preferences and offer a variety of activities to meet diverse needs.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need significant funding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Cost-effective options like virtual mindfulness sessions or walking challenges can still provide meaningful benefits.</w:t>
      </w:r>
    </w:p>
    <w:p w:rsidR="000A5936" w:rsidRDefault="00000000">
      <w:pPr>
        <w:numPr>
          <w:ilvl w:val="0"/>
          <w:numId w:val="2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think they’re too busy for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short, flexible activities and emphasise the long-term productivity benefits of wellness participation.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15490794" name="Horizontal Line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81E559" id="Horizontal Line 4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Fitness Level, Age, and Resource Challenges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benefit physically active employees more than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Wellness programs benefit everyone by offering inclusive activities suited to all fitness levels.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older employees may feel excluded from fitness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options like walking groups or wellness talks to engage employees across all age groups.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require significant funding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wellness programs can be implemented with creative, low-cost initiatives like stretching breaks or mindfulness sessions.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mental wellness programs alongside physical fitness offerings?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balanced approach by integrating stress management workshops and meditation sessions with fitness activities.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pose challenges in designing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wellness programs. I gather input from employees to create culturally inclusive offerings.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sedentary employees feel encouraged to participate in wellness activities?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beginner-friendly options, like desk exercises or short walks, to engage sedentary employees.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face higher engagement challenges in smaller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relevance. Tailored initiatives can succeed regardless of organisational size.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wellness programs favour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inclusive programs with a mix of activities that appeal to all age groups and fitness levels.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view wellness programs as essential or optional?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Perceptions vary, but effective communication about benefits makes wellness programs essential to workplace culture.</w:t>
      </w:r>
    </w:p>
    <w:p w:rsidR="000A5936" w:rsidRDefault="00000000">
      <w:pPr>
        <w:numPr>
          <w:ilvl w:val="0"/>
          <w:numId w:val="2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think wellness programs don’t apply to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employees on the benefits and ensure programs are accessible and welcoming for everyone.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Mental Wellness, Age, and Engagement Assumptions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wellness programs are harder to promote than physical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require careful promotion. I integrate them to ensure comprehensive employee engagement.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ensure older employees feel included in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low-impact options like stretching or light walking challenges to ensure inclusivity.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sedentary lifestyles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accessibility. I offer beginner-friendly options to make wellness approachable for everyone.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assumptions that wellness programs cater to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diverse programs and communicate their inclusivity to ensure broad participation.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teams require additional planning for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enhances program design. I gather feedback to ensure offerings respect and reflect cultural preferences.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wellness programs during busy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short, flexible activities and emphasise their productivity and stress-relief benefits.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engage more with wellness programs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design. I offer a variety of activities to appeal to employees across all demographics.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physical fitness offerings with mental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address both by integrating mindfulness sessions and physical activities.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require additional resources to succeed in smaller organisations?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Smaller organisations can achieve success through creative, low-cost initiatives like group walks or virtual sessions.</w:t>
      </w:r>
    </w:p>
    <w:p w:rsidR="000A5936" w:rsidRDefault="00000000">
      <w:pPr>
        <w:numPr>
          <w:ilvl w:val="0"/>
          <w:numId w:val="2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aren’t relevant to certain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adjust program design, and educate employees about the benefits to ensure relevance for all.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8519351" name="Horizontal Line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A65624" id="Horizontal Line 4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4: Dietary Preferences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must organise team lunches and ensure dietary preferences (e.g., vegetarian, vegan, allergies) are considered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all dietary preferences are considered when planning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dietary information in advance through surveys or direct conversations and work with caterers or restaurants to provide inclusive options for everyone.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last-minute changes to dietary preferences or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flexibility by ensuring backup options are available and communicate promptly with the caterer or restaurant to accommodate changes.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potential conflicts over food choices among team members?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about the decision-making process, prioritise inclusivity, and offer a variety of options to meet diverse needs.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organising a team meal that addressed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once planned a team lunch with vegetarian, vegan, gluten-free, and nut-free options by coordinating with a restaurant specialising in inclusive menus.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catering to both common and less common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inclusivity by providing balanced options that cater to both widespread and unique dietary requirements.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costs while ensuring diverse dietary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research cost-effective vendors, negotiate group discounts, and prioritise options that meet dietary needs without exceeding the budget.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their dietary preferences are respected?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with team members individually, ensure their preferences are accommodated, and follow up for feedback.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situations where a vendor cannot meet specific dietary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identify alternative vendors or provide additional meals to ensure all dietary requirements are addressed.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offering traditional and innovative food options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to understand preferences and provide a mix of familiar and unique options to suit everyone’s tastes.</w:t>
      </w:r>
    </w:p>
    <w:p w:rsidR="000A5936" w:rsidRDefault="00000000">
      <w:pPr>
        <w:numPr>
          <w:ilvl w:val="0"/>
          <w:numId w:val="2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about dietary preferences is handled sensitively?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keep communication confidential where necessary and use surveys or private discussions to gather information respectfully.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46555594" name="Horizontal Lin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05B1383" id="Horizontal Line 4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vegetarian and vegan options are harder to source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Many vendors now offer diverse vegetarian and vegan options. I research thoroughly to ensure availability.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dietary preferences are given more attention?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 preferences are treated equally by offering a balanced selection of options for everyone.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members with allergies feel excluded from traditional meal plans?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allergy-friendly options are always available and communicate with the team to ensure inclusivity.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diverse dietary needs are met within budget constraints?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with vendors and prioritise options that accommodate dietary needs while staying within budget.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lunches with multiple dietary requirements are harder to plan?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extra effort, but clear communication and reliable vendors make it manageable.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included in food-related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through surveys or discussions and involve the team in the decision-making process.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vegetarian or vegan team members often feel overlooked in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their preferences are prioritised equally by including options that cater specifically to their needs.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repetitive menu options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vendors and menus to keep meal options diverse and exciting.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cuisine limits inclusivity in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traditional options are complemented by alternatives to meet diverse dietary needs.</w:t>
      </w:r>
    </w:p>
    <w:p w:rsidR="000A5936" w:rsidRDefault="00000000">
      <w:pPr>
        <w:numPr>
          <w:ilvl w:val="0"/>
          <w:numId w:val="2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and dietary diversity in food selections?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a variety of cuisines and consider team feedback to respect cultural and dietary preferences.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1189202" name="Horizontal Lin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6119AD" id="Horizontal Line 4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allergies requires additional planning compared to other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Accommodating allergies is essential, and I ensure thorough communication with vendors to prevent any risks.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certain dietary needs dominate the menu selection?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options by ensuring no single preference overshadows others and offer a variety for all.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vegan options are more challenging to integrate into traditional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Vegan options are increasingly accessible, and I ensure they’re included alongside traditional choices.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individuals with unique dietary needs feel included?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privately with team members to understand their requirements and ensure they are accommodated.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managing dietary diversity impacts meal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High-quality options are available for all dietary needs, and I prioritise vendors that deliver on both quality and inclusivity.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catering to diverse needs increases costs?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discounts with vendors and prioritise cost-effective options to meet all dietary requirements.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complicate team bonding during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fosters better bonding. I ensure everyone feels respected and included, which enhances team morale.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traditional food preferences with modern dietary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team input to provide a mix of traditional favourites and innovative options that reflect current trends.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individuals with no dietary restrictions feel limited by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diverse options so that unrestricted team members also have ample choices.</w:t>
      </w:r>
    </w:p>
    <w:p w:rsidR="000A5936" w:rsidRDefault="00000000">
      <w:pPr>
        <w:numPr>
          <w:ilvl w:val="0"/>
          <w:numId w:val="2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some dietary needs require more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distribute resources equitably and work within the budget to provide inclusive meals for all.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catering for allergies adds more complexity compared to other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Allergies require careful planning, but clear communication with vendors ensures everyone’s safety and inclusion.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vegetarian or vegan options dominate meal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balanced selection by offering vegetarian, vegan, and non-vegetarian options equally.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lunches with diverse dietary needs limit menu creativity?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inspires creativity by encouraging exploration of diverse cuisines and innovative options.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situations where one dietary preference significantly increases costs?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vendors to negotiate discounts and find alternatives that balance cost and quality.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catering to multiple dietary needs impacts team satisfaction during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enhances satisfaction by ensuring everyone feels respected and has enjoyable meal options.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meal options are overlooked in diverse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traditional choices with inclusive alternatives to ensure everyone’s preferences are considered.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diversity reduces the overall quality of meals?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Quality is maintained by collaborating with reliable vendors and prioritising fresh, high-quality ingredients.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their dietary preferences are prioritised 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decision-making and ensure transparency in how dietary needs are addressed.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unique dietary preferences affects team bonding over meals?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Team bonding improves when everyone feels included, as inclusive meals foster a sense of belonging.</w:t>
      </w:r>
    </w:p>
    <w:p w:rsidR="000A5936" w:rsidRDefault="00000000">
      <w:pPr>
        <w:numPr>
          <w:ilvl w:val="0"/>
          <w:numId w:val="2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repetitive vegetarian or vegan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menus and collaborate with vendors to ensure variety and creativity in vegetarian and vegan choices.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39213908" name="Horizontal Lin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5A7702" id="Horizontal Line 46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vegan and allergy-friendly options are harder to source than other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some options require more effort, collaborating with specialised vendors ensures these preferences are met effectively.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team lunches prioritise certain dietary needs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from all team members and balance menus to ensure equal representation of preferences.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without dietary restrictions feel limited by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a variety of options that cater to unrestricted team members while maintaining inclusivity.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when certain dietary needs increase costs?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solutions and ensure budgets are distributed equitably across all preferences.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diverse dietary preferences make it harder to create cohesive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strengthens cohesion by fostering respect and understanding among team members.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vendors struggle to meet specific dietary requirements?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proactively research alternative vendors and ensure suitable options are available for all needs.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traditional meal options are overlooked in favour of modern dietary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both traditional and modern options to reflect the team’s diverse preferences.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variety in menus when catering to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closely with vendors to explore creative options that maintain variety and inclusivity.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catering to specific dietary needs impacts team morale negatively?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improves when all team members feel their needs are respected and included in meal planning.</w:t>
      </w:r>
    </w:p>
    <w:p w:rsidR="000A5936" w:rsidRDefault="00000000">
      <w:pPr>
        <w:numPr>
          <w:ilvl w:val="0"/>
          <w:numId w:val="2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offering indulgent options with meeting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indulgent options are available for all preferences, including those with dietary restrictions, to maintain balance.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1377646" name="Horizontal Line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F8721F6" id="Horizontal Line 46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Version 6: Extreme Bias (10%)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vegan and allergy-friendly options complicate traditional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options enhance inclusivity and creativity, ensuring everyone feels included in team lunches.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suggesting that dietary accommodations lead to unfair prioritisation?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decisions and ensure menus balance diverse needs with traditional preferences.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no dietary restrictions feel overlooked during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options that cater to unrestricted diets while ensuring inclusivity for those with specific needs.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accommodating dietary restrictions limits meal quality?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High-quality options are available for all preferences, and I ensure vendors deliver consistent standards.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allergies increases logistical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careful planning, but clear communication with vendors ensures everyone’s safety and satisfaction.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variety in menus without repeating options for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vendors to create diverse menus that offer fresh and unique choices for all preferences.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bonding is impacted when meals are designed around dietary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Bonding improves when all team members feel included and valued through thoughtful meal planning.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cost of accommodating specific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cost-effective solutions and ensure the budget is used equitably to meet all dietary needs.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dietary preferences leads to more complex logistics?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Planning ahead and working with experienced vendors simplifies logistics while ensuring inclusivity.</w:t>
      </w:r>
    </w:p>
    <w:p w:rsidR="000A5936" w:rsidRDefault="00000000">
      <w:pPr>
        <w:numPr>
          <w:ilvl w:val="0"/>
          <w:numId w:val="3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of unfairness when prioritising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transparently, emphasise the importance of inclusivity, and ensure all needs are considered equally.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5765756" name="Horizontal Line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8B5D0D" id="Horizontal Line 46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Cost, Inclusivity, and Traditional Preferences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allergies significantly increases costs for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Costs can be managed through careful planning and negotiating with vendors to ensure inclusivity without overspending.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traditional meals are overlooked for modern dietary trends?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traditional and modern options to ensure the menu caters to diverse preferences.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without dietary restrictions feel limited by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a variety of options to ensure unrestricted team members also have ample choices.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team members feel their preferences are equally prioritised?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communicate openly about menu decisions and ensure all dietary needs are treated with equal importance.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restrictions create unnecessary complexity in team lunches?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Inclusivity enhances meal planning by fostering creativity and encouraging diverse menu options.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costs when specific preferences require premium options?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vendors to find cost-effective solutions and balance the budget to meet all dietary needs.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team lunches lose spontaneity due to strict dietary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Planning ensures inclusivity and doesn’t compromise the enjoyment or spontaneity of team lunches.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fairness in accommodating dietary needs while maintaining variety?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menus, include diverse options, and ensure all preferences are considered equally.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dietary restrictions impacts team morale negatively?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Morale improves when everyone feels included and respected in meal planning decisions.</w:t>
      </w:r>
    </w:p>
    <w:p w:rsidR="000A5936" w:rsidRDefault="00000000">
      <w:pPr>
        <w:numPr>
          <w:ilvl w:val="0"/>
          <w:numId w:val="3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repetitive menu options for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vendors to ensure variety and creativity in options for all dietary needs.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Allergies, Cultural Diversity, and Perceived Preferences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allergies are harder to accommodate than other dietary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Allergies require extra attention, but clear communication with vendors ensures safety and inclusivity.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cultural diversity with dietary restrictions in menu planning?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incorporate diverse cuisines and ensure they align with the dietary requirements of all team members.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dietary diversity increases logistical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planning simplifies logistics while ensuring inclusivity for all dietary preferences.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vegetarian or vegan options dominate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the menu by including equal options for vegetarian, vegan, and non-vegetarian preferences.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no restrictions feel less prioritised in inclusive menus?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variety of options that cater to unrestricted diets while meeting diverse dietary needs.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cost constraints when accommodating allergies and dietary preferences?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cost-effective options and work with vendors to ensure all needs are met within budget.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culturally diverse menus are harder to plan for dietary inclusivity?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Diversity enriches menus, and careful planning ensures they meet dietary needs while respecting cultural preferences.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complaints about repetitive options for restrictive diets?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vendors to rotate menus and ensure fresh, varied options for all dietary needs.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accommodating specific dietary needs impacts team satisfaction?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Satisfaction improves when everyone feels their needs are respected and included in meal planning.</w:t>
      </w:r>
    </w:p>
    <w:p w:rsidR="000A5936" w:rsidRDefault="00000000">
      <w:pPr>
        <w:numPr>
          <w:ilvl w:val="0"/>
          <w:numId w:val="3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indulgent options with dietary restrictions?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indulgent choices are available for all preferences, including those with dietary restrictions, to maintain balance.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6088603" name="Horizontal Line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4BABF4" id="Horizontal Line 47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5: Health Behaviours (e.g. smoking , Alcohol consumption)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for a wellness program coordinator role must address unhealthy habits like smoking.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a wellness program to address unhealthy habits like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include education sessions, support groups, counselling, and incentives to encourage participants to quit smoking and adopt healthier behaviours.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participation in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use personalised communication, offer flexible participation options, and provide rewards for milestones achieved during the program.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wellness initiative you implemented that successfully addressed unhealthy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introduced a smoking cessation program with educational workshops, individual coaching, and free nicotine replacement therapies, which led to a 30% reduction in smoking among participants.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a program aimed at addressing unhealthy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participation rates, smoking reduction data, and employee feedback to evaluate the program's effectiveness.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to participating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tailor messaging to highlight personal benefits, and offer a supportive, non-judgmental environment to encourage participation.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a program addressing unhealthy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are non-judgmental, offer resources for diverse needs, and include options for participants at different stages of readiness.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education and practical support in a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combine awareness campaigns with actionable support, such as coaching sessions, to ensure participants feel informed and empowered.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approach managing confidentiality in programs addressing personal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anonymous participation options and adhere to strict confidentiality protocols to ensure participants feel safe joining the program.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wellness programs to accommodate cultural attitudes toward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consider cultural perspectives, provide tailored resources, and ensure messaging is respectful and relevant to all participants.</w:t>
      </w:r>
    </w:p>
    <w:p w:rsidR="000A5936" w:rsidRDefault="00000000">
      <w:pPr>
        <w:numPr>
          <w:ilvl w:val="0"/>
          <w:numId w:val="3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employee engagement in long-term programs addressing habits like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progress tracking, regular check-ins, and motivational incentives to keep participants engaged over time.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9127432" name="Horizontal Line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B469F9" id="Horizontal Line 47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addressing smoking is more challenging than promoting physical fitness?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requires specialised resources, but a supportive environment and tailored programs make it achievable.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employees who are reluctant to join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focus on empathetic communication, highlight personal benefits, and offer incentives to reduce barriers to participation.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more resistant to smoking cessation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Readiness to quit depends on individual motivation, not age. I design programs that cater to participants at all stages of life.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wellness programs focus too much on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a balanced approach by integrating smoking cessation efforts with other wellness initiatives to address diverse needs.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who may feel stigmatised by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language, create a supportive environment, and provide resources for all participants, regardless of their progress.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incentives are necessary for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Incentives can enhance motivation, but long-term success depends on providing support and fostering intrinsic motivation.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cultural differences in attitudes toward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messaging to respect cultural perspectives while promoting the universal benefits of smoking cessation.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is harder to address than dietary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has unique challenges, but targeted support and resources make it manageable within a wellness program.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progress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 rates, individual milestones, and overall reductions in smoking prevalence within the organisation.</w:t>
      </w:r>
    </w:p>
    <w:p w:rsidR="000A5936" w:rsidRDefault="00000000">
      <w:pPr>
        <w:numPr>
          <w:ilvl w:val="0"/>
          <w:numId w:val="3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confidentiality for participants in smoking cessation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anonymous participation options and secure data management to protect participants' privacy.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98732277" name="Horizontal Lin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FE44B7" id="Horizontal Line 47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more effective for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Success depends on readiness to change, not age. I design programs to support individuals at any stage of their journey.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smoking cessation programs are too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emphasise voluntary participation and focus on creating a supportive, non-judgmental environment for all employees.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long-term smoking habits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the program’s design and support mechanisms, not the duration of the habit.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who may feel targeted by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program as an opportunity for personal growth and ensure it’s part of a broader wellness initiative.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who don’t smoke might feel left out of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smoking cessation with other wellness offerings, such as fitness and nutrition, to engage all employees.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reductions in absenteeism, healthcare costs, and productivity improvements to demonstrate the program’s impact.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make it harder to implement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attitudes require careful consideration. I tailor messaging and resources to align with diverse perspectives.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see smoking as a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health benefits and optional nature of the program to encourage participation without pressure.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need higher funding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implemented cost-efficiently with the right planning and partnerships.</w:t>
      </w:r>
    </w:p>
    <w:p w:rsidR="000A5936" w:rsidRDefault="00000000">
      <w:pPr>
        <w:numPr>
          <w:ilvl w:val="0"/>
          <w:numId w:val="3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employee motivation in long-term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ongoing support, celebrate milestones, and offer incentives to sustain motivation over time.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older employees are less likely to participate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depends on readiness to change, not age. I ensure programs are inclusive and cater to employees at all life stages.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smoking cessation programs focus too much on personal choices?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health benefits and voluntary nature of the program while fostering a supportive environment.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create challenges for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programs to respect cultural perspectives while promoting the universal health benefits of quitting smoking.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long-term smokers who might feel sceptical about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evidence-based resources, personal success stories, and empathetic support to build trust and encourage participation.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should be prioritised over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is important but should be part of a comprehensive wellness strategy addressing diverse needs.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non-smokers might feel excluded from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smoking cessation efforts with initiatives like fitness challenges and mental health support to engage everyone.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incentives are the most effective way to encourage participation in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Incentives are helpful but must be complemented by long-term support and education to sustain behaviour change.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the stigma that might arise from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messaging, maintain confidentiality, and promote the program as a positive opportunity for personal growth.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mild smoking habits might feel the program isn’t for them?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to address all levels of smoking behaviour, ensuring everyone feels included and supported.</w:t>
      </w:r>
    </w:p>
    <w:p w:rsidR="000A5936" w:rsidRDefault="00000000">
      <w:pPr>
        <w:numPr>
          <w:ilvl w:val="0"/>
          <w:numId w:val="3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smoking cessation programs are cost-effective?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leverage partnerships with healthcare providers and public resources to reduce costs while maximising impact.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47344991" name="Horizontal Lin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24A8D9" id="Horizontal Line 47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smokers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 and the availability of tailored resources, not the duration of the habit.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smoking cessation programs unfairly target specific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program as optional and inclusive, focusing on health benefits and personal growth.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from certain cultural backgrounds are more resistant to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be addressed by tailoring messaging to respect cultural norms while highlighting health benefits.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non-smokers see value in wellness programs focused on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other wellness initiatives like fitness challenges and mindfulness sessions to engage all employees.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harder to implement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careful planning and support, but with the right resources, they can be implemented effectively.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that cessation programs are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voluntary nature of the program and create a supportive, non-judgmental environment.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need higher funding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Costs can be managed with partnerships and creative solutions to ensure effectiveness without overspending.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time commitment required for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flexible programs with online and in-person options to accommodate varying schedules.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more relevant for specific age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benefits everyone, and I design programs to support individuals at all stages of life.</w:t>
      </w:r>
    </w:p>
    <w:p w:rsidR="000A5936" w:rsidRDefault="00000000">
      <w:pPr>
        <w:numPr>
          <w:ilvl w:val="0"/>
          <w:numId w:val="3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addressing unhealthy habits like smoking with promoting other wellness priorities?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smoking cessation into a broader wellness strategy that includes fitness, nutrition, and mental health initiatives.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6371766" name="Horizontal Line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05EA34" id="Horizontal Line 47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unfairly target older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programs are inclusive and benefit employees of all ages, focusing on health and well-being.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smoking cessation programs are too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the program is optional, use non-judgmental messaging, and highlight the personal benefits of participation.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make it harder to engage certain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differences while promoting universal health benefits, tailoring messaging to encourage engagement.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perceptions that cessation programs focus too much on personal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present smoking cessation as part of a comprehensive wellness strategy, emphasising its positive impact on health.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mild smoking habits might feel excluded from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cater to all levels of smoking behaviour, ensuring inclusivity and support for everyone.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view smoking as a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voluntary nature of the program and provide resources to support those ready to make a change.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non-smokers might feel overlooked in wellness programs focused on smoking cessation?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smoking cessation with other initiatives, such as fitness and nutrition programs, to engage all employees.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smoking cessation programs are accessible to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mix of online, in-person, and flexible scheduling options to accommodate diverse needs and schedules.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require more resources than they deliver in value?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Smoking cessation programs reduce healthcare costs, improve productivity, and provide significant ROI for organisations.</w:t>
      </w:r>
    </w:p>
    <w:p w:rsidR="000A5936" w:rsidRDefault="00000000">
      <w:pPr>
        <w:numPr>
          <w:ilvl w:val="0"/>
          <w:numId w:val="3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confidentiality in programs addressing smoking habits?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anonymous participation options, secure data protocols, and maintain strict confidentiality to protect participants.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Cultural Attitudes, Stigma, and Engagement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norms around smoking make it harder to implement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respect cultural perspectives while promoting the universal benefits of quitting smoking.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stigma associated with participating in a smoking cessation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language, maintain confidentiality, and focus on creating a supportive environment.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long-term habits are harder to engage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the program’s design and support, not the duration of the habit.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smoking cessation programs are too intrusive?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the program’s optional nature and focus on its health benefits to encourage voluntary participation.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non-smokers feel overlooked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balance by offering initiatives that engage non-smokers, such as fitness challenges and mental health programs.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time commitment required for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flexible programs with virtual and in-person options to accommodate all schedules.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cessation programs require higher funding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proper planning and partnerships, effective cessation programs can be implemented cost-efficiently.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are sceptical about quitting smoking?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evidence-based resources, personal success stories, and empathetic communication to build trust and encourage participation.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are more effective for certain age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are designed to support individuals at all life stages, focusing on readiness to change rather than age.</w:t>
      </w:r>
    </w:p>
    <w:p w:rsidR="000A5936" w:rsidRDefault="00000000">
      <w:pPr>
        <w:numPr>
          <w:ilvl w:val="0"/>
          <w:numId w:val="3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tailor messaging and resources to align with diverse cultural perspectives while promoting health benefits.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55929923" name="Horizontal Line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4BA314B" id="Horizontal Line 47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Personal Choice, Age, and Program Design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target specific age groups unfairly?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are inclusive and cater to all age groups, focusing on individual needs and readiness to quit.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smoking cessation programs interfere with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the voluntary nature of the program and promote it as an opportunity for personal growth.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long-term smokers require more resources to engage in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Long-term smokers may need tailored resources, but engagement depends on support and program design.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hesitant to join smoking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non-judgmental environment, use anonymous participation options, and provide flexible resources.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smoking cessation programs overshadow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cessation programs into a broader wellness strategy to ensure balance and inclusivity.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complaints about the cost of implementing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find cost-effective solutions by partnering with healthcare providers and leveraging public resources.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smoking create challenges in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programs to align with cultural perspectives while promoting the universal benefits of quitting smoking.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engage employees who view smoking as a deeply personal choice?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evidence-based education, highlight personal benefits, and ensure participation remains optional.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cessation programs require higher engagement efforts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program design and communication, and tailored strategies can make cessation programs equally effective.</w:t>
      </w:r>
    </w:p>
    <w:p w:rsidR="000A5936" w:rsidRDefault="00000000">
      <w:pPr>
        <w:numPr>
          <w:ilvl w:val="0"/>
          <w:numId w:val="4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motivation for participants in long-term cessation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regular check-ins, celebrate milestones, and provide ongoing support to keep participants engaged.</w: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6: Healthcare Access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global HR role, ensuring healthcare benefits are accessible across diverse locations.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Version 1: No Bias (0%)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ensure healthcare benefits are accessible to employees across multiple 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evaluate local regulations, identify trusted providers in each region, and design benefits packages that align with both global standards and local needs.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disparities in healthcare systems across different countries?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flexibility by adapting benefit plans to meet the unique needs of each location while maintaining overall consistency.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communicate changes in global healthcare policies to employees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clear and transparent communication channels, tailored messaging for each region, and provide accessible resources for employee support.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successfully implementing a global benefits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previously worked on a healthcare initiative that aligned global standards with local practices, increasing employee satisfaction by 25%.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in designing global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employees, consult with local experts, and design benefits that accommodate diverse health and cultural needs.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navigate differences in healthcare regulations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legal and compliance teams, stay informed about regional requirements, and adapt plans to meet local regulations.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a global healthcare benefits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metrics like employee satisfaction, benefits utilisation rates, and feedback surveys to assess and improve the program.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healthcare benefits remain cost-effective across diverse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contracts with local providers, leverage economies of scale, and regularly review costs to maintain budget efficiency.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employee feedback on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regular feedback channels, such as surveys and focus groups, and use the input to refine and improve the programs.</w:t>
      </w:r>
    </w:p>
    <w:p w:rsidR="000A5936" w:rsidRDefault="00000000">
      <w:pPr>
        <w:numPr>
          <w:ilvl w:val="0"/>
          <w:numId w:val="4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cultural differences in attitudes toward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cultural sensitivity by consulting with local teams, understanding regional norms, and designing benefits that respect diverse perspectives.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77466208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2A5C72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countries with universal healthcare value private benefits less?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Needs vary, but private benefits often supplement gaps in coverage, so I tailor plans to address specific regional requirements.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benefit programs align with local employee expectations?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with regional teams, gather feedback, and customise benefits to meet the expectations and needs of employees in each location.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healthcare benefits are harder to implement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partnering with local providers and understanding regional constraints ensures effective implementation.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 feedback on perceived disparities in benefits across 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explain regional differences transparently and ensure equity by aligning benefits with local healthcare access and costs.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larger regions receive more comprehensive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Benefits are designed based on regional needs, not size, to ensure fairness and accessibility for all employees.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language barriers when communicating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translated resources, offer regional support teams, and use clear, accessible language to ensure understanding.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parity in healthcare benefits across countries with different costs of living?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benefits by considering cost of living, local healthcare access, and employee needs to ensure fairness.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employee perception of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and I address this by adapting messaging and benefits design to align with cultural expectations and values.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changes in healthcare benefits due to evolving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monitor regulatory changes, collaborate with compliance teams, and communicate updates clearly to employees.</w:t>
      </w:r>
    </w:p>
    <w:p w:rsidR="000A5936" w:rsidRDefault="00000000">
      <w:pPr>
        <w:numPr>
          <w:ilvl w:val="0"/>
          <w:numId w:val="4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healthcare programs are inclusive for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input from diverse groups, consider varying needs, and design benefits that are adaptable and inclusive.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countries benefit more from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Benefits are tailored to address local needs, ensuring that all employees, regardless of location, receive equitable support.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global benefits programs favour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 in program design, gather input from all regions, and balance offerings based on local requirements.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language barriers affect the effectiveness of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mitigate this by providing translated resources, regional training sessions, and multilingual support channels.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smaller regions feel equally valued in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equity by consulting with local teams, understanding unique needs, and ensuring their input shapes program decisions.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create challenges in global program design?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differences are addressed through localised plans and by involving regional leaders in the design process.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disparities in healthcare quality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disparities by partnering with reliable local providers and offering supplemental benefits where needed.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global programs are harder to implement in regions with less developed infrastructure?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Implementation can be challenging, but strong local partnerships and adaptability ensure program success.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programs are cost-effective across all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region-specific contracts, leverage global vendor relationships, and ensure budgets align with local needs.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certain regions expect more comprehensive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and I manage this by tailoring programs to align with both global standards and local needs.</w:t>
      </w:r>
    </w:p>
    <w:p w:rsidR="000A5936" w:rsidRDefault="00000000">
      <w:pPr>
        <w:numPr>
          <w:ilvl w:val="0"/>
          <w:numId w:val="4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employee concerns about the fairness of global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transparency, explain regional differences, and demonstrate how benefits address unique local challenges.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68941712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5E19270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countries have higher expectations for healthcare benefits than those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 by region, but I design programs to ensure equitable access and value for all employees.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benefits programs favour regions with better infrastructure?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fairness by tailoring programs to local needs, leveraging partnerships, and addressing gaps in less developed regions.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complicate global benefits implementation?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attitudes can pose challenges, but consulting with local teams ensures programs are respectful and effective.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remote locations feel equally supported by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equity by working with regional providers, offering telehealth options, and ensuring accessible communication.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regions with universal healthcare need fewer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Universal healthcare may cover basics, but I focus on supplemental benefits that enhance employee well-being across all locations.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larger regions dominate global benefits decisions?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representatives from all regions in the decision-making process to ensure inclusivity and balance.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healthcare benefits should align more closely with cost of living in each region?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 of living is a factor, but I also prioritise equitable access to ensure benefits address all employees' needs effectively.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regulations prevent implementing a global benefits standard?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plans to comply with local laws while maintaining consistency in the level of care provided.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smaller regions feel less prioritised in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smaller regions are considered by tailoring programs and providing equal representation in planning.</w:t>
      </w:r>
    </w:p>
    <w:p w:rsidR="000A5936" w:rsidRDefault="00000000">
      <w:pPr>
        <w:numPr>
          <w:ilvl w:val="0"/>
          <w:numId w:val="4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disparities in healthcare quality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disparities by partnering with high-quality local providers and supplementing with global resources where necessary.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61938267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CCFB53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regions expect more benefits than those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may vary, but I ensure programs are designed to meet the unique needs of all regions equitably.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global programs favour employees in urban centres?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equity by ensuring programs are accessible to employees in both urban and rural locations.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healthcare benefits are harder to implement in countries with limited infrastructure?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exist, but I leverage local partnerships and technology, like telehealth, to bridge gaps in infrastructure.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regions with lower healthcare standards feel supported?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supplemental benefits, such as private healthcare options or additional wellness resources, to address disparities.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make benefits harder to standardise globally?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Standardisation is challenging, but I customise programs to respect cultural norms while ensuring consistent care.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concerns about unequal access to high-quality providers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this by negotiating with trusted local providers and offering virtual care solutions where necessary.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regions feel overlooked in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smaller regions are included by consulting local representatives and designing programs tailored to their needs.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global consistency with local flexibility in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a core framework for consistency while allowing regional adaptations to address local requirements.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countries expect superior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may differ, but I ensure fairness by designing programs that align with the unique needs of each region.</w:t>
      </w:r>
    </w:p>
    <w:p w:rsidR="000A5936" w:rsidRDefault="00000000">
      <w:pPr>
        <w:numPr>
          <w:ilvl w:val="0"/>
          <w:numId w:val="4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situations where local regulations conflict with global program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programs to comply with local laws while maintaining the overall objectives of the global initiative.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developed regions receive better benefits than those in developing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Benefits are designed to be equitable, ensuring all employees receive the support they need, regardless of location.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global programs overlook smaller or rural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inclusion by consulting representatives from all regions and tailoring programs to meet their specific needs.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universal healthcare systems reduce the need for private benefits in some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Universal systems provide a baseline, but private benefits add value by addressing gaps and enhancing overall care.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regions with lower healthcare standards feel valued?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supplement benefits with private healthcare options and wellness programs to ensure equitable support.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create significant barriers to implementing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can be addressed by involving local teams and respecting cultural norms while maintaining program goals.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perceptions that healthcare benefits are prioritised for certain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 and equity by designing programs that balance global consistency with local adaptability.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smaller regions feel excluded from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inclusion by tailoring benefits and actively engaging local representatives in program planning.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challenges in aligning global programs with local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collaborate with legal and compliance teams to adapt programs while maintaining the integrity of global objectives.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developed regions have an unfair advantage in accessing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disparities by providing supplemental resources and ensuring benefits meet the unique needs of all employees.</w:t>
      </w:r>
    </w:p>
    <w:p w:rsidR="000A5936" w:rsidRDefault="00000000">
      <w:pPr>
        <w:numPr>
          <w:ilvl w:val="0"/>
          <w:numId w:val="4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employee expectations with budget constraints in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with providers, optimise resources, and prioritise solutions that deliver value while staying within budget.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Regional Equity, Cost, and Cultural Attitudes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rural regions feel excluded from global healthcare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prioritise inclusion by tailoring benefits to meet the specific needs of employees in rural locations.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efficiency with ensuring equity in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optimise costs by leveraging economies of scale while ensuring programs address the unique needs of each region.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complicate global program implementation?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Cultural attitudes require careful consideration, and I design programs that respect local norms while maintaining consistency.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smaller regions feel represented in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local representatives in decision-making and design programs that reflect the needs of smaller regions.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developed countries expect more comprehensive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Expectations vary, but I balance programs by aligning offerings with the unique needs of each region.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disparities in provider quality across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partner with trusted local providers and supplement with virtual or private care options to bridge gaps.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universal healthcare systems reduce the value of private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Private benefits often fill gaps and enhance overall care, making them valuable even in regions with universal systems.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employee expectations for healthcare benefits across diverse locations?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transparency, gather regular feedback, and tailor programs to align with regional needs.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cost of living should influence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 of living is one factor, but I also consider healthcare access and employee needs to ensure fairness.</w:t>
      </w:r>
    </w:p>
    <w:p w:rsidR="000A5936" w:rsidRDefault="00000000">
      <w:pPr>
        <w:numPr>
          <w:ilvl w:val="0"/>
          <w:numId w:val="4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global programs remain compliant with local regulations?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closely with legal teams to adapt programs while maintaining alignment with global objectives.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4388021" name="Horizontal Lin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76264C" id="Horizontal Line 4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Mixed Bias Version 2: Infrastructure, Cost, and Perceived Fairness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regions with limited infrastructure feel less supported by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address this by partnering with local providers and offering virtual care options to enhance accessibility.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cost constraints with ensuring equity in global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negotiate contracts, leverage global partnerships, and optimise resources to deliver equitable benefits within budget.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smaller regions feel overlooked in global benefits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smaller regions are included by engaging local representatives and tailoring programs to meet their needs.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global programs favour developed regions?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equity by designing benefits that address gaps in less developed regions while maintaining global consistency.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healthcare create challenges for standardisation?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Standardisation is challenging, but I adapt programs to respect cultural differences while promoting universal goals.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regions with higher costs of living feel their benefits are adequate?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benefits by considering cost of living, healthcare access, and regional expectations to ensure fairness.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rural regions have higher barriers to accessing healthcare benefits?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Barriers exist, but I address them by offering telehealth services and partnering with local providers.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manage expectations for healthcare benefits in regions with universal systems?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supplemental benefits that complement universal systems and enhance overall care.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disparities in healthcare quality affect employee satisfaction with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Satisfaction improves when disparities are addressed through supplemental resources and high-quality provider partnerships.</w:t>
      </w:r>
    </w:p>
    <w:p w:rsidR="000A5936" w:rsidRDefault="00000000">
      <w:pPr>
        <w:numPr>
          <w:ilvl w:val="0"/>
          <w:numId w:val="4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compliance with diverse local regulations in global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plans to meet local legal requirements while maintaining alignment with global objectives.</w: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7: Body Image Perceptions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must create wellness programs that encourage body positivity without promoting unrealistic standards</w:t>
      </w:r>
      <w:r>
        <w:rPr>
          <w:rFonts w:ascii="Times New Roman" w:hAnsi="Times New Roman"/>
          <w:sz w:val="24"/>
          <w:szCs w:val="24"/>
        </w:rPr>
        <w:t xml:space="preserve">.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a wellness program that promotes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 would focus on inclusivity by offering activities like yoga, mindfulness, and healthy eating workshops that prioritise well-being over appearance.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avoid promoting unrealistic body standards?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health-focused goals, use diverse imagery in marketing materials, and offer programs that celebrate all body types.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wellness initiative that successfully encouraged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implemented a campaign called “Healthy at Every Size,” which featured fitness challenges, mental wellness sessions, and testimonials from individuals of diverse body types.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a wellness program focused on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 rates, collect employee feedback, and assess improvements in self-reported well-being and confidence levels.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highlight the program’s focus on holistic well-being, and share success stories from participants.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wellness programs unintentionally promoting weight loss as the primary goal?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activities that promote overall health and explicitly communicate that the program is about feeling good, not achieving a specific look.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wellness programs are inclusive for employees with diverse body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programs suitable for all fitness levels, avoid language tied to appearance, and provide resources that support mental and physical health equally.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a wellness program might be perceived as discriminatory or exclusive?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concerns, adjust the program as needed, and ensure it reflects diverse needs and perspectives.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 balanced approach to wellness that includes both physical and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fitness, nutrition, and mindfulness offerings to address well-being comprehensively while emphasising mental health support.</w:t>
      </w:r>
    </w:p>
    <w:p w:rsidR="000A5936" w:rsidRDefault="00000000">
      <w:pPr>
        <w:numPr>
          <w:ilvl w:val="0"/>
          <w:numId w:val="4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educate employees about body positivity as part of a wellness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include workshops, speaker sessions, and resources that challenge stereotypes and encourage self-acceptance.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4499907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1FFC3D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implement than traditional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design and inclusive messaging, but they resonate more broadly and foster a healthier workplace culture.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body-positive wellness programs lack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structured activities that focus on measurable well-being outcomes without tying them to appearance-based metrics.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wellness programs focusing on body positivity are more appealing to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lastRenderedPageBreak/>
        <w:t>Candidate:</w:t>
      </w:r>
      <w:r>
        <w:rPr>
          <w:rFonts w:ascii="Times New Roman" w:hAnsi="Times New Roman"/>
          <w:sz w:val="24"/>
          <w:szCs w:val="24"/>
        </w:rPr>
        <w:t xml:space="preserve"> Inclusivity ensures these programs resonate with everyone, regardless of demographics or personal experiences.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program materials reflect diverse body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imagery and testimonials that represent a range of shapes, sizes, and experiences to ensure inclusivity.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messaging conflicts with traditional fitness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Not at all—both can coexist by prioritising health and self-care over appearance.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resistance from employees who are sceptical about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education, highlight health benefits, and share success stories to foster understanding and engagement.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inclusivity for employees with physical disabilities in a body-positive program?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adaptive activities and ensure all program elements are accessible to individuals with diverse abilities.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wellness programs should include fitness challenges?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but they should focus on enjoyment, participation, and personal growth rather than competition or appearance.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communication about body positivity is sensitive and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empathetic language, avoid stereotypes, and involve diverse voices in crafting program materials.</w:t>
      </w:r>
    </w:p>
    <w:p w:rsidR="000A5936" w:rsidRDefault="00000000">
      <w:pPr>
        <w:numPr>
          <w:ilvl w:val="0"/>
          <w:numId w:val="5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promoting physical fitness with mental well-being in these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integrate both aspects, ensuring participants feel supported in their holistic health journey.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70969129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7D35DF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wellness programs are harder to implement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Awareness and education are key. I ensure programs address universal health benefits while promoting inclusivity.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concerns that body positivity might be seen as favouring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the program as inclusive for all employees and emphasise its focus on overall health and well-being.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excluded from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can balance inclusivity and fitness goals by offering diverse activities that align with individual preferences.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comfortable participating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non-judgmental language, provide flexible options, and emphasise the program’s focus on self-care and health.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more appealing to women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Messaging should appeal to all employees by focusing on universal themes like health and self-acceptance.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fitness initiatives conflict with body positivity?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celebrate progress and participation, not outcomes tied to appearance.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reflect diverse cultural attitudes toward body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from different backgrounds in the planning process to ensure cultural sensitivity and inclusivity.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messaging is harder to communicate in professional settings?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It requires thoughtful language, but clear communication about health and self-acceptance resonates universally.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body-positive programs lack tangible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measurable health outcomes, like stress reduction or increased activity levels, that align with body-positive principles.</w:t>
      </w:r>
    </w:p>
    <w:p w:rsidR="000A5936" w:rsidRDefault="00000000">
      <w:pPr>
        <w:numPr>
          <w:ilvl w:val="0"/>
          <w:numId w:val="5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empowered rather than judged by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supportive environment, use inclusive messaging, and design programs that prioritise health and self-acceptance.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resonate more with women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Body positivity is relevant to everyone. I design programs that focus on universal health and self-acceptance.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programs conflict with traditional fitness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fitness and wellness activities that prioritise enjoyment, participation, and overall well-being rather than appearance.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make it harder to implement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diverse groups to ensure the program respects and incorporates various cultural attitudes toward body image.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supported in a workplace with traditional fitness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inclusive programs that celebrate health and self-care without imposing specific fitness or appearance goals.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focused on weight loss feel excluded from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should support diverse goals by fostering a non-judgmental environment and prioritising overall health.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program messaging appeals to employees across different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language, feature diverse role models, and gather input from various employee groups.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promote in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succeed when they focus on collaboration and self-improvement rather than competition or comparison.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sceptical about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education about the benefits of body positivity and align programs with shared goals like health and well-being.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wellness initiatives require more resources than traditional fitness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They require thoughtful planning but don’t necessarily need more resources. Inclusivity and creativity make these programs effective.</w:t>
      </w:r>
    </w:p>
    <w:p w:rsidR="000A5936" w:rsidRDefault="00000000">
      <w:pPr>
        <w:numPr>
          <w:ilvl w:val="0"/>
          <w:numId w:val="5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participation, gather employee feedback, and assess improvements in self-reported well-being and confidence.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8226422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F41269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implement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messaging and education, these programs resonate by focusing on health and self-acceptance for everyone.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body-positive programs cater more to certain genders?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promoting universal themes like health, self-confidence, and acceptance for all employees.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alienated by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should balance inclusivity and fitness goals by offering diverse activities that support personal preferences.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reflect diverse cultural attitudes toward body image?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employees from various cultural backgrounds to design programs that respect and celebrate diversity.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design messaging to engage employees across all age groups.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body-positive programs lack measurable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measure success through employee feedback, participation rates, and improvements in well-being and engagement.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align with professional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they foster inclusivity, improve employee morale, and align with broader well-being and diversity goals.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who prioritise traditional fitness metrics?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programs that support individual goals while encouraging a broader focus on health and self-care.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messaging requires additional training for program facilitators?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ensures facilitators communicate effectively and foster an inclusive, supportive environment.</w:t>
      </w:r>
    </w:p>
    <w:p w:rsidR="000A5936" w:rsidRDefault="00000000">
      <w:pPr>
        <w:numPr>
          <w:ilvl w:val="0"/>
          <w:numId w:val="5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diverse abilities feel included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adaptive activities and ensure program content is accessible to all participants.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exclude employees with specific fitness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complement all fitness goals by fostering inclusivity and focusing on health rather than appearance.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body-positive programs are more suited for women than men?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emphasise universal health themes and tailor messaging to resonate with all employees.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attitudes toward body image make implementation challenging?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Challenges are addressed by designing culturally sensitive programs that celebrate diversity and self-acceptance.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body-positive initiatives lack tangible outcomes?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well-being improvements, participation rates, and employee engagement to demonstrate success.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require additional investment compared to traditional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design and inclusivity make these programs impactful without necessarily increasing costs.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in competitive workplaces embrace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frame programs around collaboration and shared goals to foster acceptance and participation.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generations are more receptive to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tailor messaging to engage employees across all demographics.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messaging might conflict with professional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Body positivity aligns with workplace values by promoting inclusivity, confidence, and overall well-being.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left out of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support diverse goals by offering flexible activities and prioritising holistic well-being.</w:t>
      </w:r>
    </w:p>
    <w:p w:rsidR="000A5936" w:rsidRDefault="00000000">
      <w:pPr>
        <w:numPr>
          <w:ilvl w:val="0"/>
          <w:numId w:val="5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facilitators are prepared to deliver body-positive messaging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training to ensure facilitators communicate inclusively and foster a supportive program environment.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Gender, Fitness Goals, and Cultural Sensitivity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are harder to implement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Tailored messaging and inclusive design ensure these programs resonate with everyone, regardless of workplace demographics.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programs favour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focus on universal health and well-being, ensuring inclusivity across all employee groups.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with traditional fitness goals feel excluded by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balance inclusivity by offering diverse activities that accommodate various fitness preferences.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voices in the planning process to create programs that respect and reflect cultural differences.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initiatives resonate more with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designed to appeal to all ages by focusing on universal themes of self-acceptance and health.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these programs lack structure?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structure by setting clear goals, such as improved well-being and participation, without tying outcomes to appearance.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competitive workplaces might resist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Education about the program’s benefits helps align messaging with workplace goals like collaboration and inclusivity.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body-positive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self-reported well-being improvements, and participation feedback to assess impact.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additional training is required to implement body-positive programs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helps facilitators communicate inclusively and fosters a supportive program environment.</w:t>
      </w:r>
    </w:p>
    <w:p w:rsidR="000A5936" w:rsidRDefault="00000000">
      <w:pPr>
        <w:numPr>
          <w:ilvl w:val="0"/>
          <w:numId w:val="5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diverse abilities feel included in these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adaptive activities and ensure all program elements are accessible to participants with diverse needs.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7213920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DEFFDF7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Age, Workplace Culture, and Program Effectiveness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open to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tailor messaging to engage employees of all ages effectively.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body-positive programs conflict with professional workplace culture?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align with workplace values by promoting confidence, inclusivity, and overall well-being.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focused on traditional fitness metrics feel excluded by body-positive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Programs are designed to support diverse goals, offering flexible activities and prioritising holistic health.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wellness programs are culturally sensitive?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engage diverse employee groups in program planning to create initiatives that respect and celebrate cultural differences.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workplaces are less receptive to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Collaboration-focused programs foster acceptance and participation, even in competitive settings.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body-positive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participation rates, employee feedback, and improvements in well-being to demonstrate impact.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body-positive programs require more investment than traditional fitness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Thoughtful design and inclusivity make these programs effective without significantly increasing costs.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from employees sceptical of body-positive messaging?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educate employees about the benefits and align program goals with shared values like health and confidence.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facilitators need special training for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Training ensures facilitators deliver inclusive messaging and create a welcoming environment for participants.</w:t>
      </w:r>
    </w:p>
    <w:p w:rsidR="000A5936" w:rsidRDefault="00000000">
      <w:pPr>
        <w:numPr>
          <w:ilvl w:val="0"/>
          <w:numId w:val="5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with diverse needs feel included in body-positive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adaptive options and ensure accessibility to foster an inclusive and supportive program environment.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11948383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C25F40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8: Wellness Practices (e.g. Meditation, Exercise)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 wellness coordinator role tasked with implementing mindfulness practices at work.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introduce mindfulness practices to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start by organising awareness sessions, introducing simple </w:t>
      </w:r>
      <w:r>
        <w:rPr>
          <w:rFonts w:ascii="Times New Roman" w:hAnsi="Times New Roman"/>
          <w:sz w:val="24"/>
          <w:szCs w:val="24"/>
        </w:rPr>
        <w:lastRenderedPageBreak/>
        <w:t>mindfulness activities like guided meditations or breathing exercises, and providing resources to educate employees on the benefits.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practices are inclusive for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are secular, accessible, and adaptable, ensuring they cater to different cultural, physical, and personal needs.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mindfulness initiative you’ve implemented?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launched a weekly mindfulness workshop where employees practiced meditation and stress management techniques, which led to a 20% improvement in self-reported focus and well-being.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inclusive communication, highlight the practical benefits of mindfulness, and integrate activities into existing routines, such as short exercises during meetings.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 through surveys, track participation rates, and measure changes in employee stress levels or productivity metrics.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about mindfulness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practical benefits, provide scientific evidence, and offer introductory sessions to help employees experience mindfulness firsthand.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mindfulness into daily work routines?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small, practical practices, such as mindfulness breaks, guided breathing exercises, and reflective journaling, that can be seamlessly incorporated into the workday.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secular programs, gather feedback from diverse employee groups, and adapt activities to align with cultural sensitivities.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maintain engagement in long-term mindfulness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activities, introduce new themes, and use employee feedback to keep the program fresh and engaging over time.</w:t>
      </w:r>
    </w:p>
    <w:p w:rsidR="000A5936" w:rsidRDefault="00000000">
      <w:pPr>
        <w:numPr>
          <w:ilvl w:val="0"/>
          <w:numId w:val="5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balance mindfulness initiatives with other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integrate mindfulness as a complementary practice within broader wellness initiatives, ensuring it supports overall employee well-being.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74904353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519E2FA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than traditional wellness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require thoughtful design, but their simplicity and accessibility make them easy to integrate into workplace routines.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employee scepticism about the relevance of mindfulness at work?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the practical benefits, such as improved focus and reduced stress, and provide scientific evidence to demonstrate its effectiveness.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resonate more with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ensure programs are designed to be inclusive and accessible to all employees.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are culturally sensitive?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 programs, gather input from diverse employee groups, and adapt practices to align with cultural preferences.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mindfulness programs during busy work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short, practical activities, such as two-minute breathing exercises, that fit easily into employees’ schedules.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more resources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can be cost-effective, relying on simple activities and resources that don’t require significant investment.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understand the benefits of mindfulness?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workshops, testimonials, and data-driven results to educate employees about the tangible benefits of mindfulness.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is harder to promote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While fast-paced environments present challenges, mindfulness is especially beneficial in reducing stress and improving focus in such settings.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that mindfulness programs feel irrelevant to some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listen to their concerns, tailor programs to address specific workplace challenges, and demonstrate the practical benefits of mindfulness.</w:t>
      </w:r>
    </w:p>
    <w:p w:rsidR="000A5936" w:rsidRDefault="00000000">
      <w:pPr>
        <w:numPr>
          <w:ilvl w:val="0"/>
          <w:numId w:val="5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such as stress reduction, improved focus, and reduced absenteeism to evaluate program effectiveness.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05622971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23FAFED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are harder to implement in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particularly valuable in competitive environments, as it enhances focus and reduces stress, improving overall performance.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mindfulness programs cater more to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are practical and adaptable, ensuring they resonate with diverse personalities and preferences.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appeals to all age groups when presented as a practical tool for stress management and focus improvement.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respect employees’ cultural beliefs?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 programs and gather input from diverse groups to ensure inclusivity and cultural sensitivity.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conflict with fast-paced work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complements fast-paced environments by promoting clarity, focus, and stress reduction, which enhance performance.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from employees unfamiliar with mindfulness?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introductory sessions, share success stories, and focus on practical benefits to build trust and interest.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significant funding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can be implemented cost-effectively, using simple practices and existing resources to deliver meaningful results.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long-term impact of mindfulness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track engagement metrics, and assess changes in employee stress levels and productivity over time.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should be optional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Yes, mindfulness programs should always be optional, ensuring employees feel comfortable engaging at their own pace.</w:t>
      </w:r>
    </w:p>
    <w:p w:rsidR="000A5936" w:rsidRDefault="00000000">
      <w:pPr>
        <w:numPr>
          <w:ilvl w:val="0"/>
          <w:numId w:val="5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mindfulness programs engaging for employees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refresh content regularly, introduce new practices, and involve employees in shaping program activities to maintain interest.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4783231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4F6639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suitable for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programs to ensure they are adaptable and accessible to all personality types.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mindfulness is less relevant in fast-paced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particularly valuable in fast-paced industries as it helps employees manage stress and improve focus.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open to mindfulness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resonates with all age groups when presented as a practical tool for well-being and productivity.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are inclusive of employees from diverse cultural backgrounds?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secular, adaptable programs and consult with diverse groups to ensure cultural sensitivity and inclusivity.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promote in highly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Competitive workplaces benefit from mindfulness programs, as they improve clarity, focus, and stress management.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mindfulness programs lack immediate relevance?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practical benefits, provide introductory sessions, and tailor activities to address workplace-specific challenges.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conflict with traditional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complements traditional wellness initiatives by addressing mental well-being alongside physical health.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mindfulness programs in competitive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stress reduction, productivity improvements, and employee feedback to demonstrate the program’s value.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specialised facilitators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Specialised facilitators enhance effectiveness, but well-designed programs can also be delivered by trained in-house staff.</w:t>
      </w:r>
    </w:p>
    <w:p w:rsidR="000A5936" w:rsidRDefault="00000000">
      <w:pPr>
        <w:numPr>
          <w:ilvl w:val="0"/>
          <w:numId w:val="6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engaging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rotate activities, introduce new themes, and use employee feedback to keep the program relevant and interesting.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76012101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C23321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resonate more with younger employees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universally relevant, and I design programs that address the needs and preferences of all age groups.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employees who prefer traditional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highlight how mindfulness complements traditional wellness initiatives and focus on practical benefits like stress reduction.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thoughtful messaging and inclusive design, mindfulness programs can resonate with all workplace demographics.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respect diverse cultural attitudes?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 programs, gather input from diverse employee groups, and adapt activities to align with cultural sensitivities.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is harder to promote in high-pressure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especially beneficial in high-pressure industries as it helps employees manage stress and enhance focus.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mindfulness programs require significant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can be cost-effective, using simple practices and online resources to deliver meaningful results.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should include mandatory sessions?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Participation should always be voluntary, ensuring employees feel comfortable engaging at their own pace.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appeal to employees with different stress levels?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a variety of activities, from short breathing exercises to more in-depth sessions, to cater to diverse needs.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effective in certain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all workplace cultures by improving focus, reducing stress, and enhancing overall well-being.</w:t>
      </w:r>
    </w:p>
    <w:p w:rsidR="000A5936" w:rsidRDefault="00000000">
      <w:pPr>
        <w:numPr>
          <w:ilvl w:val="0"/>
          <w:numId w:val="6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relevant in a fast-changing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employee feedback and industry trends to continuously adapt and refresh program content.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appealing to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inclusive programs to ensure accessibility and relevance for all personality types.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mindfulness is less suited for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enhances performance in competitive workplaces by improving focus, clarity, and stress management.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messaging and inclusive activities, mindfulness programs resonate across all workplace demographics.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scepticism about mindfulness practices being relevant to workplace goals?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the connection between mindfulness and workplace outcomes like reduced stress and improved focus.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resonates more with younger employees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appeals to all age groups when positioned as a practical tool for well-being and productivity.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mindfulness programs requiring specialised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can be cost-effective, leveraging simple practices and existing resources for meaningful impact.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should focus more on stress management than general well-being?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design programs that address stress management while supporting holistic well-being.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secular, adaptable programs and consult with diverse employee groups to ensure cultural sensitivity.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align with traditional workplace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aligns with workplace values by enhancing focus, reducing stress, and supporting overall productivity.</w:t>
      </w:r>
    </w:p>
    <w:p w:rsidR="000A5936" w:rsidRDefault="00000000">
      <w:pPr>
        <w:numPr>
          <w:ilvl w:val="0"/>
          <w:numId w:val="6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engaging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new activities, rotate themes, and use employee feedback to keep the program relevant and dynamic.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35224898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ECF87C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Demographics, Industry Culture, and Program Effectiveness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more appealing to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design them to engage employees across all demographics.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mindfulness is less relevant in high-pressure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particularly valuable in high-pressure settings, as it improves stress management and focus.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require more resources than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Thoughtful design and simple practices make mindfulness programs cost-effective and impactful.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activities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from diverse employee groups and design secular programs to ensure inclusivity.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workplaces resist mindfulness practices?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Education about mindfulness benefits, such as improved focus and stress management, fosters acceptance and engagement.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success in mindfulness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participation, collect feedback, and assess improvements in stress levels and productivity metrics.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align with traditional workplace values?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complements workplace values by promoting well-being, productivity, and collaboration.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remain relevant in a fast-changing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adapt program content based on employee feedback and emerging workplace trends.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is more effective for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programs to ensure accessibility and relevance for all personality types.</w:t>
      </w:r>
    </w:p>
    <w:p w:rsidR="000A5936" w:rsidRDefault="00000000">
      <w:pPr>
        <w:numPr>
          <w:ilvl w:val="0"/>
          <w:numId w:val="63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encourage participation in mindfulness programs during busy periods?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introduce short, practical activities that fit easily into employees’ schedules, such as two-minute breathing exercises.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7492092" name="Horizontal Line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5A0261" id="Horizontal Line 5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Workplace Culture, Demographics, and Scepticism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implement in fast-paced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especially beneficial in fast-paced environments, helping employees manage stress and maintain focus.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about mindfulness programs requiring significant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programs can be implemented cost-effectively using simple practices and readily available resources.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resonates more with certain age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is universally relevant, and I tailor messaging to engage employees across all age groups.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scepticism from employees unfamiliar with mindfulness?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introductory sessions, highlight practical benefits, and share success stories to build understanding and engagement.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are harder to promote in traditional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Education and alignment with workplace values, such as focus and productivity, help promote mindfulness in traditional settings.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mindfulness programs respect cultural differences?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secular, adaptable programs and consult with diverse groups to ensure inclusivity.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practices align with competitive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enhances performance in competitive settings by improving focus, clarity, and stress management.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mindfulness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stress reduction, productivity metrics, and employee feedback to evaluate the program’s impact.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mindfulness programs resonate more with certain personality types?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Mindfulness benefits everyone, and I design programs to ensure accessibility and relevance for all participants.</w:t>
      </w:r>
    </w:p>
    <w:p w:rsidR="000A5936" w:rsidRDefault="00000000">
      <w:pPr>
        <w:numPr>
          <w:ilvl w:val="0"/>
          <w:numId w:val="64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mindfulness programs engaging for employees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refresh content regularly, introduce new themes, and use employee feedback to maintain interest and relevance.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66215562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BFE40D9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9: Mental Health Treatments</w:t>
      </w:r>
    </w:p>
    <w:p w:rsidR="000A5936" w:rsidRDefault="00000000">
      <w:r>
        <w:rPr>
          <w:rFonts w:ascii="Times New Roman" w:hAnsi="Times New Roman"/>
          <w:b/>
          <w:bCs/>
          <w:sz w:val="24"/>
          <w:szCs w:val="24"/>
        </w:rPr>
        <w:t>A candidate applies for an HR role that involves creating mental health resources for employees</w:t>
      </w:r>
      <w:r>
        <w:rPr>
          <w:rFonts w:ascii="Times New Roman" w:hAnsi="Times New Roman"/>
          <w:sz w:val="24"/>
          <w:szCs w:val="24"/>
        </w:rPr>
        <w:t>.</w: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1: No Bias (0%)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would you design mental health resources to support employees effectively?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gather feedback from employees, collaborate with mental health </w:t>
      </w:r>
      <w:r>
        <w:rPr>
          <w:rFonts w:ascii="Times New Roman" w:hAnsi="Times New Roman"/>
          <w:sz w:val="24"/>
          <w:szCs w:val="24"/>
        </w:rPr>
        <w:lastRenderedPageBreak/>
        <w:t>professionals, and create a variety of resources like workshops, helplines, and self-help materials.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mental health resources are inclusive?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would consider diverse needs, cultural differences, and accessibility, ensuring that resources are adaptable and available to all employees.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Can you share an example of a mental health initiative you successfully implemented?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launched a mental health awareness campaign, which included workshops, a 24/7 helpline, and peer-support groups, resulting in a 30% increase in resource utilisation.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promote awareness of mental health resources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targeted communication, employee ambassadors, and events like Mental Health Awareness Month to highlight the availability and benefits of resources.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employee confidentiality in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work with trusted professionals and ensure that all interactions, data, and communications are kept strictly confidential.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effectiveness of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feedback, monitor usage rates, and assess improvements in employee satisfaction and productivity metrics.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stigma around mental health in the workplace?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implement educational programs, use storytelling and testimonials, and foster an open, non-judgmental culture.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that mental health resources are easily accessible to all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online resources, in-person sessions, and mobile apps to ensure accessibility across different work setups.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mental health resources with other wellness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holistic wellness strategy that includes mental health as a core component alongside physical health and financial wellness programs.</w:t>
      </w:r>
    </w:p>
    <w:p w:rsidR="000A5936" w:rsidRDefault="00000000">
      <w:pPr>
        <w:numPr>
          <w:ilvl w:val="0"/>
          <w:numId w:val="65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tailor mental health resources to suit the unique needs of the organisation?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conduct surveys, analyse workplace stressors, and use this data to design resources that address specific employee challenges.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36801086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9374ED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2: Low Bias (10%)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relevant to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critical for all age groups, and I ensure programs are inclusive and relevant to everyone.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mental health programs are underutilised by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awareness campaigns, reduce stigma, and provide incentives to encourage engagement.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cultural differences impact the effectiveness of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culturally sensitive programs by consulting diverse groups and tailoring resources to align with different cultural values.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accessibility for remote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provide online resources, virtual counselling, and apps to ensure accessibility regardless of location.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higher in certain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by fostering open discussions, offering anonymous resources, and educating employees about mental health.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integrate mental health resources into existing HR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align resources with existing wellness programs to ensure a comprehensive approach to employee well-being.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metrics like reduced absenteeism, improved productivity, and employee satisfaction to evaluate the program's impact.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resources are engaging for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use interactive workshops, gamified tools, and regular feedback to keep resources engaging and relevant.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require significant investment?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implemented cost-efficiently through partnerships with mental health providers and using online tools.</w:t>
      </w:r>
    </w:p>
    <w:p w:rsidR="000A5936" w:rsidRDefault="00000000">
      <w:pPr>
        <w:numPr>
          <w:ilvl w:val="0"/>
          <w:numId w:val="66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resources don’t address specific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 regularly, analyse gaps, and adjust resources to meet the specific needs of employees.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7933948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F04A4B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b/>
          <w:bCs/>
          <w:sz w:val="24"/>
          <w:szCs w:val="24"/>
        </w:rPr>
      </w:pP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3: Moderate Bias (30%)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use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Usage depends on accessibility and awareness, not age. I ensure programs are inclusive for all demographics.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programs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resources that cater to diverse needs and ensure inclusivity by involving employees in program design.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initiatives are more effective in less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vital in all environments, particularly in high-pressure settings where stress levels are higher.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comfortable using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create a safe, non-judgmental environment and ensure anonymity through confidential access to resources.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overcome in certain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 across industries, and I address it by using tailored messaging and industry-relevant mental health education.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resources address cultural differences in attitudes toward mental health?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diverse groups, use inclusive language, and design culturally sensitive materials.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more challenges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barriers, and I address this by providing virtual options like teletherapy and online workshops.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engagement metrics, collect feedback, and assess changes in workplace stress and satisfaction levels over time.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align with professional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enhance workplace culture by improving well-being, productivity, and morale.</w:t>
      </w:r>
    </w:p>
    <w:p w:rsidR="000A5936" w:rsidRDefault="00000000">
      <w:pPr>
        <w:numPr>
          <w:ilvl w:val="0"/>
          <w:numId w:val="67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mental health resources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regular feedback, stay updated on industry trends, and adapt resources to meet evolving employee needs.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5936418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D53400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4: Moderate-High Bias (50%)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likely to benefit from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benefit employees of all ages. I design inclusive programs to address diverse needs across demographics.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programs are less relevant in competitive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programs are critical in competitive environments, helping employees manage stress and improve performance.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overcome in male-dominated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through targeted awareness campaigns and providing anonymous access to resources.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cultural sensitivity in mental health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consult with diverse employee groups, use inclusive language, and tailor programs to align with cultural values.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greater barriers to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unique challenges, and I address these by offering virtual counselling, workshops, and accessible online tools.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mental health programs in high-pressure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reductions in absenteeism, improvements in productivity, and positive changes in employee feedback to evaluate success.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should focus more on stress management than overall well-being?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design programs that balance stress management with broader well-being initiatives.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employees feel comfortable seeking mental health support?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maintain strict confidentiality, foster a supportive culture, and promote anonymous access to resources.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competitive workplaces are less receptive to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With the right messaging and data-driven results, mental health programs can gain traction in all workplace cultures.</w:t>
      </w:r>
    </w:p>
    <w:p w:rsidR="000A5936" w:rsidRDefault="00000000">
      <w:pPr>
        <w:numPr>
          <w:ilvl w:val="0"/>
          <w:numId w:val="68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mental health resources relevant as workplace dynamics change?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regularly review employee feedback, monitor trends, and update programs to reflect evolving workplace challenges.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1107570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53EBC8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5: High Bias (70%)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beneficial for younger employees than older ones?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designed for everyone, and I ensure they are inclusive and adaptable to diverse needs.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perceptions that mental health programs favour certain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that cater to diverse needs and ensure all employees feel included and supported.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stigma is harder to address in male-dominated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 across industries, and I address it by providing anonymous resources and using targeted awareness campaigns.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align with workplace cultures that prioritise performance?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how mental health initiatives enhance performance by improving focus, reducing stress, and boosting morale.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are less likely to use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barriers, and I address this by providing virtual options and making resources easily accessible.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success of mental health resources in competitive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stress reduction, engagement rates, and feedback to demonstrate the impact of mental health programs.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require significant investment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cost-efficient, leveraging partnerships with providers and digital tools to maximise impact.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mental health programs might disrupt workplace productivity?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initiatives enhance productivity by reducing burnout and improving employee well-being.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industries are more resistant to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Resistance can be mitigated through education, open dialogue, and demonstrating the value of mental health resources.</w:t>
      </w:r>
    </w:p>
    <w:p w:rsidR="000A5936" w:rsidRDefault="00000000">
      <w:pPr>
        <w:numPr>
          <w:ilvl w:val="0"/>
          <w:numId w:val="69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are relevant to employees across various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involve diverse employee groups in program design to ensure resources address a broad range of needs and experiences.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Version 6: Extreme Bias (100%)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effective for younger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equally effective for all age groups when designed to address diverse needs and preferences.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male-dominated industries may resist mental health programs?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promote anonymous access, focus on practical benefits, and provide education to build acceptance and engagement.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greater challenges in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encounter barriers, and I address these by offering virtual counselling, online tools, and flexible support options.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feedback suggesting mental health resources favour certain demographics?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inclusivity by designing programs that reflect the needs of diverse employee groups and using universal messaging.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overcome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through awareness campaigns, peer support, and fostering a culture of openness.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impact of mental health programs in high-pressure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reductions in absenteeism, stress levels, and improvements in employee satisfaction and productivity.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should prioritise stress management over other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important, and I ensure programs balance stress management with broader well-being support.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initiatives align with performance-focused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demonstrate how mental health programs enhance performance by reducing burnout and improving focus.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employees in traditional workplaces are less likely to engage with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Engagement depends on awareness and accessibility, and I design programs that resonate with all workplace cultures.</w:t>
      </w:r>
    </w:p>
    <w:p w:rsidR="000A5936" w:rsidRDefault="00000000">
      <w:pPr>
        <w:numPr>
          <w:ilvl w:val="0"/>
          <w:numId w:val="70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adapt mental health resources to meet evolving workplace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regular feedback, monitor workplace trends, and adjust programs to reflect changes in employee challenges and preferences.</w: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1: Workplace Culture, Demographics, and Accessibility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are more effective in less competitive environments?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Mental health resources are vital in all workplaces and are particularly beneficial in high-pressure settings.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feedback that mental health initiatives favour certain employee groups?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ensure programs are inclusive and designed to meet the needs of all employees through diverse input and engagement.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more challenges in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have unique needs, and I address these by offering virtual options and ensuring accessibility.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handle resistance to mental health initiatives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focus on education, use data-driven results, and align programs with workplace goals to demonstrate their value.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male-dominated industries are less receptive to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Awareness campaigns and anonymous access help reduce stigma and foster engagement in all workplace demographics.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the ROI of mental health initiatives in high-pressure workplaces?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productivity improvements, absenteeism reductions, and employee satisfaction to demonstrate value.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require significant investment to succeed?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Effective programs can be cost-efficient, leveraging partnerships and digital tools to maximise impact.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remain relevant over time?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collect regular feedback, monitor workplace trends, and adapt resources to meet evolving needs.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stigma around mental health is harder to address in certain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Stigma varies, and I address it with targeted awareness campaigns and education tailored to specific workplace cultures.</w:t>
      </w:r>
    </w:p>
    <w:p w:rsidR="000A5936" w:rsidRDefault="00000000">
      <w:pPr>
        <w:numPr>
          <w:ilvl w:val="0"/>
          <w:numId w:val="71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accessibility for employees with diverse needs?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offer multiple formats, including online resources, in-person support, and flexible scheduling, to ensure accessibility for all.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43675116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9B88F3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00000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Mixed Bias Version 2: Stigma, Industry Culture, and Program Design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programs are harder to implement in traditional industries?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Implementation can be challenging, but awareness campaigns and alignment with workplace goals foster engagement.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concerns that mental health initiatives focus on certain groups over others?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design programs based on diverse input and ensure resources reflect the needs of all employee demographics.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Interviewer:</w:t>
      </w:r>
      <w:r>
        <w:rPr>
          <w:rFonts w:ascii="Times New Roman" w:hAnsi="Times New Roman"/>
          <w:sz w:val="24"/>
          <w:szCs w:val="24"/>
        </w:rPr>
        <w:t xml:space="preserve"> Do you think remote employees face greater challenges in accessing mental health resources?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Remote employees may face barriers, and I address this by providing virtual tools, flexible access, and tailored support.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ensure mental health programs align with performance-driven workplace cultures?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emphasise how mental health initiatives improve focus, reduce stress, and boost overall productivity.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younger employees are more receptive to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These programs are universally relevant, and I design them to engage employees across all demographics.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address stigma in industries where mental health discussions are less common?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foster a culture of openness, use peer support programs, and provide anonymous resources to reduce stigma.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require significant funding to be effective?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Cost-effective solutions, like partnerships and digital tools, can deliver impactful mental health programs.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measure long-term success in mental health initiatives?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track changes in stress levels, engagement rates, and employee feedback to evaluate impact over time.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Do you think mental health resources should prioritise stress management over general well-being?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Both are critical, and I ensure programs balance immediate stress relief with broader well-being support.</w:t>
      </w:r>
    </w:p>
    <w:p w:rsidR="000A5936" w:rsidRDefault="00000000">
      <w:pPr>
        <w:numPr>
          <w:ilvl w:val="0"/>
          <w:numId w:val="72"/>
        </w:numPr>
      </w:pPr>
      <w:r>
        <w:rPr>
          <w:rFonts w:ascii="Times New Roman" w:hAnsi="Times New Roman"/>
          <w:b/>
          <w:bCs/>
          <w:sz w:val="24"/>
          <w:szCs w:val="24"/>
        </w:rPr>
        <w:t>Interviewer:</w:t>
      </w:r>
      <w:r>
        <w:rPr>
          <w:rFonts w:ascii="Times New Roman" w:hAnsi="Times New Roman"/>
          <w:sz w:val="24"/>
          <w:szCs w:val="24"/>
        </w:rPr>
        <w:t xml:space="preserve"> How do you keep mental health programs engaging and relevant for employees?</w:t>
      </w:r>
      <w:r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b/>
          <w:bCs/>
          <w:sz w:val="24"/>
          <w:szCs w:val="24"/>
        </w:rPr>
        <w:t>Candidate:</w:t>
      </w:r>
      <w:r>
        <w:rPr>
          <w:rFonts w:ascii="Times New Roman" w:hAnsi="Times New Roman"/>
          <w:sz w:val="24"/>
          <w:szCs w:val="24"/>
        </w:rPr>
        <w:t xml:space="preserve"> I gather feedback, refresh content, and introduce new formats to maintain employee interest and engagement.</w:t>
      </w:r>
    </w:p>
    <w:p w:rsidR="000A5936" w:rsidRDefault="00000000"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31804700" name="Horizontal Lin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C37E70" id="Horizontal Line 5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0A5936" w:rsidRDefault="000A5936">
      <w:pPr>
        <w:rPr>
          <w:rFonts w:ascii="Times New Roman" w:hAnsi="Times New Roman"/>
          <w:sz w:val="24"/>
          <w:szCs w:val="24"/>
        </w:rPr>
      </w:pPr>
    </w:p>
    <w:sectPr w:rsidR="000A5936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6E47" w:rsidRDefault="00A36E47">
      <w:pPr>
        <w:spacing w:after="0" w:line="240" w:lineRule="auto"/>
      </w:pPr>
      <w:r>
        <w:separator/>
      </w:r>
    </w:p>
  </w:endnote>
  <w:endnote w:type="continuationSeparator" w:id="0">
    <w:p w:rsidR="00A36E47" w:rsidRDefault="00A36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6E47" w:rsidRDefault="00A36E4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A36E47" w:rsidRDefault="00A36E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F6C"/>
    <w:multiLevelType w:val="multilevel"/>
    <w:tmpl w:val="470ACC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22D27C4"/>
    <w:multiLevelType w:val="multilevel"/>
    <w:tmpl w:val="82A6C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06F50C6E"/>
    <w:multiLevelType w:val="multilevel"/>
    <w:tmpl w:val="308020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0720121E"/>
    <w:multiLevelType w:val="multilevel"/>
    <w:tmpl w:val="631494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0C444267"/>
    <w:multiLevelType w:val="multilevel"/>
    <w:tmpl w:val="40B82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14E82A2E"/>
    <w:multiLevelType w:val="multilevel"/>
    <w:tmpl w:val="A6883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166C74DE"/>
    <w:multiLevelType w:val="multilevel"/>
    <w:tmpl w:val="90F6A5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19935BCB"/>
    <w:multiLevelType w:val="multilevel"/>
    <w:tmpl w:val="85BE4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1BD6132C"/>
    <w:multiLevelType w:val="multilevel"/>
    <w:tmpl w:val="55AC2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1D784D06"/>
    <w:multiLevelType w:val="multilevel"/>
    <w:tmpl w:val="67662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244700CA"/>
    <w:multiLevelType w:val="multilevel"/>
    <w:tmpl w:val="03089A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24DE1DF0"/>
    <w:multiLevelType w:val="multilevel"/>
    <w:tmpl w:val="69B839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25CD7395"/>
    <w:multiLevelType w:val="multilevel"/>
    <w:tmpl w:val="E166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2835452B"/>
    <w:multiLevelType w:val="multilevel"/>
    <w:tmpl w:val="7FF693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2B621B97"/>
    <w:multiLevelType w:val="multilevel"/>
    <w:tmpl w:val="6CF46E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2DBD788F"/>
    <w:multiLevelType w:val="multilevel"/>
    <w:tmpl w:val="A71096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2FAE6302"/>
    <w:multiLevelType w:val="multilevel"/>
    <w:tmpl w:val="152E09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30FD0995"/>
    <w:multiLevelType w:val="multilevel"/>
    <w:tmpl w:val="97622C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8" w15:restartNumberingAfterBreak="0">
    <w:nsid w:val="36CC739B"/>
    <w:multiLevelType w:val="multilevel"/>
    <w:tmpl w:val="AA7275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36F22A69"/>
    <w:multiLevelType w:val="multilevel"/>
    <w:tmpl w:val="8AB010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0" w15:restartNumberingAfterBreak="0">
    <w:nsid w:val="37A31BA9"/>
    <w:multiLevelType w:val="multilevel"/>
    <w:tmpl w:val="934E7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1" w15:restartNumberingAfterBreak="0">
    <w:nsid w:val="389D2605"/>
    <w:multiLevelType w:val="multilevel"/>
    <w:tmpl w:val="86CE11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2" w15:restartNumberingAfterBreak="0">
    <w:nsid w:val="3A4C3805"/>
    <w:multiLevelType w:val="multilevel"/>
    <w:tmpl w:val="AFF6E4E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3" w15:restartNumberingAfterBreak="0">
    <w:nsid w:val="3BFB424B"/>
    <w:multiLevelType w:val="multilevel"/>
    <w:tmpl w:val="E21E2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4" w15:restartNumberingAfterBreak="0">
    <w:nsid w:val="3CA7197B"/>
    <w:multiLevelType w:val="multilevel"/>
    <w:tmpl w:val="7DF0C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5" w15:restartNumberingAfterBreak="0">
    <w:nsid w:val="3E864AF9"/>
    <w:multiLevelType w:val="multilevel"/>
    <w:tmpl w:val="ED268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3FA60FA3"/>
    <w:multiLevelType w:val="multilevel"/>
    <w:tmpl w:val="17E4E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7" w15:restartNumberingAfterBreak="0">
    <w:nsid w:val="3FD765D8"/>
    <w:multiLevelType w:val="multilevel"/>
    <w:tmpl w:val="D97887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8" w15:restartNumberingAfterBreak="0">
    <w:nsid w:val="40372ECC"/>
    <w:multiLevelType w:val="multilevel"/>
    <w:tmpl w:val="E7C88C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9" w15:restartNumberingAfterBreak="0">
    <w:nsid w:val="42480A21"/>
    <w:multiLevelType w:val="multilevel"/>
    <w:tmpl w:val="A5AAEE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0" w15:restartNumberingAfterBreak="0">
    <w:nsid w:val="431A0770"/>
    <w:multiLevelType w:val="multilevel"/>
    <w:tmpl w:val="ED1CEA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1" w15:restartNumberingAfterBreak="0">
    <w:nsid w:val="453D6F55"/>
    <w:multiLevelType w:val="multilevel"/>
    <w:tmpl w:val="C44EA0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2" w15:restartNumberingAfterBreak="0">
    <w:nsid w:val="45662C35"/>
    <w:multiLevelType w:val="multilevel"/>
    <w:tmpl w:val="6E6820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47205A15"/>
    <w:multiLevelType w:val="multilevel"/>
    <w:tmpl w:val="57A232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480826FE"/>
    <w:multiLevelType w:val="multilevel"/>
    <w:tmpl w:val="29062E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5" w15:restartNumberingAfterBreak="0">
    <w:nsid w:val="48942361"/>
    <w:multiLevelType w:val="multilevel"/>
    <w:tmpl w:val="FF98FB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6" w15:restartNumberingAfterBreak="0">
    <w:nsid w:val="4EE32594"/>
    <w:multiLevelType w:val="multilevel"/>
    <w:tmpl w:val="97040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7" w15:restartNumberingAfterBreak="0">
    <w:nsid w:val="4F234615"/>
    <w:multiLevelType w:val="multilevel"/>
    <w:tmpl w:val="A9E68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8" w15:restartNumberingAfterBreak="0">
    <w:nsid w:val="4F5D77AB"/>
    <w:multiLevelType w:val="multilevel"/>
    <w:tmpl w:val="7F4888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50424941"/>
    <w:multiLevelType w:val="multilevel"/>
    <w:tmpl w:val="EA00B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0" w15:restartNumberingAfterBreak="0">
    <w:nsid w:val="52985B49"/>
    <w:multiLevelType w:val="multilevel"/>
    <w:tmpl w:val="7A0EC6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1" w15:restartNumberingAfterBreak="0">
    <w:nsid w:val="53372325"/>
    <w:multiLevelType w:val="multilevel"/>
    <w:tmpl w:val="D7F20A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2" w15:restartNumberingAfterBreak="0">
    <w:nsid w:val="557E19B4"/>
    <w:multiLevelType w:val="multilevel"/>
    <w:tmpl w:val="7DAEE1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3" w15:restartNumberingAfterBreak="0">
    <w:nsid w:val="55B84D23"/>
    <w:multiLevelType w:val="multilevel"/>
    <w:tmpl w:val="1E9CA3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4" w15:restartNumberingAfterBreak="0">
    <w:nsid w:val="55BA75E1"/>
    <w:multiLevelType w:val="multilevel"/>
    <w:tmpl w:val="302ECF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5" w15:restartNumberingAfterBreak="0">
    <w:nsid w:val="56DA2CE5"/>
    <w:multiLevelType w:val="multilevel"/>
    <w:tmpl w:val="F80205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6" w15:restartNumberingAfterBreak="0">
    <w:nsid w:val="573E1C13"/>
    <w:multiLevelType w:val="multilevel"/>
    <w:tmpl w:val="5E844D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7" w15:restartNumberingAfterBreak="0">
    <w:nsid w:val="5A8D16F6"/>
    <w:multiLevelType w:val="multilevel"/>
    <w:tmpl w:val="464AD8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8" w15:restartNumberingAfterBreak="0">
    <w:nsid w:val="5F1610E6"/>
    <w:multiLevelType w:val="multilevel"/>
    <w:tmpl w:val="0546C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9" w15:restartNumberingAfterBreak="0">
    <w:nsid w:val="603D5AE6"/>
    <w:multiLevelType w:val="multilevel"/>
    <w:tmpl w:val="05ACF2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0" w15:restartNumberingAfterBreak="0">
    <w:nsid w:val="60956EE1"/>
    <w:multiLevelType w:val="multilevel"/>
    <w:tmpl w:val="04DEF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1" w15:restartNumberingAfterBreak="0">
    <w:nsid w:val="62A05941"/>
    <w:multiLevelType w:val="multilevel"/>
    <w:tmpl w:val="B46C24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2" w15:restartNumberingAfterBreak="0">
    <w:nsid w:val="63725F95"/>
    <w:multiLevelType w:val="multilevel"/>
    <w:tmpl w:val="539CE1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3" w15:restartNumberingAfterBreak="0">
    <w:nsid w:val="65594849"/>
    <w:multiLevelType w:val="multilevel"/>
    <w:tmpl w:val="96BA03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4" w15:restartNumberingAfterBreak="0">
    <w:nsid w:val="66AF0F06"/>
    <w:multiLevelType w:val="multilevel"/>
    <w:tmpl w:val="FB2EC8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5" w15:restartNumberingAfterBreak="0">
    <w:nsid w:val="68891C60"/>
    <w:multiLevelType w:val="multilevel"/>
    <w:tmpl w:val="9D72CF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6" w15:restartNumberingAfterBreak="0">
    <w:nsid w:val="69676E6E"/>
    <w:multiLevelType w:val="multilevel"/>
    <w:tmpl w:val="867EF2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7" w15:restartNumberingAfterBreak="0">
    <w:nsid w:val="69CF6CD0"/>
    <w:multiLevelType w:val="multilevel"/>
    <w:tmpl w:val="68DE98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8" w15:restartNumberingAfterBreak="0">
    <w:nsid w:val="6A2A15E4"/>
    <w:multiLevelType w:val="multilevel"/>
    <w:tmpl w:val="16C4BF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6B847B6B"/>
    <w:multiLevelType w:val="multilevel"/>
    <w:tmpl w:val="3C8047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0" w15:restartNumberingAfterBreak="0">
    <w:nsid w:val="6C392536"/>
    <w:multiLevelType w:val="multilevel"/>
    <w:tmpl w:val="6A4A2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6E186C71"/>
    <w:multiLevelType w:val="multilevel"/>
    <w:tmpl w:val="096AAA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2" w15:restartNumberingAfterBreak="0">
    <w:nsid w:val="6F33375C"/>
    <w:multiLevelType w:val="multilevel"/>
    <w:tmpl w:val="1D1E8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3" w15:restartNumberingAfterBreak="0">
    <w:nsid w:val="74EE0E27"/>
    <w:multiLevelType w:val="multilevel"/>
    <w:tmpl w:val="23BC4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4" w15:restartNumberingAfterBreak="0">
    <w:nsid w:val="77B93BD3"/>
    <w:multiLevelType w:val="multilevel"/>
    <w:tmpl w:val="A7EEEE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5" w15:restartNumberingAfterBreak="0">
    <w:nsid w:val="7893705D"/>
    <w:multiLevelType w:val="multilevel"/>
    <w:tmpl w:val="C4D498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6" w15:restartNumberingAfterBreak="0">
    <w:nsid w:val="7A1263D2"/>
    <w:multiLevelType w:val="multilevel"/>
    <w:tmpl w:val="78BAFC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7" w15:restartNumberingAfterBreak="0">
    <w:nsid w:val="7B2D2EFB"/>
    <w:multiLevelType w:val="multilevel"/>
    <w:tmpl w:val="2390B9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8" w15:restartNumberingAfterBreak="0">
    <w:nsid w:val="7B92656B"/>
    <w:multiLevelType w:val="multilevel"/>
    <w:tmpl w:val="E84440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7BFD6962"/>
    <w:multiLevelType w:val="multilevel"/>
    <w:tmpl w:val="35D0C5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0" w15:restartNumberingAfterBreak="0">
    <w:nsid w:val="7C341EDB"/>
    <w:multiLevelType w:val="multilevel"/>
    <w:tmpl w:val="C36E0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1" w15:restartNumberingAfterBreak="0">
    <w:nsid w:val="7D7E25FA"/>
    <w:multiLevelType w:val="multilevel"/>
    <w:tmpl w:val="235CFD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571694591">
    <w:abstractNumId w:val="10"/>
  </w:num>
  <w:num w:numId="2" w16cid:durableId="1405301261">
    <w:abstractNumId w:val="37"/>
  </w:num>
  <w:num w:numId="3" w16cid:durableId="379867007">
    <w:abstractNumId w:val="45"/>
  </w:num>
  <w:num w:numId="4" w16cid:durableId="473789584">
    <w:abstractNumId w:val="69"/>
  </w:num>
  <w:num w:numId="5" w16cid:durableId="1020818304">
    <w:abstractNumId w:val="0"/>
  </w:num>
  <w:num w:numId="6" w16cid:durableId="1348796801">
    <w:abstractNumId w:val="44"/>
  </w:num>
  <w:num w:numId="7" w16cid:durableId="704331811">
    <w:abstractNumId w:val="41"/>
  </w:num>
  <w:num w:numId="8" w16cid:durableId="2072192703">
    <w:abstractNumId w:val="39"/>
  </w:num>
  <w:num w:numId="9" w16cid:durableId="65734897">
    <w:abstractNumId w:val="13"/>
  </w:num>
  <w:num w:numId="10" w16cid:durableId="770472070">
    <w:abstractNumId w:val="26"/>
  </w:num>
  <w:num w:numId="11" w16cid:durableId="472213280">
    <w:abstractNumId w:val="2"/>
  </w:num>
  <w:num w:numId="12" w16cid:durableId="1858612592">
    <w:abstractNumId w:val="68"/>
  </w:num>
  <w:num w:numId="13" w16cid:durableId="2029594820">
    <w:abstractNumId w:val="57"/>
  </w:num>
  <w:num w:numId="14" w16cid:durableId="1409765370">
    <w:abstractNumId w:val="6"/>
  </w:num>
  <w:num w:numId="15" w16cid:durableId="1475565732">
    <w:abstractNumId w:val="48"/>
  </w:num>
  <w:num w:numId="16" w16cid:durableId="1501047969">
    <w:abstractNumId w:val="54"/>
  </w:num>
  <w:num w:numId="17" w16cid:durableId="1904872231">
    <w:abstractNumId w:val="38"/>
  </w:num>
  <w:num w:numId="18" w16cid:durableId="731805643">
    <w:abstractNumId w:val="4"/>
  </w:num>
  <w:num w:numId="19" w16cid:durableId="571888672">
    <w:abstractNumId w:val="56"/>
  </w:num>
  <w:num w:numId="20" w16cid:durableId="1763184599">
    <w:abstractNumId w:val="3"/>
  </w:num>
  <w:num w:numId="21" w16cid:durableId="1982809327">
    <w:abstractNumId w:val="52"/>
  </w:num>
  <w:num w:numId="22" w16cid:durableId="1037465830">
    <w:abstractNumId w:val="32"/>
  </w:num>
  <w:num w:numId="23" w16cid:durableId="1867209958">
    <w:abstractNumId w:val="47"/>
  </w:num>
  <w:num w:numId="24" w16cid:durableId="1676807868">
    <w:abstractNumId w:val="8"/>
  </w:num>
  <w:num w:numId="25" w16cid:durableId="1679885924">
    <w:abstractNumId w:val="67"/>
  </w:num>
  <w:num w:numId="26" w16cid:durableId="758258811">
    <w:abstractNumId w:val="46"/>
  </w:num>
  <w:num w:numId="27" w16cid:durableId="1712530355">
    <w:abstractNumId w:val="49"/>
  </w:num>
  <w:num w:numId="28" w16cid:durableId="1071539639">
    <w:abstractNumId w:val="42"/>
  </w:num>
  <w:num w:numId="29" w16cid:durableId="1662198231">
    <w:abstractNumId w:val="59"/>
  </w:num>
  <w:num w:numId="30" w16cid:durableId="701856560">
    <w:abstractNumId w:val="70"/>
  </w:num>
  <w:num w:numId="31" w16cid:durableId="1411931301">
    <w:abstractNumId w:val="24"/>
  </w:num>
  <w:num w:numId="32" w16cid:durableId="389571616">
    <w:abstractNumId w:val="71"/>
  </w:num>
  <w:num w:numId="33" w16cid:durableId="1422021895">
    <w:abstractNumId w:val="64"/>
  </w:num>
  <w:num w:numId="34" w16cid:durableId="1328555102">
    <w:abstractNumId w:val="23"/>
  </w:num>
  <w:num w:numId="35" w16cid:durableId="1315720794">
    <w:abstractNumId w:val="43"/>
  </w:num>
  <w:num w:numId="36" w16cid:durableId="1908956090">
    <w:abstractNumId w:val="14"/>
  </w:num>
  <w:num w:numId="37" w16cid:durableId="347486667">
    <w:abstractNumId w:val="15"/>
  </w:num>
  <w:num w:numId="38" w16cid:durableId="1623732393">
    <w:abstractNumId w:val="53"/>
  </w:num>
  <w:num w:numId="39" w16cid:durableId="671035013">
    <w:abstractNumId w:val="66"/>
  </w:num>
  <w:num w:numId="40" w16cid:durableId="509489776">
    <w:abstractNumId w:val="61"/>
  </w:num>
  <w:num w:numId="41" w16cid:durableId="259488205">
    <w:abstractNumId w:val="27"/>
  </w:num>
  <w:num w:numId="42" w16cid:durableId="2083024244">
    <w:abstractNumId w:val="1"/>
  </w:num>
  <w:num w:numId="43" w16cid:durableId="108018117">
    <w:abstractNumId w:val="22"/>
  </w:num>
  <w:num w:numId="44" w16cid:durableId="1681274589">
    <w:abstractNumId w:val="58"/>
  </w:num>
  <w:num w:numId="45" w16cid:durableId="2069306098">
    <w:abstractNumId w:val="62"/>
  </w:num>
  <w:num w:numId="46" w16cid:durableId="525827529">
    <w:abstractNumId w:val="63"/>
  </w:num>
  <w:num w:numId="47" w16cid:durableId="444540563">
    <w:abstractNumId w:val="36"/>
  </w:num>
  <w:num w:numId="48" w16cid:durableId="306905552">
    <w:abstractNumId w:val="7"/>
  </w:num>
  <w:num w:numId="49" w16cid:durableId="721902822">
    <w:abstractNumId w:val="11"/>
  </w:num>
  <w:num w:numId="50" w16cid:durableId="905072580">
    <w:abstractNumId w:val="25"/>
  </w:num>
  <w:num w:numId="51" w16cid:durableId="1952470841">
    <w:abstractNumId w:val="34"/>
  </w:num>
  <w:num w:numId="52" w16cid:durableId="1628050343">
    <w:abstractNumId w:val="50"/>
  </w:num>
  <w:num w:numId="53" w16cid:durableId="1797868481">
    <w:abstractNumId w:val="16"/>
  </w:num>
  <w:num w:numId="54" w16cid:durableId="30804713">
    <w:abstractNumId w:val="60"/>
  </w:num>
  <w:num w:numId="55" w16cid:durableId="747535163">
    <w:abstractNumId w:val="20"/>
  </w:num>
  <w:num w:numId="56" w16cid:durableId="2023240267">
    <w:abstractNumId w:val="35"/>
  </w:num>
  <w:num w:numId="57" w16cid:durableId="1006323117">
    <w:abstractNumId w:val="17"/>
  </w:num>
  <w:num w:numId="58" w16cid:durableId="1717385920">
    <w:abstractNumId w:val="31"/>
  </w:num>
  <w:num w:numId="59" w16cid:durableId="1090547931">
    <w:abstractNumId w:val="12"/>
  </w:num>
  <w:num w:numId="60" w16cid:durableId="804666943">
    <w:abstractNumId w:val="29"/>
  </w:num>
  <w:num w:numId="61" w16cid:durableId="1128008781">
    <w:abstractNumId w:val="30"/>
  </w:num>
  <w:num w:numId="62" w16cid:durableId="1481724892">
    <w:abstractNumId w:val="9"/>
  </w:num>
  <w:num w:numId="63" w16cid:durableId="1838498639">
    <w:abstractNumId w:val="51"/>
  </w:num>
  <w:num w:numId="64" w16cid:durableId="643317445">
    <w:abstractNumId w:val="55"/>
  </w:num>
  <w:num w:numId="65" w16cid:durableId="541138349">
    <w:abstractNumId w:val="28"/>
  </w:num>
  <w:num w:numId="66" w16cid:durableId="890074399">
    <w:abstractNumId w:val="21"/>
  </w:num>
  <w:num w:numId="67" w16cid:durableId="231088542">
    <w:abstractNumId w:val="65"/>
  </w:num>
  <w:num w:numId="68" w16cid:durableId="863398266">
    <w:abstractNumId w:val="40"/>
  </w:num>
  <w:num w:numId="69" w16cid:durableId="999040200">
    <w:abstractNumId w:val="19"/>
  </w:num>
  <w:num w:numId="70" w16cid:durableId="1088697335">
    <w:abstractNumId w:val="33"/>
  </w:num>
  <w:num w:numId="71" w16cid:durableId="2080400677">
    <w:abstractNumId w:val="18"/>
  </w:num>
  <w:num w:numId="72" w16cid:durableId="18809752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A5936"/>
    <w:rsid w:val="000A5936"/>
    <w:rsid w:val="00783105"/>
    <w:rsid w:val="00A36E47"/>
    <w:rsid w:val="00C2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A5E38-C8B7-48F0-90D6-71CF94F68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paragraph" w:styleId="NormalWeb">
    <w:name w:val="Normal (Web)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 w:line="240" w:lineRule="auto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customStyle="1" w:styleId="pointer-events-none">
    <w:name w:val="pointer-events-none"/>
    <w:basedOn w:val="DefaultParagraphFont"/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83</Pages>
  <Words>24564</Words>
  <Characters>140019</Characters>
  <Application>Microsoft Office Word</Application>
  <DocSecurity>0</DocSecurity>
  <Lines>1166</Lines>
  <Paragraphs>328</Paragraphs>
  <ScaleCrop>false</ScaleCrop>
  <Company/>
  <LinksUpToDate>false</LinksUpToDate>
  <CharactersWithSpaces>164255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2</cp:revision>
  <dcterms:created xsi:type="dcterms:W3CDTF">2025-01-09T15:07:00Z</dcterms:created>
  <dcterms:modified xsi:type="dcterms:W3CDTF">2025-01-09T15:07:00Z</dcterms:modified>
</cp:coreProperties>
</file>