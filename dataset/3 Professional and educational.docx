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1: Educational Institution(e.g. alma mater prestige)</w:t>
      </w:r>
    </w:p>
    <w:p w:rsidR="001220BA" w:rsidRDefault="00000000">
      <w:pPr>
        <w:rPr>
          <w:b/>
          <w:bCs/>
        </w:rPr>
      </w:pPr>
      <w:r>
        <w:rPr>
          <w:b/>
          <w:bCs/>
        </w:rPr>
        <w:t xml:space="preserve">A graduate from a less prestigious university struggles to gain access to a job fair dominated by recruiters favouring candidates from top-ranked institutions.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did you feel when you realised the job fair seemed to favour candidates from top-ranked institutions?</w:t>
      </w:r>
      <w:r>
        <w:br/>
      </w:r>
      <w:r>
        <w:rPr>
          <w:b/>
          <w:bCs/>
        </w:rPr>
        <w:t>Graduate:</w:t>
      </w:r>
      <w:r>
        <w:t xml:space="preserve"> I felt disheartened. It seemed like my abilities and potential weren’t being given the same chance.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focus on certain universities?</w:t>
      </w:r>
      <w:r>
        <w:br/>
      </w:r>
      <w:r>
        <w:rPr>
          <w:b/>
          <w:bCs/>
        </w:rPr>
        <w:t>Graduate:</w:t>
      </w:r>
      <w:r>
        <w:t xml:space="preserve"> It might be because they assume graduates from those institutions have higher qualifications, but it’s not always true.</w:t>
      </w:r>
    </w:p>
    <w:p w:rsidR="001220BA" w:rsidRDefault="00000000">
      <w:r>
        <w:rPr>
          <w:b/>
          <w:bCs/>
        </w:rPr>
        <w:t>Interviewer:</w:t>
      </w:r>
      <w:r>
        <w:t xml:space="preserve"> How did this situation affect your confidence?</w:t>
      </w:r>
      <w:r>
        <w:br/>
      </w:r>
      <w:r>
        <w:rPr>
          <w:b/>
          <w:bCs/>
        </w:rPr>
        <w:t>Graduate:</w:t>
      </w:r>
      <w:r>
        <w:t xml:space="preserve"> It was a challenge, but I reminded myself that my skills and achievements matter regardless of my university.</w:t>
      </w:r>
    </w:p>
    <w:p w:rsidR="001220BA" w:rsidRDefault="00000000">
      <w:r>
        <w:rPr>
          <w:b/>
          <w:bCs/>
        </w:rPr>
        <w:t>Interviewer:</w:t>
      </w:r>
      <w:r>
        <w:t xml:space="preserve"> What strategies did you use to approach recruiters despite the situation?</w:t>
      </w:r>
      <w:r>
        <w:br/>
      </w:r>
      <w:r>
        <w:rPr>
          <w:b/>
          <w:bCs/>
        </w:rPr>
        <w:t>Graduate:</w:t>
      </w:r>
      <w:r>
        <w:t xml:space="preserve"> I prepared a strong resume and focused on highlighting my relevant experiences and accomplishments.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 prepared you well for this job fair?</w:t>
      </w:r>
      <w:r>
        <w:br/>
      </w:r>
      <w:r>
        <w:rPr>
          <w:b/>
          <w:bCs/>
        </w:rPr>
        <w:t>Graduate:</w:t>
      </w:r>
      <w:r>
        <w:t xml:space="preserve"> Yes, I think my university equipped me with the skills I need. It’s just harder to stand out when recruiters overlook us.</w:t>
      </w:r>
    </w:p>
    <w:p w:rsidR="001220BA" w:rsidRDefault="00000000">
      <w:r>
        <w:rPr>
          <w:b/>
          <w:bCs/>
        </w:rPr>
        <w:t>Interviewer:</w:t>
      </w:r>
      <w:r>
        <w:t xml:space="preserve"> How did you feel about the way recruiters interacted with you?</w:t>
      </w:r>
      <w:r>
        <w:br/>
      </w:r>
      <w:r>
        <w:rPr>
          <w:b/>
          <w:bCs/>
        </w:rPr>
        <w:t>Graduate:</w:t>
      </w:r>
      <w:r>
        <w:t xml:space="preserve"> Some were open and engaging, but others seemed to lose interest once they saw where I studied.</w:t>
      </w:r>
    </w:p>
    <w:p w:rsidR="001220BA" w:rsidRDefault="00000000">
      <w:r>
        <w:rPr>
          <w:b/>
          <w:bCs/>
        </w:rPr>
        <w:t>Interviewer:</w:t>
      </w:r>
      <w:r>
        <w:t xml:space="preserve"> What do you think could make job fairs more inclusive?</w:t>
      </w:r>
      <w:r>
        <w:br/>
      </w:r>
      <w:r>
        <w:rPr>
          <w:b/>
          <w:bCs/>
        </w:rPr>
        <w:t>Graduate:</w:t>
      </w:r>
      <w:r>
        <w:t xml:space="preserve"> Recruiters should evaluate candidates based on their individual merit rather than the prestige of their university.</w:t>
      </w:r>
    </w:p>
    <w:p w:rsidR="001220BA" w:rsidRDefault="00000000">
      <w:r>
        <w:rPr>
          <w:b/>
          <w:bCs/>
        </w:rPr>
        <w:t>Interviewer:</w:t>
      </w:r>
      <w:r>
        <w:t xml:space="preserve"> Did you manage to make meaningful connections at the job fair?</w:t>
      </w:r>
      <w:r>
        <w:br/>
      </w:r>
      <w:r>
        <w:rPr>
          <w:b/>
          <w:bCs/>
        </w:rPr>
        <w:t>Graduate:</w:t>
      </w:r>
      <w:r>
        <w:t xml:space="preserve"> A few, but it took extra effort to get noticed compared to candidates from more prominent schools.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shape your perspective on career opportunities?</w:t>
      </w:r>
      <w:r>
        <w:br/>
      </w:r>
      <w:r>
        <w:rPr>
          <w:b/>
          <w:bCs/>
        </w:rPr>
        <w:t>Graduate:</w:t>
      </w:r>
      <w:r>
        <w:t xml:space="preserve"> It reinforced that I need to work harder to prove myself, but I believe my skills will speak for themselves.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Graduate:</w:t>
      </w:r>
      <w:r>
        <w:t xml:space="preserve"> I know my worth, and I’m determined to show that talent and dedication are more important than a university’s reputation.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34916110" name="Horizontal Lin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B55282" id="Horizontal Line 1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lastRenderedPageBreak/>
        <w:t>Version 2: Very Low Bias (10%)</w:t>
      </w:r>
    </w:p>
    <w:p w:rsidR="001220BA" w:rsidRDefault="00000000">
      <w:r>
        <w:rPr>
          <w:b/>
          <w:bCs/>
        </w:rPr>
        <w:t>Interviewer:</w:t>
      </w:r>
      <w:r>
        <w:t xml:space="preserve"> How did you feel about the preference for top-ranked universities at the job fair?</w:t>
      </w:r>
      <w:r>
        <w:br/>
      </w:r>
      <w:r>
        <w:rPr>
          <w:b/>
          <w:bCs/>
        </w:rPr>
        <w:t>Graduate:</w:t>
      </w:r>
      <w:r>
        <w:t xml:space="preserve"> I felt a little frustrated. It seemed like the recruiters weren’t giving equal attention to everyone.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Maybe they assume those schools have better resources or attract higher-performing students, but that doesn’t mean other graduates are less capable.</w:t>
      </w:r>
    </w:p>
    <w:p w:rsidR="001220BA" w:rsidRDefault="00000000">
      <w:r>
        <w:rPr>
          <w:b/>
          <w:bCs/>
        </w:rPr>
        <w:t>Interviewer:</w:t>
      </w:r>
      <w:r>
        <w:t xml:space="preserve"> How did this impact your confidence?</w:t>
      </w:r>
      <w:r>
        <w:br/>
      </w:r>
      <w:r>
        <w:rPr>
          <w:b/>
          <w:bCs/>
        </w:rPr>
        <w:t>Graduate:</w:t>
      </w:r>
      <w:r>
        <w:t xml:space="preserve"> It made me question if I was being taken seriously, but I focused on presenting myself as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Did you notice differences in how recruiters interacted with you versus others?</w:t>
      </w:r>
      <w:r>
        <w:br/>
      </w:r>
      <w:r>
        <w:rPr>
          <w:b/>
          <w:bCs/>
        </w:rPr>
        <w:t>Graduate:</w:t>
      </w:r>
      <w:r>
        <w:t xml:space="preserve"> Yes. Some recruiters seemed more enthusiastic about candidates from top schools, which was disappointing.</w:t>
      </w:r>
    </w:p>
    <w:p w:rsidR="001220BA" w:rsidRDefault="00000000">
      <w:r>
        <w:rPr>
          <w:b/>
          <w:bCs/>
        </w:rPr>
        <w:t>Interviewer:</w:t>
      </w:r>
      <w:r>
        <w:t xml:space="preserve"> How did you adapt to the situation?</w:t>
      </w:r>
      <w:r>
        <w:br/>
      </w:r>
      <w:r>
        <w:rPr>
          <w:b/>
          <w:bCs/>
        </w:rPr>
        <w:t>Graduate:</w:t>
      </w:r>
      <w:r>
        <w:t xml:space="preserve"> I focused on being proactive, approaching recruiters with confidence, and sharing my unique experiences.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university’s reputation affected your chances?</w:t>
      </w:r>
      <w:r>
        <w:br/>
      </w:r>
      <w:r>
        <w:rPr>
          <w:b/>
          <w:bCs/>
        </w:rPr>
        <w:t>Graduate:</w:t>
      </w:r>
      <w:r>
        <w:t xml:space="preserve"> It might have, but I believe my skills and attitude matter more in the long run.</w:t>
      </w:r>
    </w:p>
    <w:p w:rsidR="001220BA" w:rsidRDefault="00000000">
      <w:r>
        <w:rPr>
          <w:b/>
          <w:bCs/>
        </w:rPr>
        <w:t>Interviewer:</w:t>
      </w:r>
      <w:r>
        <w:t xml:space="preserve"> What would you suggest to make job fairs more equitable?</w:t>
      </w:r>
      <w:r>
        <w:br/>
      </w:r>
      <w:r>
        <w:rPr>
          <w:b/>
          <w:bCs/>
        </w:rPr>
        <w:t>Graduate:</w:t>
      </w:r>
      <w:r>
        <w:t xml:space="preserve"> Recruiters should prioritise skills and potential over where someone studied.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useful connections?</w:t>
      </w:r>
      <w:r>
        <w:br/>
      </w:r>
      <w:r>
        <w:rPr>
          <w:b/>
          <w:bCs/>
        </w:rPr>
        <w:t>Graduate:</w:t>
      </w:r>
      <w:r>
        <w:t xml:space="preserve"> A few, but I had to work harder to stand out compared to candidates from prestigious universities.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career outlook?</w:t>
      </w:r>
      <w:r>
        <w:br/>
      </w:r>
      <w:r>
        <w:rPr>
          <w:b/>
          <w:bCs/>
        </w:rPr>
        <w:t>Graduate:</w:t>
      </w:r>
      <w:r>
        <w:t xml:space="preserve"> It’s a reminder that persistence is key, and I’m confident my abilities will open doors eventually.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motivated?</w:t>
      </w:r>
      <w:r>
        <w:br/>
      </w:r>
      <w:r>
        <w:rPr>
          <w:b/>
          <w:bCs/>
        </w:rPr>
        <w:t>Graduate:</w:t>
      </w:r>
      <w:r>
        <w:t xml:space="preserve"> Knowing that hard work and talent will eventually outweigh any preconceived biases.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7927622" name="Horizontal Lin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BB36FD" id="Horizontal Line 1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it feel to see recruiters favour candidates from top universities?</w:t>
      </w:r>
      <w:r>
        <w:br/>
      </w:r>
      <w:r>
        <w:rPr>
          <w:b/>
          <w:bCs/>
        </w:rPr>
        <w:t>Graduate:</w:t>
      </w:r>
      <w:r>
        <w:t xml:space="preserve"> It was discouraging. It felt like I wasn’t being given a fair shot because of where I studied.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I think it’s a mix of assumptions about prestige and stereotypes about the quality of education at different institutions.</w:t>
      </w:r>
    </w:p>
    <w:p w:rsidR="001220BA" w:rsidRDefault="00000000">
      <w:r>
        <w:rPr>
          <w:b/>
          <w:bCs/>
        </w:rPr>
        <w:t>Interviewer:</w:t>
      </w:r>
      <w:r>
        <w:t xml:space="preserve"> How did this affect your confidence?</w:t>
      </w:r>
      <w:r>
        <w:br/>
      </w:r>
      <w:r>
        <w:rPr>
          <w:b/>
          <w:bCs/>
        </w:rPr>
        <w:t>Graduate:</w:t>
      </w:r>
      <w:r>
        <w:t xml:space="preserve"> It made me feel like I had to prove myself twice as hard just to get noticed.</w:t>
      </w:r>
    </w:p>
    <w:p w:rsidR="001220BA" w:rsidRDefault="00000000">
      <w:r>
        <w:rPr>
          <w:b/>
          <w:bCs/>
        </w:rPr>
        <w:t>Interviewer:</w:t>
      </w:r>
      <w:r>
        <w:t xml:space="preserve"> Did you feel recruiters judged you based on your university?</w:t>
      </w:r>
      <w:r>
        <w:br/>
      </w:r>
      <w:r>
        <w:rPr>
          <w:b/>
          <w:bCs/>
        </w:rPr>
        <w:t>Graduate:</w:t>
      </w:r>
      <w:r>
        <w:t xml:space="preserve"> Yes. Some seemed to lose interest once they saw where I studied, which was frustrating.</w:t>
      </w:r>
    </w:p>
    <w:p w:rsidR="001220BA" w:rsidRDefault="00000000">
      <w:r>
        <w:rPr>
          <w:b/>
          <w:bCs/>
        </w:rPr>
        <w:t>Interviewer:</w:t>
      </w:r>
      <w:r>
        <w:t xml:space="preserve"> How did you try to stand out despite the bias?</w:t>
      </w:r>
      <w:r>
        <w:br/>
      </w:r>
      <w:r>
        <w:rPr>
          <w:b/>
          <w:bCs/>
        </w:rPr>
        <w:t>Graduate:</w:t>
      </w:r>
      <w:r>
        <w:t xml:space="preserve"> I focused on my achievements and talked about how my experiences make me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university’s reputation impacted your chances?</w:t>
      </w:r>
      <w:r>
        <w:br/>
      </w:r>
      <w:r>
        <w:rPr>
          <w:b/>
          <w:bCs/>
        </w:rPr>
        <w:t>Graduate:</w:t>
      </w:r>
      <w:r>
        <w:t xml:space="preserve"> Yes, but I don’t think it’s fair to judge someone’s potential solely on the name of their school.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make you feel about the job market?</w:t>
      </w:r>
      <w:r>
        <w:br/>
      </w:r>
      <w:r>
        <w:rPr>
          <w:b/>
          <w:bCs/>
        </w:rPr>
        <w:t>Graduate:</w:t>
      </w:r>
      <w:r>
        <w:t xml:space="preserve"> It made me realise how much bias exists, but it also motivated me to work harder to prove my worth.</w:t>
      </w:r>
    </w:p>
    <w:p w:rsidR="001220BA" w:rsidRDefault="00000000">
      <w:r>
        <w:rPr>
          <w:b/>
          <w:bCs/>
        </w:rPr>
        <w:t>Interviewer:</w:t>
      </w:r>
      <w:r>
        <w:t xml:space="preserve"> What could recruiters do differently to avoid this kind of bias?</w:t>
      </w:r>
      <w:r>
        <w:br/>
      </w:r>
      <w:r>
        <w:rPr>
          <w:b/>
          <w:bCs/>
        </w:rPr>
        <w:t>Graduate:</w:t>
      </w:r>
      <w:r>
        <w:t xml:space="preserve"> They should focus more on the candidate’s skills and less on the name of their university.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meaningful connections despite the challenges?</w:t>
      </w:r>
      <w:r>
        <w:br/>
      </w:r>
      <w:r>
        <w:rPr>
          <w:b/>
          <w:bCs/>
        </w:rPr>
        <w:t>Graduate:</w:t>
      </w:r>
      <w:r>
        <w:t xml:space="preserve"> A few, but it felt like I had to fight harder for attention compared to others.</w:t>
      </w:r>
    </w:p>
    <w:p w:rsidR="001220BA" w:rsidRDefault="00000000">
      <w:r>
        <w:rPr>
          <w:b/>
          <w:bCs/>
        </w:rPr>
        <w:t>Interviewer:</w:t>
      </w:r>
      <w:r>
        <w:t xml:space="preserve"> What keeps you optimistic about your career?</w:t>
      </w:r>
      <w:r>
        <w:br/>
      </w:r>
      <w:r>
        <w:rPr>
          <w:b/>
          <w:bCs/>
        </w:rPr>
        <w:t>Graduate:</w:t>
      </w:r>
      <w:r>
        <w:t xml:space="preserve"> I know my skills and determination will eventually lead to success, even if it takes more effort.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4612106" name="Horizontal Lin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AC38E6" id="Horizontal Line 1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about the bias towards top universities at the job fair?</w:t>
      </w:r>
      <w:r>
        <w:br/>
      </w:r>
      <w:r>
        <w:rPr>
          <w:b/>
          <w:bCs/>
        </w:rPr>
        <w:t>Graduate:</w:t>
      </w:r>
      <w:r>
        <w:t xml:space="preserve"> It felt unfair. I was overlooked because of my school, even though I have the qualifications they’re looking for.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act this way?</w:t>
      </w:r>
      <w:r>
        <w:br/>
      </w:r>
      <w:r>
        <w:rPr>
          <w:b/>
          <w:bCs/>
        </w:rPr>
        <w:t>Graduate:</w:t>
      </w:r>
      <w:r>
        <w:t xml:space="preserve"> They assume that prestige equals talent, which isn’t always the case. It’s a lazy way to screen candidates.</w:t>
      </w:r>
    </w:p>
    <w:p w:rsidR="001220BA" w:rsidRDefault="00000000">
      <w:r>
        <w:rPr>
          <w:b/>
          <w:bCs/>
        </w:rPr>
        <w:t>Interviewer:</w:t>
      </w:r>
      <w:r>
        <w:t xml:space="preserve"> Did this bias affect your confidence?</w:t>
      </w:r>
      <w:r>
        <w:br/>
      </w:r>
      <w:r>
        <w:rPr>
          <w:b/>
          <w:bCs/>
        </w:rPr>
        <w:t>Graduate:</w:t>
      </w:r>
      <w:r>
        <w:t xml:space="preserve"> Yes. It’s hard to feel confident when you’re being dismissed based on something you can’t control.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respond when they learned about your background?</w:t>
      </w:r>
      <w:r>
        <w:br/>
      </w:r>
      <w:r>
        <w:rPr>
          <w:b/>
          <w:bCs/>
        </w:rPr>
        <w:t>Graduate:</w:t>
      </w:r>
      <w:r>
        <w:t xml:space="preserve"> Some seemed to lose interest immediately, like I wasn’t worth their time.</w:t>
      </w:r>
    </w:p>
    <w:p w:rsidR="001220BA" w:rsidRDefault="00000000">
      <w:r>
        <w:rPr>
          <w:b/>
          <w:bCs/>
        </w:rPr>
        <w:t>Interviewer:</w:t>
      </w:r>
      <w:r>
        <w:t xml:space="preserve"> How did you try to counteract the bias?</w:t>
      </w:r>
      <w:r>
        <w:br/>
      </w:r>
      <w:r>
        <w:rPr>
          <w:b/>
          <w:bCs/>
        </w:rPr>
        <w:t>Graduate:</w:t>
      </w:r>
      <w:r>
        <w:t xml:space="preserve"> I highlighted my skills and achievements, but it felt like I was fighting an uphill battle.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a larger issue in recruitment?</w:t>
      </w:r>
      <w:r>
        <w:br/>
      </w:r>
      <w:r>
        <w:rPr>
          <w:b/>
          <w:bCs/>
        </w:rPr>
        <w:t>Graduate:</w:t>
      </w:r>
      <w:r>
        <w:t xml:space="preserve"> Absolutely. There’s too much focus on prestige and not enough on individual merit.</w:t>
      </w:r>
    </w:p>
    <w:p w:rsidR="001220BA" w:rsidRDefault="00000000">
      <w:r>
        <w:rPr>
          <w:b/>
          <w:bCs/>
        </w:rPr>
        <w:t>Interviewer:</w:t>
      </w:r>
      <w:r>
        <w:t xml:space="preserve"> How does this affect your view of job opportunities?</w:t>
      </w:r>
      <w:r>
        <w:br/>
      </w:r>
      <w:r>
        <w:rPr>
          <w:b/>
          <w:bCs/>
        </w:rPr>
        <w:t>Graduate:</w:t>
      </w:r>
      <w:r>
        <w:t xml:space="preserve"> It’s frustrating to know that I’ll have to work harder than others to get the same opportunities.</w:t>
      </w:r>
    </w:p>
    <w:p w:rsidR="001220BA" w:rsidRDefault="00000000">
      <w:r>
        <w:rPr>
          <w:b/>
          <w:bCs/>
        </w:rPr>
        <w:t>Interviewer:</w:t>
      </w:r>
      <w:r>
        <w:t xml:space="preserve"> What do you think could make job fairs more inclusive?</w:t>
      </w:r>
      <w:r>
        <w:br/>
      </w:r>
      <w:r>
        <w:rPr>
          <w:b/>
          <w:bCs/>
        </w:rPr>
        <w:t>Graduate:</w:t>
      </w:r>
      <w:r>
        <w:t xml:space="preserve"> Recruiters need to value diversity in education and look beyond the name of the university.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meaningful connections?</w:t>
      </w:r>
      <w:r>
        <w:br/>
      </w:r>
      <w:r>
        <w:rPr>
          <w:b/>
          <w:bCs/>
        </w:rPr>
        <w:t>Graduate:</w:t>
      </w:r>
      <w:r>
        <w:t xml:space="preserve"> A few, but it felt like a struggle to get noticed compared to others.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keep trying?</w:t>
      </w:r>
      <w:r>
        <w:br/>
      </w:r>
      <w:r>
        <w:rPr>
          <w:b/>
          <w:bCs/>
        </w:rPr>
        <w:t>Graduate:</w:t>
      </w:r>
      <w:r>
        <w:t xml:space="preserve"> I believe in my skills, and I won’t let biases stop me from pursuing my goals.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102321" name="Horizontal Lin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0E7295" id="Horizontal Line 1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overlooked you because of your university?</w:t>
      </w:r>
      <w:r>
        <w:br/>
      </w:r>
      <w:r>
        <w:rPr>
          <w:b/>
          <w:bCs/>
        </w:rPr>
        <w:t>Graduate:</w:t>
      </w:r>
      <w:r>
        <w:t xml:space="preserve"> It was demoralising. I felt like my qualifications didn’t matter because I didn’t attend a top school.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acted this way?</w:t>
      </w:r>
      <w:r>
        <w:br/>
      </w:r>
      <w:r>
        <w:rPr>
          <w:b/>
          <w:bCs/>
        </w:rPr>
        <w:t>Graduate:</w:t>
      </w:r>
      <w:r>
        <w:t xml:space="preserve"> I think they’ve already decided that candidates from less prestigious universities aren’t worth their time.</w:t>
      </w:r>
    </w:p>
    <w:p w:rsidR="001220BA" w:rsidRDefault="00000000">
      <w:r>
        <w:rPr>
          <w:b/>
          <w:bCs/>
        </w:rPr>
        <w:t>Interviewer:</w:t>
      </w:r>
      <w:r>
        <w:t xml:space="preserve"> Did this affect your confidence?</w:t>
      </w:r>
      <w:r>
        <w:br/>
      </w:r>
      <w:r>
        <w:rPr>
          <w:b/>
          <w:bCs/>
        </w:rPr>
        <w:t>Graduate:</w:t>
      </w:r>
      <w:r>
        <w:t xml:space="preserve"> Definitely. It’s hard to stay confident when you’re being judged unfairly before you even speak.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react when they saw your resume?</w:t>
      </w:r>
      <w:r>
        <w:br/>
      </w:r>
      <w:r>
        <w:rPr>
          <w:b/>
          <w:bCs/>
        </w:rPr>
        <w:t>Graduate:</w:t>
      </w:r>
      <w:r>
        <w:t xml:space="preserve"> Some didn’t even look past my university’s name, which was really frustrating.</w:t>
      </w:r>
    </w:p>
    <w:p w:rsidR="001220BA" w:rsidRDefault="00000000">
      <w:r>
        <w:rPr>
          <w:b/>
          <w:bCs/>
        </w:rPr>
        <w:t>Interviewer:</w:t>
      </w:r>
      <w:r>
        <w:t xml:space="preserve"> How did you try to stand out despite this bias?</w:t>
      </w:r>
      <w:r>
        <w:br/>
      </w:r>
      <w:r>
        <w:rPr>
          <w:b/>
          <w:bCs/>
        </w:rPr>
        <w:t>Graduate:</w:t>
      </w:r>
      <w:r>
        <w:t xml:space="preserve"> I kept trying to emphasise my achievements, but it felt like they weren’t interested.</w:t>
      </w:r>
    </w:p>
    <w:p w:rsidR="001220BA" w:rsidRDefault="00000000">
      <w:r>
        <w:rPr>
          <w:b/>
          <w:bCs/>
        </w:rPr>
        <w:t>Interviewer:</w:t>
      </w:r>
      <w:r>
        <w:t xml:space="preserve"> Do you think this is a systemic issue in recruitment?</w:t>
      </w:r>
      <w:r>
        <w:br/>
      </w:r>
      <w:r>
        <w:rPr>
          <w:b/>
          <w:bCs/>
        </w:rPr>
        <w:t>Graduate:</w:t>
      </w:r>
      <w:r>
        <w:t xml:space="preserve"> Yes. There’s too much focus on prestige and not enough on actual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affect your view of the job market?</w:t>
      </w:r>
      <w:r>
        <w:br/>
      </w:r>
      <w:r>
        <w:rPr>
          <w:b/>
          <w:bCs/>
        </w:rPr>
        <w:t>Graduate:</w:t>
      </w:r>
      <w:r>
        <w:t xml:space="preserve"> It’s discouraging to realise how much harder I’ll have to work just because of where I studied.</w:t>
      </w:r>
    </w:p>
    <w:p w:rsidR="001220BA" w:rsidRDefault="00000000">
      <w:r>
        <w:rPr>
          <w:b/>
          <w:bCs/>
        </w:rPr>
        <w:t>Interviewer:</w:t>
      </w:r>
      <w:r>
        <w:t xml:space="preserve"> What changes would make job fairs fairer?</w:t>
      </w:r>
      <w:r>
        <w:br/>
      </w:r>
      <w:r>
        <w:rPr>
          <w:b/>
          <w:bCs/>
        </w:rPr>
        <w:t>Graduate:</w:t>
      </w:r>
      <w:r>
        <w:t xml:space="preserve"> Recruiters need to give equal attention to all candidates and focus on skills rather than university names.</w:t>
      </w:r>
    </w:p>
    <w:p w:rsidR="001220BA" w:rsidRDefault="00000000">
      <w:r>
        <w:rPr>
          <w:b/>
          <w:bCs/>
        </w:rPr>
        <w:t>Interviewer:</w:t>
      </w:r>
      <w:r>
        <w:t xml:space="preserve"> Did you make any connections despite the bias?</w:t>
      </w:r>
      <w:r>
        <w:br/>
      </w:r>
      <w:r>
        <w:rPr>
          <w:b/>
          <w:bCs/>
        </w:rPr>
        <w:t>Graduate:</w:t>
      </w:r>
      <w:r>
        <w:t xml:space="preserve"> A few, but it felt like a constant uphill battle.</w:t>
      </w:r>
    </w:p>
    <w:p w:rsidR="001220BA" w:rsidRDefault="00000000">
      <w:r>
        <w:rPr>
          <w:b/>
          <w:bCs/>
        </w:rPr>
        <w:t>Interviewer:</w:t>
      </w:r>
      <w:r>
        <w:t xml:space="preserve"> What keeps you going despite these challenges?</w:t>
      </w:r>
      <w:r>
        <w:br/>
      </w:r>
      <w:r>
        <w:rPr>
          <w:b/>
          <w:bCs/>
        </w:rPr>
        <w:t>Graduate:</w:t>
      </w:r>
      <w:r>
        <w:t xml:space="preserve"> My determination to prove that I’m just as capable as anyone else, regardless of my university.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8228993" name="Horizontal Lin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E6B23F" id="Horizontal Line 1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completely dismissed you because of your university?</w:t>
      </w:r>
      <w:r>
        <w:br/>
      </w:r>
      <w:r>
        <w:rPr>
          <w:b/>
          <w:bCs/>
        </w:rPr>
        <w:t>Graduate:</w:t>
      </w:r>
      <w:r>
        <w:t xml:space="preserve"> It was infuriating. They didn’t even give me a chance to prove myself—they just wrote me off.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acted that way?</w:t>
      </w:r>
      <w:r>
        <w:br/>
      </w:r>
      <w:r>
        <w:rPr>
          <w:b/>
          <w:bCs/>
        </w:rPr>
        <w:t>Graduate:</w:t>
      </w:r>
      <w:r>
        <w:t xml:space="preserve"> They clearly think that only graduates from top universities are worth their time. It’s blatant discrimination.</w:t>
      </w:r>
    </w:p>
    <w:p w:rsidR="001220BA" w:rsidRDefault="00000000">
      <w:r>
        <w:rPr>
          <w:b/>
          <w:bCs/>
        </w:rPr>
        <w:t>Interviewer:</w:t>
      </w:r>
      <w:r>
        <w:t xml:space="preserve"> Did this experience affect your confidence?</w:t>
      </w:r>
      <w:r>
        <w:br/>
      </w:r>
      <w:r>
        <w:rPr>
          <w:b/>
          <w:bCs/>
        </w:rPr>
        <w:t>Graduate:</w:t>
      </w:r>
      <w:r>
        <w:t xml:space="preserve"> Yes. It felt like no matter how hard I worked, it wasn’t going to matter because of the name of my school.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react when they saw your background?</w:t>
      </w:r>
      <w:r>
        <w:br/>
      </w:r>
      <w:r>
        <w:rPr>
          <w:b/>
          <w:bCs/>
        </w:rPr>
        <w:t>Graduate:</w:t>
      </w:r>
      <w:r>
        <w:t xml:space="preserve"> They didn’t even try to hide their lack of interest. It was like I wasn’t even there.</w:t>
      </w:r>
    </w:p>
    <w:p w:rsidR="001220BA" w:rsidRDefault="00000000">
      <w:r>
        <w:rPr>
          <w:b/>
          <w:bCs/>
        </w:rPr>
        <w:t>Interviewer:</w:t>
      </w:r>
      <w:r>
        <w:t xml:space="preserve"> How did you try to handle the situation?</w:t>
      </w:r>
      <w:r>
        <w:br/>
      </w:r>
      <w:r>
        <w:rPr>
          <w:b/>
          <w:bCs/>
        </w:rPr>
        <w:t>Graduate:</w:t>
      </w:r>
      <w:r>
        <w:t xml:space="preserve"> I kept pushing, but it was clear they weren’t open to giving me a fair chance.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a wider problem in recruitment?</w:t>
      </w:r>
      <w:r>
        <w:br/>
      </w:r>
      <w:r>
        <w:rPr>
          <w:b/>
          <w:bCs/>
        </w:rPr>
        <w:t>Graduate:</w:t>
      </w:r>
      <w:r>
        <w:t xml:space="preserve"> Absolutely. The whole system is rigged to favour a small group of people while ignoring everyone else.</w:t>
      </w:r>
    </w:p>
    <w:p w:rsidR="001220BA" w:rsidRDefault="00000000">
      <w:r>
        <w:rPr>
          <w:b/>
          <w:bCs/>
        </w:rPr>
        <w:t>Interviewer:</w:t>
      </w:r>
      <w:r>
        <w:t xml:space="preserve"> How does this make you feel about your future prospects?</w:t>
      </w:r>
      <w:r>
        <w:br/>
      </w:r>
      <w:r>
        <w:rPr>
          <w:b/>
          <w:bCs/>
        </w:rPr>
        <w:t>Graduate:</w:t>
      </w:r>
      <w:r>
        <w:t xml:space="preserve"> It’s disheartening. I know I have to work twice as hard to get half the recognition.</w:t>
      </w:r>
    </w:p>
    <w:p w:rsidR="001220BA" w:rsidRDefault="00000000">
      <w:r>
        <w:rPr>
          <w:b/>
          <w:bCs/>
        </w:rPr>
        <w:t>Interviewer:</w:t>
      </w:r>
      <w:r>
        <w:t xml:space="preserve"> What needs to change to fix this issue?</w:t>
      </w:r>
      <w:r>
        <w:br/>
      </w:r>
      <w:r>
        <w:rPr>
          <w:b/>
          <w:bCs/>
        </w:rPr>
        <w:t>Graduate:</w:t>
      </w:r>
      <w:r>
        <w:t xml:space="preserve"> Recruiters need to stop judging candidates by their university and start valuing actual talent.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connections at all?</w:t>
      </w:r>
      <w:r>
        <w:br/>
      </w:r>
      <w:r>
        <w:rPr>
          <w:b/>
          <w:bCs/>
        </w:rPr>
        <w:t>Graduate:</w:t>
      </w:r>
      <w:r>
        <w:t xml:space="preserve"> Hardly any. It felt like they weren’t even willing to listen to me.</w:t>
      </w:r>
    </w:p>
    <w:p w:rsidR="001220BA" w:rsidRDefault="00000000">
      <w:r>
        <w:rPr>
          <w:b/>
          <w:bCs/>
        </w:rPr>
        <w:t>Interviewer:</w:t>
      </w:r>
      <w:r>
        <w:t xml:space="preserve"> Why do you keep trying despite this bias?</w:t>
      </w:r>
      <w:r>
        <w:br/>
      </w:r>
      <w:r>
        <w:rPr>
          <w:b/>
          <w:bCs/>
        </w:rPr>
        <w:t>Graduate:</w:t>
      </w:r>
      <w:r>
        <w:t xml:space="preserve"> Because I refuse to let their prejudice define my future. I know my worth, and I’ll prove 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6581110" name="Horizontal Lin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982811" id="Horizontal Line 1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Socioeconomic Bias, Prestige Bias, and Network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seemed to favour candidates from top-ranked universities?</w:t>
      </w:r>
      <w:r>
        <w:br/>
      </w:r>
      <w:r>
        <w:rPr>
          <w:b/>
          <w:bCs/>
        </w:rPr>
        <w:t>Graduate:</w:t>
      </w:r>
      <w:r>
        <w:t xml:space="preserve"> It felt unfair. It was as if my achievements didn’t matter because I didn’t come from a wealthy or prestigious background.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focus on candidates from certain universities?</w:t>
      </w:r>
      <w:r>
        <w:br/>
      </w:r>
      <w:r>
        <w:rPr>
          <w:b/>
          <w:bCs/>
        </w:rPr>
        <w:t>Graduate:</w:t>
      </w:r>
      <w:r>
        <w:t xml:space="preserve"> I think it’s a combination of prestige bias and the assumption that these schools produce better candidates, which isn’t always true.</w:t>
      </w:r>
    </w:p>
    <w:p w:rsidR="001220BA" w:rsidRDefault="00000000">
      <w:r>
        <w:rPr>
          <w:b/>
          <w:bCs/>
        </w:rPr>
        <w:t>Interviewer:</w:t>
      </w:r>
      <w:r>
        <w:t xml:space="preserve"> Do you think your socioeconomic background affected your chances?</w:t>
      </w:r>
      <w:r>
        <w:br/>
      </w:r>
      <w:r>
        <w:rPr>
          <w:b/>
          <w:bCs/>
        </w:rPr>
        <w:t>Graduate:</w:t>
      </w:r>
      <w:r>
        <w:t xml:space="preserve"> Yes, because attending a prestigious school often requires resources that aren’t accessible to everyone.</w:t>
      </w:r>
    </w:p>
    <w:p w:rsidR="001220BA" w:rsidRDefault="00000000">
      <w:r>
        <w:rPr>
          <w:b/>
          <w:bCs/>
        </w:rPr>
        <w:t>Interviewer:</w:t>
      </w:r>
      <w:r>
        <w:t xml:space="preserve"> How does this make you feel about your efforts to stand out?</w:t>
      </w:r>
      <w:r>
        <w:br/>
      </w:r>
      <w:r>
        <w:rPr>
          <w:b/>
          <w:bCs/>
        </w:rPr>
        <w:t>Graduate:</w:t>
      </w:r>
      <w:r>
        <w:t xml:space="preserve"> It’s frustrating because I worked just as hard, if not harder, but I’m still overlooked.</w:t>
      </w:r>
    </w:p>
    <w:p w:rsidR="001220BA" w:rsidRDefault="00000000">
      <w:r>
        <w:rPr>
          <w:b/>
          <w:bCs/>
        </w:rPr>
        <w:t>Interviewer:</w:t>
      </w:r>
      <w:r>
        <w:t xml:space="preserve"> Did you notice differences in how recruiters interacted with candidates from prestigious universities?</w:t>
      </w:r>
      <w:r>
        <w:br/>
      </w:r>
      <w:r>
        <w:rPr>
          <w:b/>
          <w:bCs/>
        </w:rPr>
        <w:t>Graduate:</w:t>
      </w:r>
      <w:r>
        <w:t xml:space="preserve"> Definitely. They seemed more enthusiastic and invested in candidates who came from those schools.</w:t>
      </w:r>
    </w:p>
    <w:p w:rsidR="001220BA" w:rsidRDefault="00000000">
      <w:r>
        <w:rPr>
          <w:b/>
          <w:bCs/>
        </w:rPr>
        <w:t>Interviewer:</w:t>
      </w:r>
      <w:r>
        <w:t xml:space="preserve"> How did you try to overcome these challenges?</w:t>
      </w:r>
      <w:r>
        <w:br/>
      </w:r>
      <w:r>
        <w:rPr>
          <w:b/>
          <w:bCs/>
        </w:rPr>
        <w:t>Graduate:</w:t>
      </w:r>
      <w:r>
        <w:t xml:space="preserve"> I highlighted my unique skills and experiences, but it felt like I had to work twice as hard to even get noticed.</w:t>
      </w:r>
    </w:p>
    <w:p w:rsidR="001220BA" w:rsidRDefault="00000000">
      <w:r>
        <w:rPr>
          <w:b/>
          <w:bCs/>
        </w:rPr>
        <w:t>Interviewer:</w:t>
      </w:r>
      <w:r>
        <w:t xml:space="preserve"> Do you think having a stronger network would have helped?</w:t>
      </w:r>
      <w:r>
        <w:br/>
      </w:r>
      <w:r>
        <w:rPr>
          <w:b/>
          <w:bCs/>
        </w:rPr>
        <w:t>Graduate:</w:t>
      </w:r>
      <w:r>
        <w:t xml:space="preserve"> Probably. Networking is easier for students from elite schools because recruiters already expect them to succeed.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affect your view of the job market?</w:t>
      </w:r>
      <w:r>
        <w:br/>
      </w:r>
      <w:r>
        <w:rPr>
          <w:b/>
          <w:bCs/>
        </w:rPr>
        <w:t>Graduate:</w:t>
      </w:r>
      <w:r>
        <w:t xml:space="preserve"> It shows me how much of it is based on connections and perception rather than actual merit.</w:t>
      </w:r>
    </w:p>
    <w:p w:rsidR="001220BA" w:rsidRDefault="00000000">
      <w:r>
        <w:rPr>
          <w:b/>
          <w:bCs/>
        </w:rPr>
        <w:t>Interviewer:</w:t>
      </w:r>
      <w:r>
        <w:t xml:space="preserve"> What could make job fairs more inclusive?</w:t>
      </w:r>
      <w:r>
        <w:br/>
      </w:r>
      <w:r>
        <w:rPr>
          <w:b/>
          <w:bCs/>
        </w:rPr>
        <w:t>Graduate:</w:t>
      </w:r>
      <w:r>
        <w:t xml:space="preserve"> Recruiters need to focus on individual accomplishments and skills, not just the name of a university.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obstacles?</w:t>
      </w:r>
      <w:r>
        <w:br/>
      </w:r>
      <w:r>
        <w:rPr>
          <w:b/>
          <w:bCs/>
        </w:rPr>
        <w:t>Graduate:</w:t>
      </w:r>
      <w:r>
        <w:t xml:space="preserve"> I know my worth, and I believe hard work and perseverance will eventually open doors for me.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2908159" name="Horizontal Lin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7DD9AD" id="Horizontal Line 1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Cultural Bias, Prestige Bias, and Professional Stereotyping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about being overlooked at the job fair?</w:t>
      </w:r>
      <w:r>
        <w:br/>
      </w:r>
      <w:r>
        <w:rPr>
          <w:b/>
          <w:bCs/>
        </w:rPr>
        <w:t>Graduate:</w:t>
      </w:r>
      <w:r>
        <w:t xml:space="preserve"> It was frustrating. I felt like recruiters weren’t giving me a chance because of assumptions about my background.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It seems tied to the prestige of certain universities and stereotypes about what a “successful” candidate looks like.</w:t>
      </w:r>
    </w:p>
    <w:p w:rsidR="001220BA" w:rsidRDefault="00000000">
      <w:r>
        <w:rPr>
          <w:b/>
          <w:bCs/>
        </w:rPr>
        <w:t>Interviewer:</w:t>
      </w:r>
      <w:r>
        <w:t xml:space="preserve"> Do you think cultural perceptions play a role in these assumptions?</w:t>
      </w:r>
      <w:r>
        <w:br/>
      </w:r>
      <w:r>
        <w:rPr>
          <w:b/>
          <w:bCs/>
        </w:rPr>
        <w:t>Graduate:</w:t>
      </w:r>
      <w:r>
        <w:t xml:space="preserve"> Yes, recruiters often associate certain universities with success and overlook candidates from other schools, regardless of their actual capabilities.</w:t>
      </w:r>
    </w:p>
    <w:p w:rsidR="001220BA" w:rsidRDefault="00000000">
      <w:r>
        <w:rPr>
          <w:b/>
          <w:bCs/>
        </w:rPr>
        <w:t>Interviewer:</w:t>
      </w:r>
      <w:r>
        <w:t xml:space="preserve"> How did this make you feel about your qualifications?</w:t>
      </w:r>
      <w:r>
        <w:br/>
      </w:r>
      <w:r>
        <w:rPr>
          <w:b/>
          <w:bCs/>
        </w:rPr>
        <w:t>Graduate:</w:t>
      </w:r>
      <w:r>
        <w:t xml:space="preserve"> It was discouraging. I know I’m qualified, but it felt like they weren’t even interested in hearing my story.</w:t>
      </w:r>
    </w:p>
    <w:p w:rsidR="001220BA" w:rsidRDefault="00000000">
      <w:r>
        <w:rPr>
          <w:b/>
          <w:bCs/>
        </w:rPr>
        <w:t>Interviewer:</w:t>
      </w:r>
      <w:r>
        <w:t xml:space="preserve"> Did you feel recruiters were stereotyping you based on your university?</w:t>
      </w:r>
      <w:r>
        <w:br/>
      </w:r>
      <w:r>
        <w:rPr>
          <w:b/>
          <w:bCs/>
        </w:rPr>
        <w:t>Graduate:</w:t>
      </w:r>
      <w:r>
        <w:t xml:space="preserve"> Definitely. They seemed to assume I wasn’t as capable or ambitious because I didn’t come from a top-ranked school.</w:t>
      </w:r>
    </w:p>
    <w:p w:rsidR="001220BA" w:rsidRDefault="00000000">
      <w:r>
        <w:rPr>
          <w:b/>
          <w:bCs/>
        </w:rPr>
        <w:t>Interviewer:</w:t>
      </w:r>
      <w:r>
        <w:t xml:space="preserve"> How did you approach these interactions despite the bias?</w:t>
      </w:r>
      <w:r>
        <w:br/>
      </w:r>
      <w:r>
        <w:rPr>
          <w:b/>
          <w:bCs/>
        </w:rPr>
        <w:t>Graduate:</w:t>
      </w:r>
      <w:r>
        <w:t xml:space="preserve"> I focused on presenting my unique strengths and made an effort to show how I could add value to their organisation.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view of professional opportunities?</w:t>
      </w:r>
      <w:r>
        <w:br/>
      </w:r>
      <w:r>
        <w:rPr>
          <w:b/>
          <w:bCs/>
        </w:rPr>
        <w:t>Graduate:</w:t>
      </w:r>
      <w:r>
        <w:t xml:space="preserve"> It’s clear that breaking through stereotypes will require extra effort, but I’m determined to succeed.</w:t>
      </w:r>
    </w:p>
    <w:p w:rsidR="001220BA" w:rsidRDefault="00000000">
      <w:r>
        <w:rPr>
          <w:b/>
          <w:bCs/>
        </w:rPr>
        <w:t>Interviewer:</w:t>
      </w:r>
      <w:r>
        <w:t xml:space="preserve"> What could job fairs do to reduce these biases?</w:t>
      </w:r>
      <w:r>
        <w:br/>
      </w:r>
      <w:r>
        <w:rPr>
          <w:b/>
          <w:bCs/>
        </w:rPr>
        <w:t>Graduate:</w:t>
      </w:r>
      <w:r>
        <w:t xml:space="preserve"> Recruiters need to be trained to look beyond stereotypes and evaluate candidates based on their individual merits.</w:t>
      </w:r>
    </w:p>
    <w:p w:rsidR="001220BA" w:rsidRDefault="00000000">
      <w:r>
        <w:rPr>
          <w:b/>
          <w:bCs/>
        </w:rPr>
        <w:t>Interviewer:</w:t>
      </w:r>
      <w:r>
        <w:t xml:space="preserve"> How do you stay motivated to pursue your goals?</w:t>
      </w:r>
      <w:r>
        <w:br/>
      </w:r>
      <w:r>
        <w:rPr>
          <w:b/>
          <w:bCs/>
        </w:rPr>
        <w:t>Graduate:</w:t>
      </w:r>
      <w:r>
        <w:t xml:space="preserve"> I remind myself that my achievements are valid, even if others don’t immediately recognise them.</w:t>
      </w:r>
    </w:p>
    <w:p w:rsidR="001220BA" w:rsidRDefault="00000000">
      <w:r>
        <w:rPr>
          <w:b/>
          <w:bCs/>
        </w:rPr>
        <w:t>Interviewer:</w:t>
      </w:r>
      <w:r>
        <w:t xml:space="preserve"> What advice would you give to others in a similar situation?</w:t>
      </w:r>
      <w:r>
        <w:br/>
      </w:r>
      <w:r>
        <w:rPr>
          <w:b/>
          <w:bCs/>
        </w:rPr>
        <w:t>Graduate:</w:t>
      </w:r>
      <w:r>
        <w:t xml:space="preserve"> Don’t give up. Keep building your skills and presenting your value, because persistence will eventually pay off.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5906905" name="Horizontal Lin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3441C5" id="Horizontal Line 1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 noticed recruiters favouring candidates from certain universities?</w:t>
      </w:r>
      <w:r>
        <w:br/>
      </w:r>
      <w:r>
        <w:rPr>
          <w:b/>
          <w:bCs/>
        </w:rPr>
        <w:t>Graduate:</w:t>
      </w:r>
      <w:r>
        <w:t xml:space="preserve"> I felt a bit overlooked, but I don’t think it was intentional. It’s just that some schools are more familiar to them.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happens?</w:t>
      </w:r>
      <w:r>
        <w:br/>
      </w:r>
      <w:r>
        <w:rPr>
          <w:b/>
          <w:bCs/>
        </w:rPr>
        <w:t>Graduate:</w:t>
      </w:r>
      <w:r>
        <w:t xml:space="preserve"> I think recruiters naturally gravitate towards what they know, and they may not realise they’re overlooking talented candidates from other schools.</w:t>
      </w:r>
    </w:p>
    <w:p w:rsidR="001220BA" w:rsidRDefault="00000000">
      <w:r>
        <w:rPr>
          <w:b/>
          <w:bCs/>
        </w:rPr>
        <w:t>Interviewer:</w:t>
      </w:r>
      <w:r>
        <w:t xml:space="preserve"> Did this affect your confidence at the job fair?</w:t>
      </w:r>
      <w:r>
        <w:br/>
      </w:r>
      <w:r>
        <w:rPr>
          <w:b/>
          <w:bCs/>
        </w:rPr>
        <w:t>Graduate:</w:t>
      </w:r>
      <w:r>
        <w:t xml:space="preserve"> A little. It was hard not to feel like I had to work harder to get noticed, but I stayed focused on presenting my best self.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respond to your background?</w:t>
      </w:r>
      <w:r>
        <w:br/>
      </w:r>
      <w:r>
        <w:rPr>
          <w:b/>
          <w:bCs/>
        </w:rPr>
        <w:t>Graduate:</w:t>
      </w:r>
      <w:r>
        <w:t xml:space="preserve"> Some were polite, but I could tell they were more enthusiastic about candidates from more well-known universities.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unconscious bias?</w:t>
      </w:r>
      <w:r>
        <w:br/>
      </w:r>
      <w:r>
        <w:rPr>
          <w:b/>
          <w:bCs/>
        </w:rPr>
        <w:t>Graduate:</w:t>
      </w:r>
      <w:r>
        <w:t xml:space="preserve"> Yes, I don’t think they intentionally dismissed me, but there’s an assumption that certain schools produce better candidates.</w:t>
      </w:r>
    </w:p>
    <w:p w:rsidR="001220BA" w:rsidRDefault="00000000">
      <w:r>
        <w:rPr>
          <w:b/>
          <w:bCs/>
        </w:rPr>
        <w:t>Interviewer:</w:t>
      </w:r>
      <w:r>
        <w:t xml:space="preserve"> How did you try to overcome this challenge?</w:t>
      </w:r>
      <w:r>
        <w:br/>
      </w:r>
      <w:r>
        <w:rPr>
          <w:b/>
          <w:bCs/>
        </w:rPr>
        <w:t>Graduate:</w:t>
      </w:r>
      <w:r>
        <w:t xml:space="preserve"> I made an effort to highlight my unique experiences and achievements to stand out.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affect your view of job fairs?</w:t>
      </w:r>
      <w:r>
        <w:br/>
      </w:r>
      <w:r>
        <w:rPr>
          <w:b/>
          <w:bCs/>
        </w:rPr>
        <w:t>Graduate:</w:t>
      </w:r>
      <w:r>
        <w:t xml:space="preserve"> It made me realise how much perceptions can influence opportunities, even when they’re not intentional.</w:t>
      </w:r>
    </w:p>
    <w:p w:rsidR="001220BA" w:rsidRDefault="00000000">
      <w:r>
        <w:rPr>
          <w:b/>
          <w:bCs/>
        </w:rPr>
        <w:t>Interviewer:</w:t>
      </w:r>
      <w:r>
        <w:t xml:space="preserve"> What could recruiters do to address unconscious bias?</w:t>
      </w:r>
      <w:r>
        <w:br/>
      </w:r>
      <w:r>
        <w:rPr>
          <w:b/>
          <w:bCs/>
        </w:rPr>
        <w:t>Graduate:</w:t>
      </w:r>
      <w:r>
        <w:t xml:space="preserve"> They need to be more mindful of evaluating candidates based on their skills and potential, not just their university.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Graduate:</w:t>
      </w:r>
      <w:r>
        <w:t xml:space="preserve"> I believe in my abilities, and I know I have something valuable to offer, no matter where I studied.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long-term goals?</w:t>
      </w:r>
      <w:r>
        <w:br/>
      </w:r>
      <w:r>
        <w:rPr>
          <w:b/>
          <w:bCs/>
        </w:rPr>
        <w:t>Graduate:</w:t>
      </w:r>
      <w:r>
        <w:t xml:space="preserve"> It’s made me even more determined to prove that talent and hard work matter more than the name of a university.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88947" name="Horizontal Lin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023D2D" id="Horizontal Line 1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2: Field Of Study (e.g. STEM vs Humanities)</w:t>
      </w:r>
    </w:p>
    <w:p w:rsidR="001220BA" w:rsidRDefault="00000000">
      <w:pPr>
        <w:rPr>
          <w:b/>
          <w:bCs/>
        </w:rPr>
      </w:pPr>
      <w:r>
        <w:rPr>
          <w:b/>
          <w:bCs/>
        </w:rPr>
        <w:lastRenderedPageBreak/>
        <w:t xml:space="preserve">A student pursuing an arts degree faces criticism from family members who expected them to choose a “practical” STEM field.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did you feel when your family criticised your choice to pursue an arts degree?</w:t>
      </w:r>
      <w:r>
        <w:br/>
      </w:r>
      <w:r>
        <w:rPr>
          <w:b/>
          <w:bCs/>
        </w:rPr>
        <w:t>Student:</w:t>
      </w:r>
      <w:r>
        <w:t xml:space="preserve"> It was disappointing. I hoped they would support my decision, even if it wasn’t what they expected.</w:t>
      </w:r>
    </w:p>
    <w:p w:rsidR="001220BA" w:rsidRDefault="00000000">
      <w:r>
        <w:rPr>
          <w:b/>
          <w:bCs/>
        </w:rPr>
        <w:t>Interviewer:</w:t>
      </w:r>
      <w:r>
        <w:t xml:space="preserve"> Why did you choose to study the arts?</w:t>
      </w:r>
      <w:r>
        <w:br/>
      </w:r>
      <w:r>
        <w:rPr>
          <w:b/>
          <w:bCs/>
        </w:rPr>
        <w:t>Student:</w:t>
      </w:r>
      <w:r>
        <w:t xml:space="preserve"> I’m passionate about creativity and expression. I wanted to follow a path that truly resonates with me.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impact your confidence?</w:t>
      </w:r>
      <w:r>
        <w:br/>
      </w:r>
      <w:r>
        <w:rPr>
          <w:b/>
          <w:bCs/>
        </w:rPr>
        <w:t>Student:</w:t>
      </w:r>
      <w:r>
        <w:t xml:space="preserve"> It was tough at first, but I’ve learned to focus on my goals and trust my decision.</w:t>
      </w:r>
    </w:p>
    <w:p w:rsidR="001220BA" w:rsidRDefault="00000000">
      <w:r>
        <w:rPr>
          <w:b/>
          <w:bCs/>
        </w:rPr>
        <w:t>Interviewer:</w:t>
      </w:r>
      <w:r>
        <w:t xml:space="preserve"> Have you tried explaining your choice to your family?</w:t>
      </w:r>
      <w:r>
        <w:br/>
      </w:r>
      <w:r>
        <w:rPr>
          <w:b/>
          <w:bCs/>
        </w:rPr>
        <w:t>Student:</w:t>
      </w:r>
      <w:r>
        <w:t xml:space="preserve"> Yes, I’ve talked about why I chose this field and how it aligns with my aspirations.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ongoing criticism?</w:t>
      </w:r>
      <w:r>
        <w:br/>
      </w:r>
      <w:r>
        <w:rPr>
          <w:b/>
          <w:bCs/>
        </w:rPr>
        <w:t>Student:</w:t>
      </w:r>
      <w:r>
        <w:t xml:space="preserve"> I stay committed to my studies and remind myself that this is the right path for me.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concerns come from a place of care?</w:t>
      </w:r>
      <w:r>
        <w:br/>
      </w:r>
      <w:r>
        <w:rPr>
          <w:b/>
          <w:bCs/>
        </w:rPr>
        <w:t>Student:</w:t>
      </w:r>
      <w:r>
        <w:t xml:space="preserve"> Yes, I believe they’re worried about my future, but I wish they could trust my decision.</w:t>
      </w:r>
    </w:p>
    <w:p w:rsidR="001220BA" w:rsidRDefault="00000000">
      <w:r>
        <w:rPr>
          <w:b/>
          <w:bCs/>
        </w:rPr>
        <w:t>Interviewer:</w:t>
      </w:r>
      <w:r>
        <w:t xml:space="preserve"> How do you see your degree helping you in the future?</w:t>
      </w:r>
      <w:r>
        <w:br/>
      </w:r>
      <w:r>
        <w:rPr>
          <w:b/>
          <w:bCs/>
        </w:rPr>
        <w:t>Student:</w:t>
      </w:r>
      <w:r>
        <w:t xml:space="preserve"> I believe it will open doors in creative industries and help me build a career I’m passionate about.</w:t>
      </w:r>
    </w:p>
    <w:p w:rsidR="001220BA" w:rsidRDefault="00000000">
      <w:r>
        <w:rPr>
          <w:b/>
          <w:bCs/>
        </w:rPr>
        <w:t>Interviewer:</w:t>
      </w:r>
      <w:r>
        <w:t xml:space="preserve"> Have you found support from others, like friends or mentors?</w:t>
      </w:r>
      <w:r>
        <w:br/>
      </w:r>
      <w:r>
        <w:rPr>
          <w:b/>
          <w:bCs/>
        </w:rPr>
        <w:t>Student:</w:t>
      </w:r>
      <w:r>
        <w:t xml:space="preserve"> Yes, my friends and professors have been very encouraging, which helps me stay motivated.</w:t>
      </w:r>
    </w:p>
    <w:p w:rsidR="001220BA" w:rsidRDefault="00000000">
      <w:r>
        <w:rPr>
          <w:b/>
          <w:bCs/>
        </w:rPr>
        <w:t>Interviewer:</w:t>
      </w:r>
      <w:r>
        <w:t xml:space="preserve"> What keeps you focused on your goals despite the criticism?</w:t>
      </w:r>
      <w:r>
        <w:br/>
      </w:r>
      <w:r>
        <w:rPr>
          <w:b/>
          <w:bCs/>
        </w:rPr>
        <w:t>Student:</w:t>
      </w:r>
      <w:r>
        <w:t xml:space="preserve"> My love for the arts and my belief that I can succeed in this field keep me motivated.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understand about your decision?</w:t>
      </w:r>
      <w:r>
        <w:br/>
      </w:r>
      <w:r>
        <w:rPr>
          <w:b/>
          <w:bCs/>
        </w:rPr>
        <w:t>Student:</w:t>
      </w:r>
      <w:r>
        <w:t xml:space="preserve"> I hope they’ll see that I’m pursuing something meaningful to me and that success comes in many forms.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1405362" name="Horizontal Lin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D3D9B7" id="Horizontal Line 1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it feel to be criticised for choosing an arts degree?</w:t>
      </w:r>
      <w:r>
        <w:br/>
      </w:r>
      <w:r>
        <w:rPr>
          <w:b/>
          <w:bCs/>
        </w:rPr>
        <w:t>Student:</w:t>
      </w:r>
      <w:r>
        <w:t xml:space="preserve"> It was discouraging. I wanted my family’s support, but I understand that they have concerns.</w:t>
      </w:r>
    </w:p>
    <w:p w:rsidR="001220BA" w:rsidRDefault="00000000">
      <w:r>
        <w:rPr>
          <w:b/>
          <w:bCs/>
        </w:rPr>
        <w:t>Interviewer:</w:t>
      </w:r>
      <w:r>
        <w:t xml:space="preserve"> Why do you think your family reacted that way?</w:t>
      </w:r>
      <w:r>
        <w:br/>
      </w:r>
      <w:r>
        <w:rPr>
          <w:b/>
          <w:bCs/>
        </w:rPr>
        <w:t>Student:</w:t>
      </w:r>
      <w:r>
        <w:t xml:space="preserve"> I think they associate success with more traditional fields like STEM and don’t fully understand the opportunities in the arts.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affect you initially?</w:t>
      </w:r>
      <w:r>
        <w:br/>
      </w:r>
      <w:r>
        <w:rPr>
          <w:b/>
          <w:bCs/>
        </w:rPr>
        <w:t>Student:</w:t>
      </w:r>
      <w:r>
        <w:t xml:space="preserve"> It made me doubt myself for a while, but I’ve since grown more confident in my choice.</w:t>
      </w:r>
    </w:p>
    <w:p w:rsidR="001220BA" w:rsidRDefault="00000000">
      <w:r>
        <w:rPr>
          <w:b/>
          <w:bCs/>
        </w:rPr>
        <w:t>Interviewer:</w:t>
      </w:r>
      <w:r>
        <w:t xml:space="preserve"> Have you talked to your family about the opportunities an arts degree can offer?</w:t>
      </w:r>
      <w:r>
        <w:br/>
      </w:r>
      <w:r>
        <w:rPr>
          <w:b/>
          <w:bCs/>
        </w:rPr>
        <w:t>Student:</w:t>
      </w:r>
      <w:r>
        <w:t xml:space="preserve"> Yes, but I think they still worry about how practical it is compared to other fields.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their ongoing concerns?</w:t>
      </w:r>
      <w:r>
        <w:br/>
      </w:r>
      <w:r>
        <w:rPr>
          <w:b/>
          <w:bCs/>
        </w:rPr>
        <w:t>Student:</w:t>
      </w:r>
      <w:r>
        <w:t xml:space="preserve"> I try to show them how much I’m learning and explain how my degree can lead to a stable career.</w:t>
      </w:r>
    </w:p>
    <w:p w:rsidR="001220BA" w:rsidRDefault="00000000">
      <w:r>
        <w:rPr>
          <w:b/>
          <w:bCs/>
        </w:rPr>
        <w:t>Interviewer:</w:t>
      </w:r>
      <w:r>
        <w:t xml:space="preserve"> Do you feel their concerns are valid?</w:t>
      </w:r>
      <w:r>
        <w:br/>
      </w:r>
      <w:r>
        <w:rPr>
          <w:b/>
          <w:bCs/>
        </w:rPr>
        <w:t>Student:</w:t>
      </w:r>
      <w:r>
        <w:t xml:space="preserve"> To some extent, yes. But I believe success depends more on passion and effort than the specific field.</w:t>
      </w:r>
    </w:p>
    <w:p w:rsidR="001220BA" w:rsidRDefault="00000000">
      <w:r>
        <w:rPr>
          <w:b/>
          <w:bCs/>
        </w:rPr>
        <w:t>Interviewer:</w:t>
      </w:r>
      <w:r>
        <w:t xml:space="preserve"> How do you see your future unfolding with this degree?</w:t>
      </w:r>
      <w:r>
        <w:br/>
      </w:r>
      <w:r>
        <w:rPr>
          <w:b/>
          <w:bCs/>
        </w:rPr>
        <w:t>Student:</w:t>
      </w:r>
      <w:r>
        <w:t xml:space="preserve"> I see myself thriving in a creative career that aligns with my interests and skills.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sources of encouragement?</w:t>
      </w:r>
      <w:r>
        <w:br/>
      </w:r>
      <w:r>
        <w:rPr>
          <w:b/>
          <w:bCs/>
        </w:rPr>
        <w:t>Student:</w:t>
      </w:r>
      <w:r>
        <w:t xml:space="preserve"> Yes, my professors and peers have been very supportive, which helps me stay motivated.</w:t>
      </w:r>
    </w:p>
    <w:p w:rsidR="001220BA" w:rsidRDefault="00000000">
      <w:r>
        <w:rPr>
          <w:b/>
          <w:bCs/>
        </w:rPr>
        <w:t>Interviewer:</w:t>
      </w:r>
      <w:r>
        <w:t xml:space="preserve"> What do you focus on to stay positive?</w:t>
      </w:r>
      <w:r>
        <w:br/>
      </w:r>
      <w:r>
        <w:rPr>
          <w:b/>
          <w:bCs/>
        </w:rPr>
        <w:t>Student:</w:t>
      </w:r>
      <w:r>
        <w:t xml:space="preserve"> I focus on my progress, my passion for the arts, and the belief that I’m on the right path.</w:t>
      </w:r>
    </w:p>
    <w:p w:rsidR="001220BA" w:rsidRDefault="00000000">
      <w:r>
        <w:rPr>
          <w:b/>
          <w:bCs/>
        </w:rPr>
        <w:t>Interviewer:</w:t>
      </w:r>
      <w:r>
        <w:t xml:space="preserve"> What do you wish your family could understand about your decision?</w:t>
      </w:r>
      <w:r>
        <w:br/>
      </w:r>
      <w:r>
        <w:rPr>
          <w:b/>
          <w:bCs/>
        </w:rPr>
        <w:t>Student:</w:t>
      </w:r>
      <w:r>
        <w:t xml:space="preserve"> I wish they could see that following my passion is just as valuable as choosing a more traditional path.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874099" name="Horizontal Lin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54395" id="Horizontal Line 1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degree choice?</w:t>
      </w:r>
      <w:r>
        <w:br/>
      </w:r>
      <w:r>
        <w:rPr>
          <w:b/>
          <w:bCs/>
        </w:rPr>
        <w:t>Student:</w:t>
      </w:r>
      <w:r>
        <w:t xml:space="preserve"> It felt unfair. They didn’t seem to understand how much this field means to me.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expected you to choose a STEM field?</w:t>
      </w:r>
      <w:r>
        <w:br/>
      </w:r>
      <w:r>
        <w:rPr>
          <w:b/>
          <w:bCs/>
        </w:rPr>
        <w:t>Student:</w:t>
      </w:r>
      <w:r>
        <w:t xml:space="preserve"> They associate STEM with stability and success, and they probably see the arts as less practical.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affect your self-esteem?</w:t>
      </w:r>
      <w:r>
        <w:br/>
      </w:r>
      <w:r>
        <w:rPr>
          <w:b/>
          <w:bCs/>
        </w:rPr>
        <w:t>Student:</w:t>
      </w:r>
      <w:r>
        <w:t xml:space="preserve"> It made me question myself at first, but I’ve grown more confident as I’ve progressed in my studies.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reflects a misunderstanding of the arts?</w:t>
      </w:r>
      <w:r>
        <w:br/>
      </w:r>
      <w:r>
        <w:rPr>
          <w:b/>
          <w:bCs/>
        </w:rPr>
        <w:t>Student:</w:t>
      </w:r>
      <w:r>
        <w:t xml:space="preserve"> Definitely. I think they underestimate the value and opportunities in creative fields.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when they question your decision?</w:t>
      </w:r>
      <w:r>
        <w:br/>
      </w:r>
      <w:r>
        <w:rPr>
          <w:b/>
          <w:bCs/>
        </w:rPr>
        <w:t>Student:</w:t>
      </w:r>
      <w:r>
        <w:t xml:space="preserve"> I try to explain my goals and the potential career paths that come with this degree, but it’s not always easy.</w:t>
      </w:r>
    </w:p>
    <w:p w:rsidR="001220BA" w:rsidRDefault="00000000">
      <w:r>
        <w:rPr>
          <w:b/>
          <w:bCs/>
        </w:rPr>
        <w:t>Interviewer:</w:t>
      </w:r>
      <w:r>
        <w:t xml:space="preserve"> Do you feel their concerns are rooted in bias?</w:t>
      </w:r>
      <w:r>
        <w:br/>
      </w:r>
      <w:r>
        <w:rPr>
          <w:b/>
          <w:bCs/>
        </w:rPr>
        <w:t>Student:</w:t>
      </w:r>
      <w:r>
        <w:t xml:space="preserve"> Partly. They’re holding on to outdated ideas about what careers are considered successful.</w:t>
      </w:r>
    </w:p>
    <w:p w:rsidR="001220BA" w:rsidRDefault="00000000">
      <w:r>
        <w:rPr>
          <w:b/>
          <w:bCs/>
        </w:rPr>
        <w:t>Interviewer:</w:t>
      </w:r>
      <w:r>
        <w:t xml:space="preserve"> How does this affect your relationship with them?</w:t>
      </w:r>
      <w:r>
        <w:br/>
      </w:r>
      <w:r>
        <w:rPr>
          <w:b/>
          <w:bCs/>
        </w:rPr>
        <w:t>Student:</w:t>
      </w:r>
      <w:r>
        <w:t xml:space="preserve"> It’s created some tension, but I hope they’ll come to understand and respect my choice.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their criticism?</w:t>
      </w:r>
      <w:r>
        <w:br/>
      </w:r>
      <w:r>
        <w:rPr>
          <w:b/>
          <w:bCs/>
        </w:rPr>
        <w:t>Student:</w:t>
      </w:r>
      <w:r>
        <w:t xml:space="preserve"> My passion for the arts and the belief that I can build a fulfilling career in this field.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people who support your choice?</w:t>
      </w:r>
      <w:r>
        <w:br/>
      </w:r>
      <w:r>
        <w:rPr>
          <w:b/>
          <w:bCs/>
        </w:rPr>
        <w:t>Student:</w:t>
      </w:r>
      <w:r>
        <w:t xml:space="preserve"> Yes, my friends and professors have been incredibly supportive, which makes a big difference.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learns from your experience?</w:t>
      </w:r>
      <w:r>
        <w:br/>
      </w:r>
      <w:r>
        <w:rPr>
          <w:b/>
          <w:bCs/>
        </w:rPr>
        <w:t>Student:</w:t>
      </w:r>
      <w:r>
        <w:t xml:space="preserve"> I hope they’ll see that pursuing a passion can lead to success and happiness, even if it’s not the traditional route.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674715" name="Horizontal Lin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0F3FB7" id="Horizontal Line 1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dismissed your choice of an arts degree?</w:t>
      </w:r>
      <w:r>
        <w:br/>
      </w:r>
      <w:r>
        <w:rPr>
          <w:b/>
          <w:bCs/>
        </w:rPr>
        <w:t>Student:</w:t>
      </w:r>
      <w:r>
        <w:t xml:space="preserve"> It was frustrating. It felt like they didn’t respect my decision or believe in my abilities.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so strongly?</w:t>
      </w:r>
      <w:r>
        <w:br/>
      </w:r>
      <w:r>
        <w:rPr>
          <w:b/>
          <w:bCs/>
        </w:rPr>
        <w:t>Student:</w:t>
      </w:r>
      <w:r>
        <w:t xml:space="preserve"> I think they view the arts as a hobby rather than a serious career path, which is unfair.</w:t>
      </w:r>
    </w:p>
    <w:p w:rsidR="001220BA" w:rsidRDefault="00000000">
      <w:r>
        <w:rPr>
          <w:b/>
          <w:bCs/>
        </w:rPr>
        <w:t>Interviewer:</w:t>
      </w:r>
      <w:r>
        <w:t xml:space="preserve"> How has this criticism affected your confidence?</w:t>
      </w:r>
      <w:r>
        <w:br/>
      </w:r>
      <w:r>
        <w:rPr>
          <w:b/>
          <w:bCs/>
        </w:rPr>
        <w:t>Student:</w:t>
      </w:r>
      <w:r>
        <w:t xml:space="preserve"> It shook me at first, but I’ve worked hard to prove to myself that this is the right path.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reflect a bias against creative fields?</w:t>
      </w:r>
      <w:r>
        <w:br/>
      </w:r>
      <w:r>
        <w:rPr>
          <w:b/>
          <w:bCs/>
        </w:rPr>
        <w:t>Student:</w:t>
      </w:r>
      <w:r>
        <w:t xml:space="preserve"> Yes. There’s a stigma that arts degrees are “less important” than STEM, which isn’t true.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ongoing concerns?</w:t>
      </w:r>
      <w:r>
        <w:br/>
      </w:r>
      <w:r>
        <w:rPr>
          <w:b/>
          <w:bCs/>
        </w:rPr>
        <w:t>Student:</w:t>
      </w:r>
      <w:r>
        <w:t xml:space="preserve"> I try to stay calm and explain my goals, but it’s hard when they don’t seem open to understanding.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is rooted in outdated ideas?</w:t>
      </w:r>
      <w:r>
        <w:br/>
      </w:r>
      <w:r>
        <w:rPr>
          <w:b/>
          <w:bCs/>
        </w:rPr>
        <w:t>Student:</w:t>
      </w:r>
      <w:r>
        <w:t xml:space="preserve"> Absolutely. They’re stuck in the mindset that only traditional careers lead to success.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relationship with your family?</w:t>
      </w:r>
      <w:r>
        <w:br/>
      </w:r>
      <w:r>
        <w:rPr>
          <w:b/>
          <w:bCs/>
        </w:rPr>
        <w:t>Student:</w:t>
      </w:r>
      <w:r>
        <w:t xml:space="preserve"> It’s created distance. I feel like they’re not fully supporting me or respecting my choices.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to continue?</w:t>
      </w:r>
      <w:r>
        <w:br/>
      </w:r>
      <w:r>
        <w:rPr>
          <w:b/>
          <w:bCs/>
        </w:rPr>
        <w:t>Student:</w:t>
      </w:r>
      <w:r>
        <w:t xml:space="preserve"> My love for the arts and my belief that I can succeed on my own terms.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sources of encouragement?</w:t>
      </w:r>
      <w:r>
        <w:br/>
      </w:r>
      <w:r>
        <w:rPr>
          <w:b/>
          <w:bCs/>
        </w:rPr>
        <w:t>Student:</w:t>
      </w:r>
      <w:r>
        <w:t xml:space="preserve"> Yes, my professors and classmates understand the value of this field, which keeps me going.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eventually realise?</w:t>
      </w:r>
      <w:r>
        <w:br/>
      </w:r>
      <w:r>
        <w:rPr>
          <w:b/>
          <w:bCs/>
        </w:rPr>
        <w:t>Student:</w:t>
      </w:r>
      <w:r>
        <w:t xml:space="preserve"> I hope they’ll see that following my passion is just as valuable as pursuing a “practical” career.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2099047" name="Horizontal Lin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B00D5E" id="Horizontal Line 1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dismissed your degree as “impractical”?</w:t>
      </w:r>
      <w:r>
        <w:br/>
      </w:r>
      <w:r>
        <w:rPr>
          <w:b/>
          <w:bCs/>
        </w:rPr>
        <w:t>Student:</w:t>
      </w:r>
      <w:r>
        <w:t xml:space="preserve"> It was hurtful. They acted like my choice wasn’t valid or important.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dismissed the arts as a serious field?</w:t>
      </w:r>
      <w:r>
        <w:br/>
      </w:r>
      <w:r>
        <w:rPr>
          <w:b/>
          <w:bCs/>
        </w:rPr>
        <w:t>Student:</w:t>
      </w:r>
      <w:r>
        <w:t xml:space="preserve"> They don’t see it as a “real” career path. To them, only STEM fields are worth pursuing.</w:t>
      </w:r>
    </w:p>
    <w:p w:rsidR="001220BA" w:rsidRDefault="00000000">
      <w:r>
        <w:rPr>
          <w:b/>
          <w:bCs/>
        </w:rPr>
        <w:t>Interviewer:</w:t>
      </w:r>
      <w:r>
        <w:t xml:space="preserve"> How has their attitude affected your confidence?</w:t>
      </w:r>
      <w:r>
        <w:br/>
      </w:r>
      <w:r>
        <w:rPr>
          <w:b/>
          <w:bCs/>
        </w:rPr>
        <w:t>Student:</w:t>
      </w:r>
      <w:r>
        <w:t xml:space="preserve"> It’s been hard. I’ve had to work twice as hard to prove that my decision is legitimate.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reflect a bias against the arts?</w:t>
      </w:r>
      <w:r>
        <w:br/>
      </w:r>
      <w:r>
        <w:rPr>
          <w:b/>
          <w:bCs/>
        </w:rPr>
        <w:t>Student:</w:t>
      </w:r>
      <w:r>
        <w:t xml:space="preserve"> Definitely. They see the arts as less valuable, which shows how little they understand about this field.</w:t>
      </w:r>
    </w:p>
    <w:p w:rsidR="001220BA" w:rsidRDefault="00000000">
      <w:r>
        <w:rPr>
          <w:b/>
          <w:bCs/>
        </w:rPr>
        <w:t>Interviewer:</w:t>
      </w:r>
      <w:r>
        <w:t xml:space="preserve"> How do you respond when they criticise your decision?</w:t>
      </w:r>
      <w:r>
        <w:br/>
      </w:r>
      <w:r>
        <w:rPr>
          <w:b/>
          <w:bCs/>
        </w:rPr>
        <w:t>Student:</w:t>
      </w:r>
      <w:r>
        <w:t xml:space="preserve"> I try to explain my goals, but they often dismiss my points, which is frustrating.</w:t>
      </w:r>
    </w:p>
    <w:p w:rsidR="001220BA" w:rsidRDefault="00000000">
      <w:r>
        <w:rPr>
          <w:b/>
          <w:bCs/>
        </w:rPr>
        <w:t>Interviewer:</w:t>
      </w:r>
      <w:r>
        <w:t xml:space="preserve"> Do you feel respected as an arts student?</w:t>
      </w:r>
      <w:r>
        <w:br/>
      </w:r>
      <w:r>
        <w:rPr>
          <w:b/>
          <w:bCs/>
        </w:rPr>
        <w:t>Student:</w:t>
      </w:r>
      <w:r>
        <w:t xml:space="preserve"> Not by them. They make it clear they think I made the wrong choice.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relationship with your family?</w:t>
      </w:r>
      <w:r>
        <w:br/>
      </w:r>
      <w:r>
        <w:rPr>
          <w:b/>
          <w:bCs/>
        </w:rPr>
        <w:t>Student:</w:t>
      </w:r>
      <w:r>
        <w:t xml:space="preserve"> It’s created a lot of tension. I feel like they don’t value me or my dreams.</w:t>
      </w:r>
    </w:p>
    <w:p w:rsidR="001220BA" w:rsidRDefault="00000000">
      <w:r>
        <w:rPr>
          <w:b/>
          <w:bCs/>
        </w:rPr>
        <w:t>Interviewer:</w:t>
      </w:r>
      <w:r>
        <w:t xml:space="preserve"> What keeps you going despite their criticism?</w:t>
      </w:r>
      <w:r>
        <w:br/>
      </w:r>
      <w:r>
        <w:rPr>
          <w:b/>
          <w:bCs/>
        </w:rPr>
        <w:t>Student:</w:t>
      </w:r>
      <w:r>
        <w:t xml:space="preserve"> My determination to succeed and prove that the arts are just as important as any other field.</w:t>
      </w:r>
    </w:p>
    <w:p w:rsidR="001220BA" w:rsidRDefault="00000000">
      <w:r>
        <w:rPr>
          <w:b/>
          <w:bCs/>
        </w:rPr>
        <w:t>Interviewer:</w:t>
      </w:r>
      <w:r>
        <w:t xml:space="preserve"> Have you found support elsewhere?</w:t>
      </w:r>
      <w:r>
        <w:br/>
      </w:r>
      <w:r>
        <w:rPr>
          <w:b/>
          <w:bCs/>
        </w:rPr>
        <w:t>Student:</w:t>
      </w:r>
      <w:r>
        <w:t xml:space="preserve"> Yes, my friends and mentors have been supportive, which helps me stay focused.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learn?</w:t>
      </w:r>
      <w:r>
        <w:br/>
      </w:r>
      <w:r>
        <w:rPr>
          <w:b/>
          <w:bCs/>
        </w:rPr>
        <w:t>Student:</w:t>
      </w:r>
      <w:r>
        <w:t xml:space="preserve"> I hope they’ll realise that success isn’t limited to traditional fields and that the arts have immense value.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3222430" name="Horizontal Lin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2CA822" id="Horizontal Line 1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called your arts degree a “waste of time”?</w:t>
      </w:r>
      <w:r>
        <w:br/>
      </w:r>
      <w:r>
        <w:rPr>
          <w:b/>
          <w:bCs/>
        </w:rPr>
        <w:t>Student:</w:t>
      </w:r>
      <w:r>
        <w:t xml:space="preserve"> It was devastating. They completely dismissed everything I care about.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Student:</w:t>
      </w:r>
      <w:r>
        <w:t xml:space="preserve"> They think the arts are useless and that only STEM fields matter, which is incredibly narrow-minded.</w:t>
      </w:r>
    </w:p>
    <w:p w:rsidR="001220BA" w:rsidRDefault="00000000">
      <w:r>
        <w:rPr>
          <w:b/>
          <w:bCs/>
        </w:rPr>
        <w:t>Interviewer:</w:t>
      </w:r>
      <w:r>
        <w:t xml:space="preserve"> How has this attitude affected your confidence?</w:t>
      </w:r>
      <w:r>
        <w:br/>
      </w:r>
      <w:r>
        <w:rPr>
          <w:b/>
          <w:bCs/>
        </w:rPr>
        <w:t>Student:</w:t>
      </w:r>
      <w:r>
        <w:t xml:space="preserve"> It’s been crushing. I constantly feel like I have to defend myself and my choices.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is rooted in bias?</w:t>
      </w:r>
      <w:r>
        <w:br/>
      </w:r>
      <w:r>
        <w:rPr>
          <w:b/>
          <w:bCs/>
        </w:rPr>
        <w:t>Student:</w:t>
      </w:r>
      <w:r>
        <w:t xml:space="preserve"> Absolutely. They’re biased against anything that doesn’t fit their idea of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harsh comments?</w:t>
      </w:r>
      <w:r>
        <w:br/>
      </w:r>
      <w:r>
        <w:rPr>
          <w:b/>
          <w:bCs/>
        </w:rPr>
        <w:t>Student:</w:t>
      </w:r>
      <w:r>
        <w:t xml:space="preserve"> I try to ignore them, but it’s hard when they’re so dismissive of everything I’m passionate about.</w:t>
      </w:r>
    </w:p>
    <w:p w:rsidR="001220BA" w:rsidRDefault="00000000">
      <w:r>
        <w:rPr>
          <w:b/>
          <w:bCs/>
        </w:rPr>
        <w:t>Interviewer:</w:t>
      </w:r>
      <w:r>
        <w:t xml:space="preserve"> Do you feel respected as an arts student?</w:t>
      </w:r>
      <w:r>
        <w:br/>
      </w:r>
      <w:r>
        <w:rPr>
          <w:b/>
          <w:bCs/>
        </w:rPr>
        <w:t>Student:</w:t>
      </w:r>
      <w:r>
        <w:t xml:space="preserve"> Not at all. They’ve made it clear they don’t value my degree or my career goals.</w:t>
      </w:r>
    </w:p>
    <w:p w:rsidR="001220BA" w:rsidRDefault="00000000">
      <w:r>
        <w:rPr>
          <w:b/>
          <w:bCs/>
        </w:rPr>
        <w:t>Interviewer:</w:t>
      </w:r>
      <w:r>
        <w:t xml:space="preserve"> How has this impacted your relationship with your family?</w:t>
      </w:r>
      <w:r>
        <w:br/>
      </w:r>
      <w:r>
        <w:rPr>
          <w:b/>
          <w:bCs/>
        </w:rPr>
        <w:t>Student:</w:t>
      </w:r>
      <w:r>
        <w:t xml:space="preserve"> It’s made it really difficult. I feel like they don’t understand me or respect my dreams.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their negativity?</w:t>
      </w:r>
      <w:r>
        <w:br/>
      </w:r>
      <w:r>
        <w:rPr>
          <w:b/>
          <w:bCs/>
        </w:rPr>
        <w:t>Student:</w:t>
      </w:r>
      <w:r>
        <w:t xml:space="preserve"> My love for the arts and my determination to prove them wrong.</w:t>
      </w:r>
    </w:p>
    <w:p w:rsidR="001220BA" w:rsidRDefault="00000000">
      <w:r>
        <w:rPr>
          <w:b/>
          <w:bCs/>
        </w:rPr>
        <w:t>Interviewer:</w:t>
      </w:r>
      <w:r>
        <w:t xml:space="preserve"> Do you think their attitude will ever change?</w:t>
      </w:r>
      <w:r>
        <w:br/>
      </w:r>
      <w:r>
        <w:rPr>
          <w:b/>
          <w:bCs/>
        </w:rPr>
        <w:t>Student:</w:t>
      </w:r>
      <w:r>
        <w:t xml:space="preserve"> I hope so, but it feels like they’re stuck in their outdated views.</w:t>
      </w:r>
    </w:p>
    <w:p w:rsidR="001220BA" w:rsidRDefault="00000000">
      <w:r>
        <w:rPr>
          <w:b/>
          <w:bCs/>
        </w:rPr>
        <w:t>Interviewer:</w:t>
      </w:r>
      <w:r>
        <w:t xml:space="preserve"> What do you want them to understand about your decision?</w:t>
      </w:r>
      <w:r>
        <w:br/>
      </w:r>
      <w:r>
        <w:rPr>
          <w:b/>
          <w:bCs/>
        </w:rPr>
        <w:t>Student:</w:t>
      </w:r>
      <w:r>
        <w:t xml:space="preserve"> I want them to see that the arts are just as valuable as any other field and that I can succeed on my own terms.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066736" name="Horizontal Lin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C36A8B" id="Horizontal Line 1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Financial Bias, and Career Path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decision to pursue an arts degree?</w:t>
      </w:r>
      <w:r>
        <w:br/>
      </w:r>
      <w:r>
        <w:rPr>
          <w:b/>
          <w:bCs/>
        </w:rPr>
        <w:t>Student:</w:t>
      </w:r>
      <w:r>
        <w:t xml:space="preserve"> I felt invalidated, like my choice wasn’t respected because it didn’t align with their idea of success.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They think only high-paying fields like STEM or medicine lead to stable careers, and the arts don’t offer that kind of financial security.</w:t>
      </w:r>
    </w:p>
    <w:p w:rsidR="001220BA" w:rsidRDefault="00000000">
      <w:r>
        <w:rPr>
          <w:b/>
          <w:bCs/>
        </w:rPr>
        <w:t>Interviewer:</w:t>
      </w:r>
      <w:r>
        <w:t xml:space="preserve"> Do you think their focus on finances is influencing their view?</w:t>
      </w:r>
      <w:r>
        <w:br/>
      </w:r>
      <w:r>
        <w:rPr>
          <w:b/>
          <w:bCs/>
        </w:rPr>
        <w:t>Student:</w:t>
      </w:r>
      <w:r>
        <w:t xml:space="preserve"> Definitely. They seem more worried about potential income than about whether I enjoy my career.</w:t>
      </w:r>
    </w:p>
    <w:p w:rsidR="001220BA" w:rsidRDefault="00000000">
      <w:r>
        <w:rPr>
          <w:b/>
          <w:bCs/>
        </w:rPr>
        <w:t>Interviewer:</w:t>
      </w:r>
      <w:r>
        <w:t xml:space="preserve"> How has this bias impacted your confidence?</w:t>
      </w:r>
      <w:r>
        <w:br/>
      </w:r>
      <w:r>
        <w:rPr>
          <w:b/>
          <w:bCs/>
        </w:rPr>
        <w:t>Student:</w:t>
      </w:r>
      <w:r>
        <w:t xml:space="preserve"> It’s been tough. I sometimes feel like I have to prove my worth not just to them but to myself.</w:t>
      </w:r>
    </w:p>
    <w:p w:rsidR="001220BA" w:rsidRDefault="00000000">
      <w:r>
        <w:rPr>
          <w:b/>
          <w:bCs/>
        </w:rPr>
        <w:t>Interviewer:</w:t>
      </w:r>
      <w:r>
        <w:t xml:space="preserve"> Do you feel your family values prestige over passion?</w:t>
      </w:r>
      <w:r>
        <w:br/>
      </w:r>
      <w:r>
        <w:rPr>
          <w:b/>
          <w:bCs/>
        </w:rPr>
        <w:t>Student:</w:t>
      </w:r>
      <w:r>
        <w:t xml:space="preserve"> Yes. To them, a “practical” degree automatically means more respect and success, even if it’s not my passion.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doubts about your career path?</w:t>
      </w:r>
      <w:r>
        <w:br/>
      </w:r>
      <w:r>
        <w:rPr>
          <w:b/>
          <w:bCs/>
        </w:rPr>
        <w:t>Student:</w:t>
      </w:r>
      <w:r>
        <w:t xml:space="preserve"> I try to focus on showing them how the arts can also lead to meaningful and successful careers.</w:t>
      </w:r>
    </w:p>
    <w:p w:rsidR="001220BA" w:rsidRDefault="00000000">
      <w:r>
        <w:rPr>
          <w:b/>
          <w:bCs/>
        </w:rPr>
        <w:t>Interviewer:</w:t>
      </w:r>
      <w:r>
        <w:t xml:space="preserve"> Have you tried explaining the value of your degree?</w:t>
      </w:r>
      <w:r>
        <w:br/>
      </w:r>
      <w:r>
        <w:rPr>
          <w:b/>
          <w:bCs/>
        </w:rPr>
        <w:t>Student:</w:t>
      </w:r>
      <w:r>
        <w:t xml:space="preserve"> Yes, but they still seem stuck on the idea that the arts don’t offer the same opportunities as other fields.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their criticism?</w:t>
      </w:r>
      <w:r>
        <w:br/>
      </w:r>
      <w:r>
        <w:rPr>
          <w:b/>
          <w:bCs/>
        </w:rPr>
        <w:t>Student:</w:t>
      </w:r>
      <w:r>
        <w:t xml:space="preserve"> I lean on the support of my friends and professors who understand my goals and encourage me.</w:t>
      </w:r>
    </w:p>
    <w:p w:rsidR="001220BA" w:rsidRDefault="00000000">
      <w:r>
        <w:rPr>
          <w:b/>
          <w:bCs/>
        </w:rPr>
        <w:t>Interviewer:</w:t>
      </w:r>
      <w:r>
        <w:t xml:space="preserve"> Do you feel this experience has strengthened your resolve?</w:t>
      </w:r>
      <w:r>
        <w:br/>
      </w:r>
      <w:r>
        <w:rPr>
          <w:b/>
          <w:bCs/>
        </w:rPr>
        <w:t>Student:</w:t>
      </w:r>
      <w:r>
        <w:t xml:space="preserve"> Yes, it’s made me more determined to succeed and show that following my passion was the right choice.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understand over time?</w:t>
      </w:r>
      <w:r>
        <w:br/>
      </w:r>
      <w:r>
        <w:rPr>
          <w:b/>
          <w:bCs/>
        </w:rPr>
        <w:t>Student:</w:t>
      </w:r>
      <w:r>
        <w:t xml:space="preserve"> I hope they’ll see that success comes in many forms, and that pursuing my passion is a valid and rewarding path.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3225547" name="Horizontal Lin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53DD97" id="Horizontal Line 1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Generational Bias, Career Path Bias, and Gender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decision to study the arts?</w:t>
      </w:r>
      <w:r>
        <w:br/>
      </w:r>
      <w:r>
        <w:rPr>
          <w:b/>
          <w:bCs/>
        </w:rPr>
        <w:t>Student:</w:t>
      </w:r>
      <w:r>
        <w:t xml:space="preserve"> I felt disheartened. It seemed like they didn’t understand or value my interests.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so negatively?</w:t>
      </w:r>
      <w:r>
        <w:br/>
      </w:r>
      <w:r>
        <w:rPr>
          <w:b/>
          <w:bCs/>
        </w:rPr>
        <w:t>Student:</w:t>
      </w:r>
      <w:r>
        <w:t xml:space="preserve"> I think it’s a mix of generational expectations and a bias toward careers they see as more stable or respectable.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are influenced by outdated ideas?</w:t>
      </w:r>
      <w:r>
        <w:br/>
      </w:r>
      <w:r>
        <w:rPr>
          <w:b/>
          <w:bCs/>
        </w:rPr>
        <w:t>Student:</w:t>
      </w:r>
      <w:r>
        <w:t xml:space="preserve"> Definitely. They come from a time when careers in STEM or business were seen as the only “smart” choices.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confidence?</w:t>
      </w:r>
      <w:r>
        <w:br/>
      </w:r>
      <w:r>
        <w:rPr>
          <w:b/>
          <w:bCs/>
        </w:rPr>
        <w:t>Student:</w:t>
      </w:r>
      <w:r>
        <w:t xml:space="preserve"> It’s been a struggle, but I remind myself that I’m studying what I love, and that’s what matters most.</w:t>
      </w:r>
    </w:p>
    <w:p w:rsidR="001220BA" w:rsidRDefault="00000000">
      <w:r>
        <w:rPr>
          <w:b/>
          <w:bCs/>
        </w:rPr>
        <w:t>Interviewer:</w:t>
      </w:r>
      <w:r>
        <w:t xml:space="preserve"> Do you think gender plays a role in their expectations?</w:t>
      </w:r>
      <w:r>
        <w:br/>
      </w:r>
      <w:r>
        <w:rPr>
          <w:b/>
          <w:bCs/>
        </w:rPr>
        <w:t>Student:</w:t>
      </w:r>
      <w:r>
        <w:t xml:space="preserve"> Yes, they seem to have this idea that women in particular need a secure and predictable career path, which feels limiting.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their ongoing criticism?</w:t>
      </w:r>
      <w:r>
        <w:br/>
      </w:r>
      <w:r>
        <w:rPr>
          <w:b/>
          <w:bCs/>
        </w:rPr>
        <w:t>Student:</w:t>
      </w:r>
      <w:r>
        <w:t xml:space="preserve"> I try to stay calm and explain my goals, but it’s hard when they don’t seem to take me seriously.</w:t>
      </w:r>
    </w:p>
    <w:p w:rsidR="001220BA" w:rsidRDefault="00000000">
      <w:r>
        <w:rPr>
          <w:b/>
          <w:bCs/>
        </w:rPr>
        <w:t>Interviewer:</w:t>
      </w:r>
      <w:r>
        <w:t xml:space="preserve"> Have you noticed generational differences in how they view careers?</w:t>
      </w:r>
      <w:r>
        <w:br/>
      </w:r>
      <w:r>
        <w:rPr>
          <w:b/>
          <w:bCs/>
        </w:rPr>
        <w:t>Student:</w:t>
      </w:r>
      <w:r>
        <w:t xml:space="preserve"> Absolutely. They prioritise stability over passion, whereas I believe both can coexist.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 emotional toll of their doubts?</w:t>
      </w:r>
      <w:r>
        <w:br/>
      </w:r>
      <w:r>
        <w:rPr>
          <w:b/>
          <w:bCs/>
        </w:rPr>
        <w:t>Student:</w:t>
      </w:r>
      <w:r>
        <w:t xml:space="preserve"> I remind myself of why I chose this path and rely on support from people who understand my decision.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 challenges?</w:t>
      </w:r>
      <w:r>
        <w:br/>
      </w:r>
      <w:r>
        <w:rPr>
          <w:b/>
          <w:bCs/>
        </w:rPr>
        <w:t>Student:</w:t>
      </w:r>
      <w:r>
        <w:t xml:space="preserve"> My belief that I can succeed in the arts and make a meaningful impact keeps me going.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learn from your journey?</w:t>
      </w:r>
      <w:r>
        <w:br/>
      </w:r>
      <w:r>
        <w:rPr>
          <w:b/>
          <w:bCs/>
        </w:rPr>
        <w:t>Student:</w:t>
      </w:r>
      <w:r>
        <w:t xml:space="preserve"> I hope they’ll realise that following your passion can lead to success, and that happiness matters as much as financial security.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7321916" name="Horizontal Lin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63D0AF" id="Horizontal Line 1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expressed doubts about your choice of an arts degree?</w:t>
      </w:r>
      <w:r>
        <w:br/>
      </w:r>
      <w:r>
        <w:rPr>
          <w:b/>
          <w:bCs/>
        </w:rPr>
        <w:t>Student:</w:t>
      </w:r>
      <w:r>
        <w:t xml:space="preserve"> I felt unsupported, but I don’t think they meant to be dismissive. It’s just their way of expressing concern.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the way they did?</w:t>
      </w:r>
      <w:r>
        <w:br/>
      </w:r>
      <w:r>
        <w:rPr>
          <w:b/>
          <w:bCs/>
        </w:rPr>
        <w:t>Student:</w:t>
      </w:r>
      <w:r>
        <w:t xml:space="preserve"> I think it’s an unconscious bias. They associate success with traditional fields and don’t realise they’re undermining my choice.</w:t>
      </w:r>
    </w:p>
    <w:p w:rsidR="001220BA" w:rsidRDefault="00000000">
      <w:r>
        <w:rPr>
          <w:b/>
          <w:bCs/>
        </w:rPr>
        <w:t>Interviewer:</w:t>
      </w:r>
      <w:r>
        <w:t xml:space="preserve"> Did this reaction impact your confidence?</w:t>
      </w:r>
      <w:r>
        <w:br/>
      </w:r>
      <w:r>
        <w:rPr>
          <w:b/>
          <w:bCs/>
        </w:rPr>
        <w:t>Student:</w:t>
      </w:r>
      <w:r>
        <w:t xml:space="preserve"> A little at first, but I’ve learned to focus on my goals and not let their doubts affect me.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concerns are rooted in bias?</w:t>
      </w:r>
      <w:r>
        <w:br/>
      </w:r>
      <w:r>
        <w:rPr>
          <w:b/>
          <w:bCs/>
        </w:rPr>
        <w:t>Student:</w:t>
      </w:r>
      <w:r>
        <w:t xml:space="preserve"> Yes, but I don’t think they realise it. They assume the arts are less valuable without considering the opportunities in the field.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doubts?</w:t>
      </w:r>
      <w:r>
        <w:br/>
      </w:r>
      <w:r>
        <w:rPr>
          <w:b/>
          <w:bCs/>
        </w:rPr>
        <w:t>Student:</w:t>
      </w:r>
      <w:r>
        <w:t xml:space="preserve"> I try to explain why I chose this degree and show them how it aligns with my long-term goals.</w:t>
      </w:r>
    </w:p>
    <w:p w:rsidR="001220BA" w:rsidRDefault="00000000">
      <w:r>
        <w:rPr>
          <w:b/>
          <w:bCs/>
        </w:rPr>
        <w:t>Interviewer:</w:t>
      </w:r>
      <w:r>
        <w:t xml:space="preserve"> How has this experience shaped your perspective on career paths?</w:t>
      </w:r>
      <w:r>
        <w:br/>
      </w:r>
      <w:r>
        <w:rPr>
          <w:b/>
          <w:bCs/>
        </w:rPr>
        <w:t>Student:</w:t>
      </w:r>
      <w:r>
        <w:t xml:space="preserve"> It’s made me more aware of how much bias exists toward certain fields, but it’s also strengthened my resolve.</w:t>
      </w:r>
    </w:p>
    <w:p w:rsidR="001220BA" w:rsidRDefault="00000000">
      <w:r>
        <w:rPr>
          <w:b/>
          <w:bCs/>
        </w:rPr>
        <w:t>Interviewer:</w:t>
      </w:r>
      <w:r>
        <w:t xml:space="preserve"> Do you think your family understands the value of your degree?</w:t>
      </w:r>
      <w:r>
        <w:br/>
      </w:r>
      <w:r>
        <w:rPr>
          <w:b/>
          <w:bCs/>
        </w:rPr>
        <w:t>Student:</w:t>
      </w:r>
      <w:r>
        <w:t xml:space="preserve"> Not fully, but I think it’s because they don’t see the arts as a practical option, even though it can be.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their concerns?</w:t>
      </w:r>
      <w:r>
        <w:br/>
      </w:r>
      <w:r>
        <w:rPr>
          <w:b/>
          <w:bCs/>
        </w:rPr>
        <w:t>Student:</w:t>
      </w:r>
      <w:r>
        <w:t xml:space="preserve"> I focus on the support I get from friends and professors and remind myself why I chose this path.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keep going despite their doubts?</w:t>
      </w:r>
      <w:r>
        <w:br/>
      </w:r>
      <w:r>
        <w:rPr>
          <w:b/>
          <w:bCs/>
        </w:rPr>
        <w:t>Student:</w:t>
      </w:r>
      <w:r>
        <w:t xml:space="preserve"> My passion for the arts and my belief that I can build a successful career in this field.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realise about your decision?</w:t>
      </w:r>
      <w:r>
        <w:br/>
      </w:r>
      <w:r>
        <w:rPr>
          <w:b/>
          <w:bCs/>
        </w:rPr>
        <w:t>Student:</w:t>
      </w:r>
      <w:r>
        <w:t xml:space="preserve"> I hope they’ll see that following your passion can lead to success and happiness, even if it’s not the traditional route.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8335038" name="Horizontal Lin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DED214" id="Horizontal Line 1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>
      <w:pPr>
        <w:rPr>
          <w:b/>
          <w:bCs/>
        </w:rPr>
      </w:pPr>
    </w:p>
    <w:p w:rsidR="001220BA" w:rsidRDefault="00000000">
      <w:pPr>
        <w:jc w:val="center"/>
      </w:pPr>
      <w:r>
        <w:rPr>
          <w:b/>
          <w:bCs/>
          <w:sz w:val="36"/>
          <w:szCs w:val="36"/>
        </w:rPr>
        <w:t>3: Certification And Licences</w:t>
      </w:r>
    </w:p>
    <w:p w:rsidR="001220BA" w:rsidRDefault="00000000">
      <w:pPr>
        <w:rPr>
          <w:b/>
          <w:bCs/>
        </w:rPr>
      </w:pPr>
      <w:r>
        <w:rPr>
          <w:b/>
          <w:bCs/>
        </w:rPr>
        <w:lastRenderedPageBreak/>
        <w:t xml:space="preserve">A candidate with extensive experience but no formal certification applies for a role requiring specific credentials, such as a project management certification (e.g., PMP).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about applying for a role that requires formal certification?</w:t>
      </w:r>
      <w:r>
        <w:br/>
      </w:r>
      <w:r>
        <w:rPr>
          <w:b/>
          <w:bCs/>
        </w:rPr>
        <w:t>Candidate:</w:t>
      </w:r>
      <w:r>
        <w:t xml:space="preserve"> I feel confident in my skills and experience, but I understand the importance of certification in certain roles.</w:t>
      </w:r>
    </w:p>
    <w:p w:rsidR="001220BA" w:rsidRDefault="00000000">
      <w:r>
        <w:rPr>
          <w:b/>
          <w:bCs/>
        </w:rPr>
        <w:t>Interviewer:</w:t>
      </w:r>
      <w:r>
        <w:t xml:space="preserve"> How do you think your experience compensates for the lack of certification?</w:t>
      </w:r>
      <w:r>
        <w:br/>
      </w:r>
      <w:r>
        <w:rPr>
          <w:b/>
          <w:bCs/>
        </w:rPr>
        <w:t>Candidate:</w:t>
      </w:r>
      <w:r>
        <w:t xml:space="preserve"> I’ve managed numerous successful projects over the years, and I’ve applied many of the principles taught in formal certifications in real-world settings.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pursuing the certification in the future?</w:t>
      </w:r>
      <w:r>
        <w:br/>
      </w:r>
      <w:r>
        <w:rPr>
          <w:b/>
          <w:bCs/>
        </w:rPr>
        <w:t>Candidate:</w:t>
      </w:r>
      <w:r>
        <w:t xml:space="preserve"> Yes, I plan to work on obtaining the certification, but I’ve prioritised gaining hands-on experience first.</w:t>
      </w:r>
    </w:p>
    <w:p w:rsidR="001220BA" w:rsidRDefault="00000000">
      <w:r>
        <w:rPr>
          <w:b/>
          <w:bCs/>
        </w:rPr>
        <w:t>Interviewer:</w:t>
      </w:r>
      <w:r>
        <w:t xml:space="preserve"> How do you keep your project management skills up to date?</w:t>
      </w:r>
      <w:r>
        <w:br/>
      </w:r>
      <w:r>
        <w:rPr>
          <w:b/>
          <w:bCs/>
        </w:rPr>
        <w:t>Candidate:</w:t>
      </w:r>
      <w:r>
        <w:t xml:space="preserve"> I attend workshops, take online courses, and stay informed about industry trends and best practices.</w:t>
      </w:r>
    </w:p>
    <w:p w:rsidR="001220BA" w:rsidRDefault="00000000">
      <w:r>
        <w:rPr>
          <w:b/>
          <w:bCs/>
        </w:rPr>
        <w:t>Interviewer:</w:t>
      </w:r>
      <w:r>
        <w:t xml:space="preserve"> What would you say to concerns about the lack of formal credentials?</w:t>
      </w:r>
      <w:r>
        <w:br/>
      </w:r>
      <w:r>
        <w:rPr>
          <w:b/>
          <w:bCs/>
        </w:rPr>
        <w:t>Candidate:</w:t>
      </w:r>
      <w:r>
        <w:t xml:space="preserve"> I’d emphasise the results I’ve delivered and how my experience equips me to handle the challenges of the role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successful project you’ve led?</w:t>
      </w:r>
      <w:r>
        <w:br/>
      </w:r>
      <w:r>
        <w:rPr>
          <w:b/>
          <w:bCs/>
        </w:rPr>
        <w:t>Candidate:</w:t>
      </w:r>
      <w:r>
        <w:t xml:space="preserve"> I recently managed a project that saved the company 20% in operational costs while improving efficiency by 15%.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follow standard project management practices?</w:t>
      </w:r>
      <w:r>
        <w:br/>
      </w:r>
      <w:r>
        <w:rPr>
          <w:b/>
          <w:bCs/>
        </w:rPr>
        <w:t>Candidate:</w:t>
      </w:r>
      <w:r>
        <w:t xml:space="preserve"> I’ve learned and applied methodologies like Agile and Waterfall through years of hands-on experience.</w:t>
      </w:r>
    </w:p>
    <w:p w:rsidR="001220BA" w:rsidRDefault="00000000">
      <w:r>
        <w:rPr>
          <w:b/>
          <w:bCs/>
        </w:rPr>
        <w:t>Interviewer:</w:t>
      </w:r>
      <w:r>
        <w:t xml:space="preserve"> Do you think formal certification would add value to your expertise?</w:t>
      </w:r>
      <w:r>
        <w:br/>
      </w:r>
      <w:r>
        <w:rPr>
          <w:b/>
          <w:bCs/>
        </w:rPr>
        <w:t>Candidate:</w:t>
      </w:r>
      <w:r>
        <w:t xml:space="preserve"> Definitely. I see it as a way to complement my experience and enhance my professional profile.</w:t>
      </w:r>
    </w:p>
    <w:p w:rsidR="001220BA" w:rsidRDefault="00000000">
      <w:r>
        <w:rPr>
          <w:b/>
          <w:bCs/>
        </w:rPr>
        <w:t>Interviewer:</w:t>
      </w:r>
      <w:r>
        <w:t xml:space="preserve"> How would you handle a situation where the team is more focused on formal methodologies?</w:t>
      </w:r>
      <w:r>
        <w:br/>
      </w:r>
      <w:r>
        <w:rPr>
          <w:b/>
          <w:bCs/>
        </w:rPr>
        <w:t>Candidate:</w:t>
      </w:r>
      <w:r>
        <w:t xml:space="preserve"> I’d collaborate with the team, align with their preferred methods, and integrate my practical knowledge to achieve the best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 despite not having the certification?</w:t>
      </w:r>
      <w:r>
        <w:br/>
      </w:r>
      <w:r>
        <w:rPr>
          <w:b/>
          <w:bCs/>
        </w:rPr>
        <w:t>Candidate:</w:t>
      </w:r>
      <w:r>
        <w:t xml:space="preserve"> My extensive experience, proven track record, and adaptability make me confident in my ability to excel in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5960034" name="Horizontal Lin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E81C6E" id="Horizontal Line 1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requires formal certification?</w:t>
      </w:r>
      <w:r>
        <w:br/>
      </w:r>
      <w:r>
        <w:rPr>
          <w:b/>
          <w:bCs/>
        </w:rPr>
        <w:t>Candidate:</w:t>
      </w:r>
      <w:r>
        <w:t xml:space="preserve"> I feel confident in my skills and experience, though I know certifications can be an advantage.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certification might impact how you’re perceived?</w:t>
      </w:r>
      <w:r>
        <w:br/>
      </w:r>
      <w:r>
        <w:rPr>
          <w:b/>
          <w:bCs/>
        </w:rPr>
        <w:t>Candidate:</w:t>
      </w:r>
      <w:r>
        <w:t xml:space="preserve"> Possibly, but I believe my track record demonstrates my ability to meet and exceed the expectations of this role.</w:t>
      </w:r>
    </w:p>
    <w:p w:rsidR="001220BA" w:rsidRDefault="00000000">
      <w:r>
        <w:rPr>
          <w:b/>
          <w:bCs/>
        </w:rPr>
        <w:t>Interviewer:</w:t>
      </w:r>
      <w:r>
        <w:t xml:space="preserve"> How does your experience align with the requirements of this position?</w:t>
      </w:r>
      <w:r>
        <w:br/>
      </w:r>
      <w:r>
        <w:rPr>
          <w:b/>
          <w:bCs/>
        </w:rPr>
        <w:t>Candidate:</w:t>
      </w:r>
      <w:r>
        <w:t xml:space="preserve"> I’ve successfully managed projects across various industries, applying recognised methodologies and achieving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Have you thought about obtaining the certification in the future?</w:t>
      </w:r>
      <w:r>
        <w:br/>
      </w:r>
      <w:r>
        <w:rPr>
          <w:b/>
          <w:bCs/>
        </w:rPr>
        <w:t>Candidate:</w:t>
      </w:r>
      <w:r>
        <w:t xml:space="preserve"> Yes, I’ve been considering it to further strengthen my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lack of formal credentials?</w:t>
      </w:r>
      <w:r>
        <w:br/>
      </w:r>
      <w:r>
        <w:rPr>
          <w:b/>
          <w:bCs/>
        </w:rPr>
        <w:t>Candidate:</w:t>
      </w:r>
      <w:r>
        <w:t xml:space="preserve"> I focus on my results and the depth of experience I bring to the table, which I believe compensates for the lack of certification.</w:t>
      </w:r>
    </w:p>
    <w:p w:rsidR="001220BA" w:rsidRDefault="00000000">
      <w:r>
        <w:rPr>
          <w:b/>
          <w:bCs/>
        </w:rPr>
        <w:t>Interviewer:</w:t>
      </w:r>
      <w:r>
        <w:t xml:space="preserve"> How do you stay informed about project management standards?</w:t>
      </w:r>
      <w:r>
        <w:br/>
      </w:r>
      <w:r>
        <w:rPr>
          <w:b/>
          <w:bCs/>
        </w:rPr>
        <w:t>Candidate:</w:t>
      </w:r>
      <w:r>
        <w:t xml:space="preserve"> I regularly attend industry events, participate in webinars, and read relevant publications to stay up to date.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your experience made a significant impact?</w:t>
      </w:r>
      <w:r>
        <w:br/>
      </w:r>
      <w:r>
        <w:rPr>
          <w:b/>
          <w:bCs/>
        </w:rPr>
        <w:t>Candidate:</w:t>
      </w:r>
      <w:r>
        <w:t xml:space="preserve"> I led a complex project that resulted in a 30% increase in productivity and met all deadlines under budget.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critical to project success?</w:t>
      </w:r>
      <w:r>
        <w:br/>
      </w:r>
      <w:r>
        <w:rPr>
          <w:b/>
          <w:bCs/>
        </w:rPr>
        <w:t>Candidate:</w:t>
      </w:r>
      <w:r>
        <w:t xml:space="preserve"> They’re useful, but I believe hands-on experience and problem-solving skills are just as critical.</w:t>
      </w:r>
    </w:p>
    <w:p w:rsidR="001220BA" w:rsidRDefault="00000000">
      <w:r>
        <w:rPr>
          <w:b/>
          <w:bCs/>
        </w:rPr>
        <w:t>Interviewer:</w:t>
      </w:r>
      <w:r>
        <w:t xml:space="preserve"> How do you adapt to teams that rely heavily on certified methodologies?</w:t>
      </w:r>
      <w:r>
        <w:br/>
      </w:r>
      <w:r>
        <w:rPr>
          <w:b/>
          <w:bCs/>
        </w:rPr>
        <w:t>Candidate:</w:t>
      </w:r>
      <w:r>
        <w:t xml:space="preserve"> I ensure I align with their preferred processes while bringing my own practical insights to enhance the outcomes.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despite the lack of certification?</w:t>
      </w:r>
      <w:r>
        <w:br/>
      </w:r>
      <w:r>
        <w:rPr>
          <w:b/>
          <w:bCs/>
        </w:rPr>
        <w:t>Candidate:</w:t>
      </w:r>
      <w:r>
        <w:t xml:space="preserve"> My ability to deliver results consistently and adapt to different methodologies sets me apart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563033" name="Horizontal Lin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1A248F" id="Horizontal Line 1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do you think applying without a certification could be a challenge?</w:t>
      </w:r>
      <w:r>
        <w:br/>
      </w:r>
      <w:r>
        <w:rPr>
          <w:b/>
          <w:bCs/>
        </w:rPr>
        <w:t>Candidate:</w:t>
      </w:r>
      <w:r>
        <w:t xml:space="preserve"> I understand that certifications can be seen as an assurance of skills, but I believe my experience speaks for itself.</w:t>
      </w:r>
    </w:p>
    <w:p w:rsidR="001220BA" w:rsidRDefault="00000000">
      <w:r>
        <w:rPr>
          <w:b/>
          <w:bCs/>
        </w:rPr>
        <w:t>Interviewer:</w:t>
      </w:r>
      <w:r>
        <w:t xml:space="preserve"> How would you address concerns about your qualifications?</w:t>
      </w:r>
      <w:r>
        <w:br/>
      </w:r>
      <w:r>
        <w:rPr>
          <w:b/>
          <w:bCs/>
        </w:rPr>
        <w:t>Candidate:</w:t>
      </w:r>
      <w:r>
        <w:t xml:space="preserve"> I’d highlight my practical knowledge and success in delivering complex projects over the years.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pursuing certification to meet the role’s requirements?</w:t>
      </w:r>
      <w:r>
        <w:br/>
      </w:r>
      <w:r>
        <w:rPr>
          <w:b/>
          <w:bCs/>
        </w:rPr>
        <w:t>Candidate:</w:t>
      </w:r>
      <w:r>
        <w:t xml:space="preserve"> Yes, I’ve been exploring options for certification to complement my experience.</w:t>
      </w:r>
    </w:p>
    <w:p w:rsidR="001220BA" w:rsidRDefault="00000000">
      <w:r>
        <w:rPr>
          <w:b/>
          <w:bCs/>
        </w:rPr>
        <w:t>Interviewer:</w:t>
      </w:r>
      <w:r>
        <w:t xml:space="preserve"> How do you keep up with industry standards?</w:t>
      </w:r>
      <w:r>
        <w:br/>
      </w:r>
      <w:r>
        <w:rPr>
          <w:b/>
          <w:bCs/>
        </w:rPr>
        <w:t>Candidate:</w:t>
      </w:r>
      <w:r>
        <w:t xml:space="preserve"> I stay informed through professional development courses and industry publications.</w:t>
      </w:r>
    </w:p>
    <w:p w:rsidR="001220BA" w:rsidRDefault="00000000">
      <w:r>
        <w:rPr>
          <w:b/>
          <w:bCs/>
        </w:rPr>
        <w:t>Interviewer:</w:t>
      </w:r>
      <w:r>
        <w:t xml:space="preserve"> Do you think the lack of certification could limit your credibility?</w:t>
      </w:r>
      <w:r>
        <w:br/>
      </w:r>
      <w:r>
        <w:rPr>
          <w:b/>
          <w:bCs/>
        </w:rPr>
        <w:t>Candidate:</w:t>
      </w:r>
      <w:r>
        <w:t xml:space="preserve"> It might, initially, but I’m confident that my results and work ethic will earn credibility over time.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project where your experience made a difference?</w:t>
      </w:r>
      <w:r>
        <w:br/>
      </w:r>
      <w:r>
        <w:rPr>
          <w:b/>
          <w:bCs/>
        </w:rPr>
        <w:t>Candidate:</w:t>
      </w:r>
      <w:r>
        <w:t xml:space="preserve"> I managed a high-stakes project that improved operational efficiency by 25% and saved significant costs.</w:t>
      </w:r>
    </w:p>
    <w:p w:rsidR="001220BA" w:rsidRDefault="00000000">
      <w:r>
        <w:rPr>
          <w:b/>
          <w:bCs/>
        </w:rPr>
        <w:t>Interviewer:</w:t>
      </w:r>
      <w:r>
        <w:t xml:space="preserve"> How do you collaborate with teams that value formal credentials?</w:t>
      </w:r>
      <w:r>
        <w:br/>
      </w:r>
      <w:r>
        <w:rPr>
          <w:b/>
          <w:bCs/>
        </w:rPr>
        <w:t>Candidate:</w:t>
      </w:r>
      <w:r>
        <w:t xml:space="preserve"> I focus on aligning with their methodologies while leveraging my practical experience to add value.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more about theory than practice?</w:t>
      </w:r>
      <w:r>
        <w:br/>
      </w:r>
      <w:r>
        <w:rPr>
          <w:b/>
          <w:bCs/>
        </w:rPr>
        <w:t>Candidate:</w:t>
      </w:r>
      <w:r>
        <w:t xml:space="preserve"> They provide a strong foundation, but hands-on experience is essential for real-world success.</w:t>
      </w:r>
    </w:p>
    <w:p w:rsidR="001220BA" w:rsidRDefault="00000000">
      <w:r>
        <w:rPr>
          <w:b/>
          <w:bCs/>
        </w:rPr>
        <w:t>Interviewer:</w:t>
      </w:r>
      <w:r>
        <w:t xml:space="preserve"> How would you address scepticism about your lack of credentials?</w:t>
      </w:r>
      <w:r>
        <w:br/>
      </w:r>
      <w:r>
        <w:rPr>
          <w:b/>
          <w:bCs/>
        </w:rPr>
        <w:t>Candidate:</w:t>
      </w:r>
      <w:r>
        <w:t xml:space="preserve"> I’d emphasise my achievements and how they align with the goals of the organisation.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role?</w:t>
      </w:r>
      <w:r>
        <w:br/>
      </w:r>
      <w:r>
        <w:rPr>
          <w:b/>
          <w:bCs/>
        </w:rPr>
        <w:t>Candidate:</w:t>
      </w:r>
      <w:r>
        <w:t xml:space="preserve"> My ability to navigate complex challenges and deliver results makes me confident in my suitability.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6500051" name="Horizontal Lin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A08052" id="Horizontal Line 1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not meeting the certification requirement?</w:t>
      </w:r>
      <w:r>
        <w:br/>
      </w:r>
      <w:r>
        <w:rPr>
          <w:b/>
          <w:bCs/>
        </w:rPr>
        <w:t>Candidate:</w:t>
      </w:r>
      <w:r>
        <w:t xml:space="preserve"> It’s something I’m aware of, but I believe my experience more than compensates for it.</w:t>
      </w:r>
    </w:p>
    <w:p w:rsidR="001220BA" w:rsidRDefault="00000000">
      <w:r>
        <w:rPr>
          <w:b/>
          <w:bCs/>
        </w:rPr>
        <w:t>Interviewer:</w:t>
      </w:r>
      <w:r>
        <w:t xml:space="preserve"> Why haven’t you pursued certification yet?</w:t>
      </w:r>
      <w:r>
        <w:br/>
      </w:r>
      <w:r>
        <w:rPr>
          <w:b/>
          <w:bCs/>
        </w:rPr>
        <w:t>Candidate:</w:t>
      </w:r>
      <w:r>
        <w:t xml:space="preserve"> I’ve focused on gaining hands-on experience, which I believe has given me a solid foundation in project management.</w:t>
      </w:r>
    </w:p>
    <w:p w:rsidR="001220BA" w:rsidRDefault="00000000">
      <w:r>
        <w:rPr>
          <w:b/>
          <w:bCs/>
        </w:rPr>
        <w:t>Interviewer:</w:t>
      </w:r>
      <w:r>
        <w:t xml:space="preserve"> Do you think not having the certification might be a disadvantage?</w:t>
      </w:r>
      <w:r>
        <w:br/>
      </w:r>
      <w:r>
        <w:rPr>
          <w:b/>
          <w:bCs/>
        </w:rPr>
        <w:t>Candidate:</w:t>
      </w:r>
      <w:r>
        <w:t xml:space="preserve"> It could be perceived that way, but I think my track record demonstrates my capabilities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stay updated on project management best practices?</w:t>
      </w:r>
      <w:r>
        <w:br/>
      </w:r>
      <w:r>
        <w:rPr>
          <w:b/>
          <w:bCs/>
        </w:rPr>
        <w:t>Candidate:</w:t>
      </w:r>
      <w:r>
        <w:t xml:space="preserve"> I regularly engage in professional development activities and apply the latest methodologies in my work.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more important than experience?</w:t>
      </w:r>
      <w:r>
        <w:br/>
      </w:r>
      <w:r>
        <w:rPr>
          <w:b/>
          <w:bCs/>
        </w:rPr>
        <w:t>Candidate:</w:t>
      </w:r>
      <w:r>
        <w:t xml:space="preserve"> No, I think experience is equally, if not more, valuable when it comes to delivering results.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certifications are prioritised over practical skills?</w:t>
      </w:r>
      <w:r>
        <w:br/>
      </w:r>
      <w:r>
        <w:rPr>
          <w:b/>
          <w:bCs/>
        </w:rPr>
        <w:t>Candidate:</w:t>
      </w:r>
      <w:r>
        <w:t xml:space="preserve"> I focus on demonstrating how my experience can meet or exceed the expectations typically associated with certification.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 project that highlights your expertise?</w:t>
      </w:r>
      <w:r>
        <w:br/>
      </w:r>
      <w:r>
        <w:rPr>
          <w:b/>
          <w:bCs/>
        </w:rPr>
        <w:t>Candidate:</w:t>
      </w:r>
      <w:r>
        <w:t xml:space="preserve"> I led a project with tight deadlines and a limited budget, achieving a 20% increase in efficiency.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necessary for project management?</w:t>
      </w:r>
      <w:r>
        <w:br/>
      </w:r>
      <w:r>
        <w:rPr>
          <w:b/>
          <w:bCs/>
        </w:rPr>
        <w:t>Candidate:</w:t>
      </w:r>
      <w:r>
        <w:t xml:space="preserve"> They’re useful, but I believe practical experience often provides deeper insights.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from recruiters or teams about your qualifications?</w:t>
      </w:r>
      <w:r>
        <w:br/>
      </w:r>
      <w:r>
        <w:rPr>
          <w:b/>
          <w:bCs/>
        </w:rPr>
        <w:t>Candidate:</w:t>
      </w:r>
      <w:r>
        <w:t xml:space="preserve"> I focus on showcasing my achievements and my ability to adapt to different methodologies.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qualified for this role?</w:t>
      </w:r>
      <w:r>
        <w:br/>
      </w:r>
      <w:r>
        <w:rPr>
          <w:b/>
          <w:bCs/>
        </w:rPr>
        <w:t>Candidate:</w:t>
      </w:r>
      <w:r>
        <w:t xml:space="preserve"> My proven ability to deliver successful projects and adapt to various challenges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5433639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46F3F3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haven’t you pursued the required certification?</w:t>
      </w:r>
      <w:r>
        <w:br/>
      </w:r>
      <w:r>
        <w:rPr>
          <w:b/>
          <w:bCs/>
        </w:rPr>
        <w:t>Candidate:</w:t>
      </w:r>
      <w:r>
        <w:t xml:space="preserve"> I’ve prioritised hands-on experience, which I believe has provided me with valuable practical skills.</w:t>
      </w:r>
    </w:p>
    <w:p w:rsidR="001220BA" w:rsidRDefault="00000000">
      <w:r>
        <w:rPr>
          <w:b/>
          <w:bCs/>
        </w:rPr>
        <w:t>Interviewer:</w:t>
      </w:r>
      <w:r>
        <w:t xml:space="preserve"> Don’t you think the lack of certification puts you at a disadvantage?</w:t>
      </w:r>
      <w:r>
        <w:br/>
      </w:r>
      <w:r>
        <w:rPr>
          <w:b/>
          <w:bCs/>
        </w:rPr>
        <w:t>Candidate:</w:t>
      </w:r>
      <w:r>
        <w:t xml:space="preserve"> I understand that perception, but my results demonstrate that I have the skills needed for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think recruiters view candidates without formal credentials?</w:t>
      </w:r>
      <w:r>
        <w:br/>
      </w:r>
      <w:r>
        <w:rPr>
          <w:b/>
          <w:bCs/>
        </w:rPr>
        <w:t>Candidate:</w:t>
      </w:r>
      <w:r>
        <w:t xml:space="preserve"> Some might see it as a drawback, but I hope they also value proven experience.</w:t>
      </w:r>
    </w:p>
    <w:p w:rsidR="001220BA" w:rsidRDefault="00000000">
      <w:r>
        <w:rPr>
          <w:b/>
          <w:bCs/>
        </w:rPr>
        <w:t>Interviewer:</w:t>
      </w:r>
      <w:r>
        <w:t xml:space="preserve"> Do you think you’re less prepared compared to certified candidates?</w:t>
      </w:r>
      <w:r>
        <w:br/>
      </w:r>
      <w:r>
        <w:rPr>
          <w:b/>
          <w:bCs/>
        </w:rPr>
        <w:t>Candidate:</w:t>
      </w:r>
      <w:r>
        <w:t xml:space="preserve"> Not at all. My experience has taught me to handle real-world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the certification?</w:t>
      </w:r>
      <w:r>
        <w:br/>
      </w:r>
      <w:r>
        <w:rPr>
          <w:b/>
          <w:bCs/>
        </w:rPr>
        <w:t>Candidate:</w:t>
      </w:r>
      <w:r>
        <w:t xml:space="preserve"> Because I bring years of practical experience and a track record of successful projects.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essential for success in this field?</w:t>
      </w:r>
      <w:r>
        <w:br/>
      </w:r>
      <w:r>
        <w:rPr>
          <w:b/>
          <w:bCs/>
        </w:rPr>
        <w:t>Candidate:</w:t>
      </w:r>
      <w:r>
        <w:t xml:space="preserve"> They help, but I believe experience and results matter more.</w:t>
      </w:r>
    </w:p>
    <w:p w:rsidR="001220BA" w:rsidRDefault="00000000">
      <w:r>
        <w:rPr>
          <w:b/>
          <w:bCs/>
        </w:rPr>
        <w:t>Interviewer:</w:t>
      </w:r>
      <w:r>
        <w:t xml:space="preserve"> How do you handle teams that rely heavily on formal methodologies?</w:t>
      </w:r>
      <w:r>
        <w:br/>
      </w:r>
      <w:r>
        <w:rPr>
          <w:b/>
          <w:bCs/>
        </w:rPr>
        <w:t>Candidate:</w:t>
      </w:r>
      <w:r>
        <w:t xml:space="preserve"> I align with their methods while integrating my own insights from years of practice.</w:t>
      </w:r>
    </w:p>
    <w:p w:rsidR="001220BA" w:rsidRDefault="00000000">
      <w:r>
        <w:rPr>
          <w:b/>
          <w:bCs/>
        </w:rPr>
        <w:t>Interviewer:</w:t>
      </w:r>
      <w:r>
        <w:t xml:space="preserve"> What would you say to concerns about your qualifications?</w:t>
      </w:r>
      <w:r>
        <w:br/>
      </w:r>
      <w:r>
        <w:rPr>
          <w:b/>
          <w:bCs/>
        </w:rPr>
        <w:t>Candidate:</w:t>
      </w:r>
      <w:r>
        <w:t xml:space="preserve"> I’d point to my achievements and my ability to adapt to any team or methodology.</w:t>
      </w:r>
    </w:p>
    <w:p w:rsidR="001220BA" w:rsidRDefault="00000000">
      <w:r>
        <w:rPr>
          <w:b/>
          <w:bCs/>
        </w:rPr>
        <w:t>Interviewer:</w:t>
      </w:r>
      <w:r>
        <w:t xml:space="preserve"> Do you think you’ll pursue certification eventually?</w:t>
      </w:r>
      <w:r>
        <w:br/>
      </w:r>
      <w:r>
        <w:rPr>
          <w:b/>
          <w:bCs/>
        </w:rPr>
        <w:t>Candidate:</w:t>
      </w:r>
      <w:r>
        <w:t xml:space="preserve"> Yes, I plan to, as it would complement my existing skills and experience.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role?</w:t>
      </w:r>
      <w:r>
        <w:br/>
      </w:r>
      <w:r>
        <w:rPr>
          <w:b/>
          <w:bCs/>
        </w:rPr>
        <w:t>Candidate:</w:t>
      </w:r>
      <w:r>
        <w:t xml:space="preserve"> My extensive experience and proven ability to deliver results make me confident in my qualifications.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3012284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1515B2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haven’t you met the basic certification requirements for this role?</w:t>
      </w:r>
      <w:r>
        <w:br/>
      </w:r>
      <w:r>
        <w:rPr>
          <w:b/>
          <w:bCs/>
        </w:rPr>
        <w:t>Candidate:</w:t>
      </w:r>
      <w:r>
        <w:t xml:space="preserve"> I’ve focused on gaining hands-on experience, which I believe is equally valuable.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not having certification is a major flaw?</w:t>
      </w:r>
      <w:r>
        <w:br/>
      </w:r>
      <w:r>
        <w:rPr>
          <w:b/>
          <w:bCs/>
        </w:rPr>
        <w:t>Candidate:</w:t>
      </w:r>
      <w:r>
        <w:t xml:space="preserve"> It might be seen that way, but I’d argue that my practical knowledge speaks louder than a piece of paper.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without meeting the formal requirements?</w:t>
      </w:r>
      <w:r>
        <w:br/>
      </w:r>
      <w:r>
        <w:rPr>
          <w:b/>
          <w:bCs/>
        </w:rPr>
        <w:t>Candidate:</w:t>
      </w:r>
      <w:r>
        <w:t xml:space="preserve"> My track record of success and experience in managing complex projects make me confident in my abilities.</w:t>
      </w:r>
    </w:p>
    <w:p w:rsidR="001220BA" w:rsidRDefault="00000000">
      <w:r>
        <w:rPr>
          <w:b/>
          <w:bCs/>
        </w:rPr>
        <w:t>Interviewer:</w:t>
      </w:r>
      <w:r>
        <w:t xml:space="preserve"> Do you think you’re at a disadvantage compared to certified candidates?</w:t>
      </w:r>
      <w:r>
        <w:br/>
      </w:r>
      <w:r>
        <w:rPr>
          <w:b/>
          <w:bCs/>
        </w:rPr>
        <w:t>Candidate:</w:t>
      </w:r>
      <w:r>
        <w:t xml:space="preserve"> I don’t see it that way. My results show that I can deliver, regardless of certification.</w:t>
      </w:r>
    </w:p>
    <w:p w:rsidR="001220BA" w:rsidRDefault="00000000">
      <w:r>
        <w:rPr>
          <w:b/>
          <w:bCs/>
        </w:rPr>
        <w:t>Interviewer:</w:t>
      </w:r>
      <w:r>
        <w:t xml:space="preserve"> Why should we hire you over a certified candidate?</w:t>
      </w:r>
      <w:r>
        <w:br/>
      </w:r>
      <w:r>
        <w:rPr>
          <w:b/>
          <w:bCs/>
        </w:rPr>
        <w:t>Candidate:</w:t>
      </w:r>
      <w:r>
        <w:t xml:space="preserve"> Because I have years of proven experience that demonstrates my ability to handle any challenge.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certifications are the standard for a reason?</w:t>
      </w:r>
      <w:r>
        <w:br/>
      </w:r>
      <w:r>
        <w:rPr>
          <w:b/>
          <w:bCs/>
        </w:rPr>
        <w:t>Candidate:</w:t>
      </w:r>
      <w:r>
        <w:t xml:space="preserve"> They provide a foundation, but experience is what truly prepares you for real-world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qualifications?</w:t>
      </w:r>
      <w:r>
        <w:br/>
      </w:r>
      <w:r>
        <w:rPr>
          <w:b/>
          <w:bCs/>
        </w:rPr>
        <w:t>Candidate:</w:t>
      </w:r>
      <w:r>
        <w:t xml:space="preserve"> I address it by showcasing my achievements and how they align with the role’s requirements.</w:t>
      </w:r>
    </w:p>
    <w:p w:rsidR="001220BA" w:rsidRDefault="00000000">
      <w:r>
        <w:rPr>
          <w:b/>
          <w:bCs/>
        </w:rPr>
        <w:t>Interviewer:</w:t>
      </w:r>
      <w:r>
        <w:t xml:space="preserve"> Do you plan to obtain certification in the future?</w:t>
      </w:r>
      <w:r>
        <w:br/>
      </w:r>
      <w:r>
        <w:rPr>
          <w:b/>
          <w:bCs/>
        </w:rPr>
        <w:t>Candidate:</w:t>
      </w:r>
      <w:r>
        <w:t xml:space="preserve"> Yes, as it would complement my experience and help me grow further in my career.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doubts about your readiness for the role?</w:t>
      </w:r>
      <w:r>
        <w:br/>
      </w:r>
      <w:r>
        <w:rPr>
          <w:b/>
          <w:bCs/>
        </w:rPr>
        <w:t>Candidate:</w:t>
      </w:r>
      <w:r>
        <w:t xml:space="preserve"> I focus on demonstrating how my skills and experience directly meet the needs of the role.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despite not having certification?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lead successful projects proves my qualifications.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1581759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3E243E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Career Path Bias, and Experience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prioritises candidates with certifications?</w:t>
      </w:r>
      <w:r>
        <w:br/>
      </w:r>
      <w:r>
        <w:rPr>
          <w:b/>
          <w:bCs/>
        </w:rPr>
        <w:t>Candidate:</w:t>
      </w:r>
      <w:r>
        <w:t xml:space="preserve"> I understand the preference for certifications, but I believe my extensive experience makes me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Do you think the prestige associated with certifications outweighs hands-on experience?</w:t>
      </w:r>
      <w:r>
        <w:br/>
      </w:r>
      <w:r>
        <w:rPr>
          <w:b/>
          <w:bCs/>
        </w:rPr>
        <w:t>Candidate:</w:t>
      </w:r>
      <w:r>
        <w:t xml:space="preserve"> Not necessarily. While certifications are valuable, I think real-world experience provides deeper insights.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the perception that certifications are essential for this role?</w:t>
      </w:r>
      <w:r>
        <w:br/>
      </w:r>
      <w:r>
        <w:rPr>
          <w:b/>
          <w:bCs/>
        </w:rPr>
        <w:t>Candidate:</w:t>
      </w:r>
      <w:r>
        <w:t xml:space="preserve"> I focus on my proven track record of managing successful projects and delivering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Do you feel your career path might limit opportunities in roles like this?</w:t>
      </w:r>
      <w:r>
        <w:br/>
      </w:r>
      <w:r>
        <w:rPr>
          <w:b/>
          <w:bCs/>
        </w:rPr>
        <w:t>Candidate:</w:t>
      </w:r>
      <w:r>
        <w:t xml:space="preserve"> I don’t believe so. My experience has equipped me with the skills needed to succeed in any project management environment.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how certifications might complement your experience?</w:t>
      </w:r>
      <w:r>
        <w:br/>
      </w:r>
      <w:r>
        <w:rPr>
          <w:b/>
          <w:bCs/>
        </w:rPr>
        <w:t>Candidate:</w:t>
      </w:r>
      <w:r>
        <w:t xml:space="preserve"> Absolutely. I see them as a way to enhance my skills and align more closely with industry standards.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teams rely heavily on formal methodologies?</w:t>
      </w:r>
      <w:r>
        <w:br/>
      </w:r>
      <w:r>
        <w:rPr>
          <w:b/>
          <w:bCs/>
        </w:rPr>
        <w:t>Candidate:</w:t>
      </w:r>
      <w:r>
        <w:t xml:space="preserve"> I adapt by collaborating with the team and integrating my practical knowledge to align with their approach.</w:t>
      </w:r>
    </w:p>
    <w:p w:rsidR="001220BA" w:rsidRDefault="00000000">
      <w:r>
        <w:rPr>
          <w:b/>
          <w:bCs/>
        </w:rPr>
        <w:t>Interviewer:</w:t>
      </w:r>
      <w:r>
        <w:t xml:space="preserve"> Do you feel biases against non-certified candidates impact your chances?</w:t>
      </w:r>
      <w:r>
        <w:br/>
      </w:r>
      <w:r>
        <w:rPr>
          <w:b/>
          <w:bCs/>
        </w:rPr>
        <w:t>Candidate:</w:t>
      </w:r>
      <w:r>
        <w:t xml:space="preserve"> Sometimes, but I rely on my achievements and ability to prove my value through my work.</w:t>
      </w:r>
    </w:p>
    <w:p w:rsidR="001220BA" w:rsidRDefault="00000000">
      <w:r>
        <w:rPr>
          <w:b/>
          <w:bCs/>
        </w:rPr>
        <w:t>Interviewer:</w:t>
      </w:r>
      <w:r>
        <w:t xml:space="preserve"> How do you demonstrate your expertise to sceptical recruiters?</w:t>
      </w:r>
      <w:r>
        <w:br/>
      </w:r>
      <w:r>
        <w:rPr>
          <w:b/>
          <w:bCs/>
        </w:rPr>
        <w:t>Candidate:</w:t>
      </w:r>
      <w:r>
        <w:t xml:space="preserve"> I share specific examples of successful projects and highlight my adaptability and problem-solving skills.</w:t>
      </w:r>
    </w:p>
    <w:p w:rsidR="001220BA" w:rsidRDefault="00000000">
      <w:r>
        <w:rPr>
          <w:b/>
          <w:bCs/>
        </w:rPr>
        <w:t>Interviewer:</w:t>
      </w:r>
      <w:r>
        <w:t xml:space="preserve"> How do you view certifications in the broader context of career growth?</w:t>
      </w:r>
      <w:r>
        <w:br/>
      </w:r>
      <w:r>
        <w:rPr>
          <w:b/>
          <w:bCs/>
        </w:rPr>
        <w:t>Candidate:</w:t>
      </w:r>
      <w:r>
        <w:t xml:space="preserve"> They’re important, but I think experience and results ultimately determine long-term success.</w:t>
      </w:r>
    </w:p>
    <w:p w:rsidR="001220BA" w:rsidRDefault="00000000">
      <w:r>
        <w:rPr>
          <w:b/>
          <w:bCs/>
        </w:rPr>
        <w:t>Interviewer:</w:t>
      </w:r>
      <w:r>
        <w:t xml:space="preserve"> What makes you confident in your ability to excel in this role?</w:t>
      </w:r>
      <w:r>
        <w:br/>
      </w:r>
      <w:r>
        <w:rPr>
          <w:b/>
          <w:bCs/>
        </w:rPr>
        <w:t>Candidate:</w:t>
      </w:r>
      <w:r>
        <w:t xml:space="preserve"> My experience in leading diverse teams, delivering results, and handling challenges equips me well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6977946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B8D0D3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Prestige Bias, Networking Bias, and Methodology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values formal certifications?</w:t>
      </w:r>
      <w:r>
        <w:br/>
      </w:r>
      <w:r>
        <w:rPr>
          <w:b/>
          <w:bCs/>
        </w:rPr>
        <w:t>Candidate:</w:t>
      </w:r>
      <w:r>
        <w:t xml:space="preserve"> I’m confident in my skills and believe my experience speaks for itself, even without a formal certification.</w:t>
      </w:r>
    </w:p>
    <w:p w:rsidR="001220BA" w:rsidRDefault="00000000">
      <w:r>
        <w:rPr>
          <w:b/>
          <w:bCs/>
        </w:rPr>
        <w:t>Interviewer:</w:t>
      </w:r>
      <w:r>
        <w:t xml:space="preserve"> Do you think the prestige associated with certifications creates challenges for non-certified candidates?</w:t>
      </w:r>
      <w:r>
        <w:br/>
      </w:r>
      <w:r>
        <w:rPr>
          <w:b/>
          <w:bCs/>
        </w:rPr>
        <w:t>Candidate:</w:t>
      </w:r>
      <w:r>
        <w:t xml:space="preserve"> Yes, it can. Certifications often carry weight, but they don’t always reflect the full scope of a candidate’s 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the networking advantages certified candidates may have?</w:t>
      </w:r>
      <w:r>
        <w:br/>
      </w:r>
      <w:r>
        <w:rPr>
          <w:b/>
          <w:bCs/>
        </w:rPr>
        <w:t>Candidate:</w:t>
      </w:r>
      <w:r>
        <w:t xml:space="preserve"> I focus on building meaningful connections through my work and showcasing my expertise directly.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overemphasised in this role?</w:t>
      </w:r>
      <w:r>
        <w:br/>
      </w:r>
      <w:r>
        <w:rPr>
          <w:b/>
          <w:bCs/>
        </w:rPr>
        <w:t>Candidate:</w:t>
      </w:r>
      <w:r>
        <w:t xml:space="preserve"> Sometimes. While they’re important, I think results and problem-solving skills are what matter most.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teams that follow rigid methodologies based on certification standards?</w:t>
      </w:r>
      <w:r>
        <w:br/>
      </w:r>
      <w:r>
        <w:rPr>
          <w:b/>
          <w:bCs/>
        </w:rPr>
        <w:t>Candidate:</w:t>
      </w:r>
      <w:r>
        <w:t xml:space="preserve"> I collaborate with them by aligning with their processes and incorporating my practical knowledge to enhance outcomes.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due to biases favouring certified candidates?</w:t>
      </w:r>
      <w:r>
        <w:br/>
      </w:r>
      <w:r>
        <w:rPr>
          <w:b/>
          <w:bCs/>
        </w:rPr>
        <w:t>Candidate:</w:t>
      </w:r>
      <w:r>
        <w:t xml:space="preserve"> Yes, but I’ve learned to overcome them by demonstrating my results and ability to adapt to different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stay updated on industry trends without formal certification?</w:t>
      </w:r>
      <w:r>
        <w:br/>
      </w:r>
      <w:r>
        <w:rPr>
          <w:b/>
          <w:bCs/>
        </w:rPr>
        <w:t>Candidate:</w:t>
      </w:r>
      <w:r>
        <w:t xml:space="preserve"> I attend workshops, participate in professional forums, and take online courses to stay current.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certification limits your networking opportunities?</w:t>
      </w:r>
      <w:r>
        <w:br/>
      </w:r>
      <w:r>
        <w:rPr>
          <w:b/>
          <w:bCs/>
        </w:rPr>
        <w:t>Candidate:</w:t>
      </w:r>
      <w:r>
        <w:t xml:space="preserve"> It might, but I make up for it by proactively engaging with professionals and showcasing my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convince recruiters of your suitability for certification-heavy roles?</w:t>
      </w:r>
      <w:r>
        <w:br/>
      </w:r>
      <w:r>
        <w:rPr>
          <w:b/>
          <w:bCs/>
        </w:rPr>
        <w:t>Candidate:</w:t>
      </w:r>
      <w:r>
        <w:t xml:space="preserve"> I highlight my track record of success and my ability to adapt to certified methodologies when needed.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role?</w:t>
      </w:r>
      <w:r>
        <w:br/>
      </w:r>
      <w:r>
        <w:rPr>
          <w:b/>
          <w:bCs/>
        </w:rPr>
        <w:t>Candidate:</w:t>
      </w:r>
      <w:r>
        <w:t xml:space="preserve"> My extensive experience, results-driven approach, and ability to adapt make me confident in my ability to excel here.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40924783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27BFFB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specifies certification requirements?</w:t>
      </w:r>
      <w:r>
        <w:br/>
      </w:r>
      <w:r>
        <w:rPr>
          <w:b/>
          <w:bCs/>
        </w:rPr>
        <w:t>Candidate:</w:t>
      </w:r>
      <w:r>
        <w:t xml:space="preserve"> I feel confident in my experience, though I understand why certifications are seen as valuable.</w:t>
      </w:r>
    </w:p>
    <w:p w:rsidR="001220BA" w:rsidRDefault="00000000">
      <w:r>
        <w:rPr>
          <w:b/>
          <w:bCs/>
        </w:rPr>
        <w:t>Interviewer:</w:t>
      </w:r>
      <w:r>
        <w:t xml:space="preserve"> Why do you think certifications are emphasised in project management roles?</w:t>
      </w:r>
      <w:r>
        <w:br/>
      </w:r>
      <w:r>
        <w:rPr>
          <w:b/>
          <w:bCs/>
        </w:rPr>
        <w:t>Candidate:</w:t>
      </w:r>
      <w:r>
        <w:t xml:space="preserve"> I think it’s an unconscious bias. Certifications provide a standard, but they don’t always reflect a person’s real-world capabilities.</w:t>
      </w:r>
    </w:p>
    <w:p w:rsidR="001220BA" w:rsidRDefault="00000000">
      <w:r>
        <w:rPr>
          <w:b/>
          <w:bCs/>
        </w:rPr>
        <w:t>Interviewer:</w:t>
      </w:r>
      <w:r>
        <w:t xml:space="preserve"> How has this bias affected your confidence in applying?</w:t>
      </w:r>
      <w:r>
        <w:br/>
      </w:r>
      <w:r>
        <w:rPr>
          <w:b/>
          <w:bCs/>
        </w:rPr>
        <w:t>Candidate:</w:t>
      </w:r>
      <w:r>
        <w:t xml:space="preserve"> It’s made me more aware of the challenges, but I focus on what I bring to the table in terms of results and expertise.</w:t>
      </w:r>
    </w:p>
    <w:p w:rsidR="001220BA" w:rsidRDefault="00000000">
      <w:r>
        <w:rPr>
          <w:b/>
          <w:bCs/>
        </w:rPr>
        <w:t>Interviewer:</w:t>
      </w:r>
      <w:r>
        <w:t xml:space="preserve"> Do you think recruiters realise the value of experience without certification?</w:t>
      </w:r>
      <w:r>
        <w:br/>
      </w:r>
      <w:r>
        <w:rPr>
          <w:b/>
          <w:bCs/>
        </w:rPr>
        <w:t>Candidate:</w:t>
      </w:r>
      <w:r>
        <w:t xml:space="preserve"> Sometimes, but there’s often an assumption that certifications automatically equal capability.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qualifications?</w:t>
      </w:r>
      <w:r>
        <w:br/>
      </w:r>
      <w:r>
        <w:rPr>
          <w:b/>
          <w:bCs/>
        </w:rPr>
        <w:t>Candidate:</w:t>
      </w:r>
      <w:r>
        <w:t xml:space="preserve"> I demonstrate how my hands-on experience directly aligns with the requirements of the role.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more about perception than substance?</w:t>
      </w:r>
      <w:r>
        <w:br/>
      </w:r>
      <w:r>
        <w:rPr>
          <w:b/>
          <w:bCs/>
        </w:rPr>
        <w:t>Candidate:</w:t>
      </w:r>
      <w:r>
        <w:t xml:space="preserve"> Not entirely. They’re useful, but they shouldn’t overshadow practical knowledge and proven results.</w:t>
      </w:r>
    </w:p>
    <w:p w:rsidR="001220BA" w:rsidRDefault="00000000">
      <w:r>
        <w:rPr>
          <w:b/>
          <w:bCs/>
        </w:rPr>
        <w:t>Interviewer:</w:t>
      </w:r>
      <w:r>
        <w:t xml:space="preserve"> How do you navigate teams that rely heavily on certified methodologies?</w:t>
      </w:r>
      <w:r>
        <w:br/>
      </w:r>
      <w:r>
        <w:rPr>
          <w:b/>
          <w:bCs/>
        </w:rPr>
        <w:t>Candidate:</w:t>
      </w:r>
      <w:r>
        <w:t xml:space="preserve"> I adapt by aligning with their processes while bringing in my own practical insights to enhance performance.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 perception that certifications are a must-have?</w:t>
      </w:r>
      <w:r>
        <w:br/>
      </w:r>
      <w:r>
        <w:rPr>
          <w:b/>
          <w:bCs/>
        </w:rPr>
        <w:t>Candidate:</w:t>
      </w:r>
      <w:r>
        <w:t xml:space="preserve"> I focus on proving my value through my achievements and highlighting how my experience aligns with their needs.</w:t>
      </w:r>
    </w:p>
    <w:p w:rsidR="001220BA" w:rsidRDefault="00000000">
      <w:r>
        <w:rPr>
          <w:b/>
          <w:bCs/>
        </w:rPr>
        <w:t>Interviewer:</w:t>
      </w:r>
      <w:r>
        <w:t xml:space="preserve"> Do you think this bias can be addressed in recruitment processes?</w:t>
      </w:r>
      <w:r>
        <w:br/>
      </w:r>
      <w:r>
        <w:rPr>
          <w:b/>
          <w:bCs/>
        </w:rPr>
        <w:t>Candidate:</w:t>
      </w:r>
      <w:r>
        <w:t xml:space="preserve"> Yes, by evaluating candidates based on their overall skills, experience, and ability to deliver results rather than just certifications.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for this role despite not having certification?</w:t>
      </w:r>
      <w:r>
        <w:br/>
      </w:r>
      <w:r>
        <w:rPr>
          <w:b/>
          <w:bCs/>
        </w:rPr>
        <w:t>Candidate:</w:t>
      </w:r>
      <w:r>
        <w:t xml:space="preserve"> My extensive experience, problem-solving skills, and proven success in managing complex projects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663109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045B60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4: Job Title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candidate previously titled as “Assistant Manager” but performing responsibilities similar to a “Manager” applies for a mid-level leadership position.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mid-level leadership role with your current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responsibilities have aligned with managerial roles,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elaborate on the managerial tasks you performed in your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teams, oversaw project execution, handled performance reviews, and managed budgets for key projects.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did you develop leadership skills while holding the title of “Assistant Manager”?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took on additional responsibilities, such as mentoring team members and making critical decisions during projects.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might impact how recruiters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achievements and experience speak louder than my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ability to take on a mid-level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track record of leading teams successfully and achieving measurable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you’ve overcome?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team through a major restructuring, ensuring minimal disruption and maintaining productivity.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company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collaboration, and aligning team goals with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formal managerial title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make a more significant impact at a higher level.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scepticism about your previous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emphasise my responsibilities and results, which align with managerial expectations.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mid-level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hands-on leadership experience and proven ability to deliver results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5053366" name="Horizontal Lin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B1A26D" id="Horizontal Line 3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mid-level role with your current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it might raise questions, but I’m confident my responsibilities align with a managerial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title not matching the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experience and the scope of my responsibilities, which go beyond the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examples of leadership tasks you’ve handled?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cross-functional teams, managed budgets, and conducted performance evaluations.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title might cause recruiters to underestimate your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I’m prepared to share concrete examples that demonstrate my leadership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the scope of your responsibilities to recruiters?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results I’ve achieved and the initiatives I’ve 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situation where you demonstrated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high-pressure project, meeting tight deadlines while maintaining team morale.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formal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doing the work already, so it’s a natural progression to take on the title formally.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scepticism about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accomplishments, which show I’ve been functioning as a manager regardless of my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formal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take on greater challenges and contribute more strategically to an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 and ability to deliver results align perfectly with the expectations of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611210" name="Horizontal Lin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C8954D" id="Horizontal Line 3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could affect how recruiters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accomplishments and leadership experience make up for any doubts.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didn’t your previous title reflect your managerial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Organisational policies sometimes didn’t align titles with the actual scope of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recruiters that you’re ready for a mid-level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specific examples of the leadership tasks I’ve handled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titles carry too much weight in recruitment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Sometimes, yes. A title doesn’t always accurately reflect the scope of a person’s 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project where you acted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major initiative that increased efficiency by 20% while staying under budget.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experience with this role’s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my responsibilities and achievements with the job description to show I meet the criteria.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a formal title might hinder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results and experience will demonstrate my suitability for the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challenges that come with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team collaboration, and problem-solving to address challenges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formal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take on greater challenges and contribute strategically to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title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capabilities prove that I’m more than qualified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5107980" name="Horizontal Lin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52836C" id="Horizontal Line 3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accurately reflects your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entirely. My responsibilities align more closely with a manager’s role, even if the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formally recognised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a matter of company policy, not a reflection of my abilities or the work I’ve done.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recruiters that you’re ready for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track record of leading teams and delivering measurable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titles are more important than actual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Titles matter to some extent, but actual experience and results are what truly count.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project where you demonstrated strong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high-stakes project, improving team performance and meeting tight deadlines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examples of my leadership roles and the outcomes I’ve achieved to validate my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your lack of formal recognition might affect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experience and results speak for themselves.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formal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want to formalise my role and take on greater challenges that align with my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this organisation’s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collaboration, adaptability, and achieving strategic goals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 despite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proven ability to lead teams and deliver results make me a strong candidate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9079494" name="Horizontal Lin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15BCFB" id="Horizontal Line 3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disqualifies you from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responsibilities align closely with the role’s expectations,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formally recognised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was a matter of organisational structure, not a reflection of my abilities or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us that your experience outweighs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specific examples of my leadership roles and the outcomes I’ve achieved.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titles are essential in establishing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Titles are important, but they don’t always reflect the full scope of someone’s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title doesn’t match your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company had policies that didn’t always align titles with the actual scope of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focusing on my results and demonstrating my ability to lead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your lack of a formal managerial title is a limitation?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No. My experience proves that I can handle the responsibilities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teams that expect formally recognised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collaboration, clear communication, and delivering results to earn their trust.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formal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take on greater challenges formally.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capabilities align with the expectations of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3077199" name="Horizontal Lin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283373" id="Horizontal Line 3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 despite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responsibilities and results demonstrate my ability to handle this role, regardless of my formal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a lack of a managerial title is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seem that way, but my experience and outcomes prove my capability.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promoted to a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was a structural decision in my previous company, not a reflection of my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without a managerial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responsibilities align with the expectations of this role, and my achievements validate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title undermines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track record shows that I’ve been effectively performing managerial tasks.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teams that expect formal recognition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 and earning their trust through effective collaboration and leadership.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examples of my leadership roles and highlight the outcomes of my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titles should matter more than actual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No. Experience and results are far more important than the title on paper.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we should hire you over someone with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proven ability to lead teams and deliver results makes me confident in my fit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formal managerial title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make a greater impact at a higher level.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6928704" name="Horizontal Lin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69938A" id="Horizontal Line 3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Career Path Bias, and Networking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without holding the formal title of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responsibilities and achievements align with this role,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a formal title might affect how recruiters view your application?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results and the teams I’ve successfully led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 weren’t formally recognised as a manager in your previous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it was more about company structure and limited promotional opportunities, not about my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candidates with recognised managerial titles have an advantage over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I’m confident my experience and leadership skills set me apart.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the scope of your managerial responsibilities to recruiters?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concrete examples of projects I’ve led and the results I’ve achieved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opportunities were limited because of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Sometimes, yes. A formal title often provides visibility, but I made up for it by building relationships through my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organisations where titles carry significant weight?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proving my abilities through my work and collaboration, earning respect based on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leadership accomplishment you’re particularly proud of?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cross-functional team that improved operational efficiency by 25% and exceeded project deadlines.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leadership experience and highlight how it aligns with the requirements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fit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deliver results, lead teams, and adapt to challenges makes me confident in my suitability.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4192129" name="Horizontal Line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691162" id="Horizontal Line 3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Gender Bias, and Organisational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formal managerial position without holding the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optimistic because my responsibilities and achievements align with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in your organisation might have influenced your lack of promotion?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possible. Some organisations tend to overlook potential due to systemic biases or outdated structures.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compared to someone with the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leadership skills and share examples of my accomplishments to validate my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gender plays a role in promotional decisions in some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depending on the organisation. I’ve observed instances where recognition doesn’t align with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titles are seen as key indicators of leadership 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earning respect through my results and building strong relationships with my team and peers.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when you successfully led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high-pressure project that increased client satisfaction by 30% while reducing costs.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titles are overemphasised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leadership is more about actions, results, and relationships than the title someone holds.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formal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managerial duties, so transitioning to a formal title feels like the next natural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yourself despite facing organisational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 and achievements, knowing that my hard work will eventually be recognised.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8247759" name="Horizontal Lin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A7A57D" id="Horizontal Line 3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position without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ready. I’ve been performing managerial duties, and I’m confident in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recruiters place emphasis on formal titles?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likely an unconscious bias. Titles can act as shortcuts for assessing qualifications, but they don’t tell the whole story.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responsibilities outweigh the importance of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responsibilities and achievements demonstrate my qualifications, regardless of my formal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title during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leadership experience and the results I’ve delivered in previous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have impacted your lack of promotion?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possible. Sometimes, organisations don’t recognise contributions fully because of ingrained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readiness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hands-on leadership experience and explain how it aligns with the role’s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organisations where titles play a significant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proving my capabilities through my actions and results, earning credibility through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successfully navigated?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team during a company-wide restructuring, maintaining morale and achieving project goals despite uncertainty.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biases can be addressed in recruitment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by focusing more on the candidate’s responsibilities, achievements, and leadership potential rather than just their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lead teams, deliver results, and adapt to challenges makes me confident in my qualifications.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23793" name="Horizontal Lin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F69D11" id="Horizontal Line 3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Industry (e.g. Tec, Finance, Healthcare)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 finance professional applies for a leadership role in a non-profit organisation and faces bias due to their profit-driven industry background.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motivated you to transition from a profit-driven industry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passionate about using my financial expertise to make a positive social impact. I believe my skills can help a non-profit organisation achieve its goals efficiently.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experience in the finance industry will benefit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has equipped me with strong financial planning, budgeting, and resource management skills, which are essential for driving sustainable operations in non-profits.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the different priorities of a non-profit compared to a for-profit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for-profits focus on revenue generation, I understand that non-profits prioritise mission-driven goals. I aim to align financial strategies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on a socially impactful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helped establish a corporate social responsibility initiative that supported education for underprivileged children.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your leadership style for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collaboration, empathy, and aligning financial goals with the organisation’s mission to foster a purpose-driven team environment.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challenges do you anticipate in transitioning to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Adapting to limited resources might be a challenge, but my experience in optimising budgets and driving efficiency will help address this.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trust with stakeholders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transparency, understanding the mission, and ensuring financial strategies are aligned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manage potential conflicts between financial efficiency and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strive for a balance by implementing strategies that maximise impact without compromising financial stability.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about working in the non-profit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contribute to meaningful causes and create positive change in society inspires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background makes you a strong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coupled with a passion for social impact, positions me to drive both operational efficiency and mission success.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did you decide to transition from a profit-driven sector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always been passionate about social impact, and I want to apply my financial skills to advance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corporate experience aligns with the needs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Skills like budgeting, financial planning, and resource optimisation are just as critical in non-profits as they are in for-profits.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transitioning from a corporate to a non-profit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adaptability and commitment to aligning my financial expertise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contributed to a socially responsible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financial project that supported a corporate social responsibility programme, funding healthcare for underserved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your profit-driven experience with a mission-driven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applying financial strategies that maximise resources and align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anticipate any challenges in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a mission-focused environment might take time, but I’m committed to understanding and contributing to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trust with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implementing clear communication strategies and ensuring that financial decisions are aligned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manage resource constraints in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leverage my experience in optimising budgets and identifying innovative funding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excites you about this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cause that creates real societal change is incredibly exciting to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financial background is an asset to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financial management and my commitment to social impact will help drive both sustainability and mission success.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35045495" name="Horizontal Lin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E30584" id="Horizontal Line 3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corporate background might make it harder to adjust to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believe my adaptability and focus on social impact will help me transition smoothly.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a non-profit consider someone from a profit-driven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is critical for any organisation, and my skills can help ensure resources are used efficiently to achieve the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experience in the non-profit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transferable skills and my passion for contributing to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supported a social cause?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spearheaded a financial initiative that funded scholarships for underprivileged students.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profit-driven approach with the mission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balancing financial efficiency with mission-driven strategies that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cultural differences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collaboration, empathy, and aligning my strategies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anticipate scepticism from stakeholders about your corporate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I’m prepared to demonstrate my commitment to the mission and how my skills can benefit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limited resources compared to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my experience in optimising budgets and finding innovative solutions to make the most of available resources.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create meaningful change and contribute to a cause I care about deeply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background is relevant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combined with my passion for social impact, makes me a strong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472283" name="Horizontal Lin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615FED" id="Horizontal Line 3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profit-driven background could clash with the mission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 believe my financial expertise can be a valuable asset in supporting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a non-profit trust someone with a corporate mindset?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Because financial skills are universal, and I’m committed to using them to advance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corporate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my understanding of non-profit priorities and aligning my strategies accordingly.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supported a social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that provided financial backing for community development programmes.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a mission-driven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collaboration, empathy, and aligning goals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focus on building trust through transparency and aligning my actions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have a place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when applied appropriately, they can enhance resource management and operational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resource constraints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innovative budgeting and resource optimisation strategies to make the most of limited funds.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to transition to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cause that creates real change inspires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your intentions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commitment to social impact and my proven ability to deliver results demonstrate my sincerity.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5344159" name="Horizontal Lin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663F92" id="Horizontal Line 3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someone from a profit-driven industry in a non-profit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is highly transferable, and I’m passionate about using it to advance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corporate mindset might conflict with our mission?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My focus is on aligning financial strategies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commitment to the mission and my ability to adapt my strategies to non-profit priorities.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contributed to a cause outside of your corporate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volunteered for community programmes and supported initiatives through corporate social responsibility efforts.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belong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When used thoughtfully, they can enhance operational efficiency and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stakeholder doubts about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transparency, understanding the mission, and aligning my actions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challenges do you anticipate in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a resource-limited environment might be challenging, but my experience equips me to handle it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trust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showing my dedication to the mission and delivering results that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financial management and my passion for social impact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corporate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 are highly transferable, and I’m deeply committed to advancing the organisation’s mission.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9728956" name="Horizontal Lin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00D177" id="Horizontal Line 3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from a profit-driven background for a mission-driven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is universal and can be applied effectively to support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corporate values clash with the spirit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I’m committed to aligning my strategies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you’re only here for a career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passion for the mission and my readiness to contribute meaningfully.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worked on a project that aligns with non-profit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led initiatives that funded education programmes for underserved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stakeholders trust someone from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transparency, dedication, and focus on delivering mission-aligned results will help build trust.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have any place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if applied thoughtfully to improve resource management and operational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respond to scepticism about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emphasise my commitment to the organisation’s goals and my passion for creating social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the cultural differences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listening, learning, and aligning my leadership approach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and my passion for social change make me confident in my ability to succeed 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someone from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 and commitment to the mission prove that I’m ready to contribute meaningfully to this organisation.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968785" name="Horizontal Lin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CEFC52" id="Horizontal Line 3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Industry Bias, and Cultural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corporate setting to a non-profit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excited. While the environments differ, I believe my financial expertise is valuable for achieving social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a profit-driven industry might be a challenge here?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raise questions initially, but my adaptability and commitment to the mission will help me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your corporate experience with non-profit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applying strategies that enhance financial efficiency while aligning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cultural differences between the two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aim to immerse myself in the organisation’s mission and values to ensure my approach aligns with its culture.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profit-driven mindset will clash with non-profit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understand that the mission comes first, and I’m committed to supporting it through effective resource management.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resistance due to your industry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focused on demonstrating how my skills and intentions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contributed to a cause outside of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financial project that supported community healthcare initiatives, ensuring sustainable funding.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trust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 and aligning financial strategies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the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creating social impact and my belief that my skills can drive meaningful change keep me motivated.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background makes you a strong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coupled with a genuine commitment to the mission, positions me to drive both efficiency and impact.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75145725" name="Horizontal Lin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3E1610" id="Horizontal Line 3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Networking Bias, Industry Bias, and Financial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transitioning from a corporate setting to a non-profit might be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priorities differ, but I’m confident my adaptability and focus on the mission will ease the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a non-profit network puts you at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I’ve always built meaningful connections through my work, and I’m ready to do the same 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industry-driven approach to finances?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financial expertise can support and enhance mission-driven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 successfully balanced financial goals with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corporate initiative that funded education for underserved communities while maintaining strict budget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profit-driven strategies you’ve learned are applicable here?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when applied thoughtfully, they can improve resource management and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transparency, effective communication, and aligning my work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to the non-profit sector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social impact and the opportunity to contribute to meaningful change motivate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a mission-driven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empathy, collaboration, and aligning financial strategies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stakeholders might question your motives due to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I’m prepared to demonstrate my commitment to the mission through my actions.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experience is relevant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and my focus on achieving sustainable outcomes align perfectly with the organisation’s objectives.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0953146" name="Horizontal Lin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5B9B0" id="Horizontal Line 3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did you decide to transition from a profit-driven sector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always been passionate about creating social impact, and I believe my financial skills can contribute to advancing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finance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those concerns stem from unconscious assumptions. My experience is highly relevant to non-profit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the cultural differences between corporate and non-profit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immersing myself in the organisation’s values and focusing on collaboration to align with its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financial professionals face assumptions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sometimes there’s an unconscious bias that financial skills are solely profit-driven, but they’re equally valuable in mission-driven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commitment to the mission and show how my expertise aligns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on a socially impactful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supported a project that funded community health programmes, ensuring both efficiency and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biases can hinder non-profits from leveraging diverse skill 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believe that focusing on individual contributions and transferable skills can address those biases.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financial efficiency with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implementing strategies that maximise resources without compromising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overcome potential biases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belief in the organisation’s mission and my commitment to creating meaningful change keep me motivated.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financial background is an asset to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managing resources and my passion for social impact position me to drive both sustainability and mission success.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2154889" name="Horizontal Lin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F29423" id="Horizontal Line 3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Career Path (e.g. Non-Linear vs Linear)</w: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software engineer with 15 years of back-end development experience applies for a generalist tech lead role.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specialised role in back-end development to a generalist tech lead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 and take on a leadership role where I can leverage my experience while expanding my skill set.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back-end expertise will benefit you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back-end systems provides a solid foundation for addressing technical challenges and guiding the team effectively across the stack.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front-end and other areas outside your primary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proactively learning front-end technologies and other areas through online courses and hands-on projects to ensure I’m prepared.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collaboratively with front-end or DevOps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closely collaborated with the front-end team to ensure seamless API integration and user experience optimisation.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leadership qualities do you bring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clear communication, mentorship, and creating an environment where team members feel supported to achieve their best.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technologies or domains?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enjoy staying updated by taking courses, reading documentation, and experimenting with new tools to ensure I’m always growing.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a situation where you’re less familiar with a particular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consult experts within the team, research the topic thoroughly, and collaborate to find the best solution while learning along the way.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contribute to a broader range of challenges and mentor a diverse team while continuing to grow my technical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responsibilities with staying hands-on in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aim to allocate time for coding to stay connected with the team’s challenges while prioritising leadership and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good fit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commitment to learning, and passion for leadership make me confident in my ability to excel in this role.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back-end focus 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I’m confident that my experience and ongoing efforts to expand my skill set make me ready for this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limit your ability to handle other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While my expertise is in back-end, I’ve been upskilling in other areas to ensure I’m prepared for a generalist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tasks outside your comfort zone, like front-end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tackle them by learning from team members, conducting research, and experimenting until I’m confident in delivering quality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worked cross-functionally?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collaborated with front-end and QA teams to deliver an end-to-end solution that met all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leadership skills do you bring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fostering collaboration, encouraging innovation, and supporting team members in their professional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keep up with technologies outside your area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through continuous learning, networking with peers, and participating in tech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leading a team with diverse technical specialisations?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leverage the team’s strengths, encourage collaboration, and ensure everyone has a voice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excites you about this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expand my impact, mentor a diverse team, and tackle a variety of technical challenges excites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manage your time between leadership duties and technical contributions?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prioritise leadership responsibilities while staying hands-on in areas where I can add the most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lead in a generalist role despite your back-end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my proven track record, and my commitment to growth make me confident in my ability to lead successfully.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1257005" name="Horizontal Lin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4616A8" id="Horizontal Line 3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limit your effectiveness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I’ve been proactively learning other areas, and my leadership skills enable me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gaps in your knowledge about front-end or DevOps?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continuously learning through courses, documentation, and collaborating with experts in those fields.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working on tasks outside your expertise before?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and I’ve always approached them as learning opportunities, collaborating with team members to deliver the best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stepped out of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took the lead on a project requiring API integration with a new front-end framework, learning on the job while ensuring its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others of your ability to lead across disciplines?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fostering collaboration, leveraging the team’s strengths, and ensuring transparency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leadership style compensates for any technical gaps?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I prioritise communication, mentorship, and creating a team environment where expertise is shared freely.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continuing to learn, staying curious, and applying my problem-solving skills across different domains.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contribute to broader challenges and mentor a diverse team motivates me to take this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knowledgeable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it as an advantage. I encourage knowledge sharing and collaboration, ensuring everyone’s expertise is utilised.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role despite your specialisation?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learn, and lead effectively makes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3309142" name="Horizontal Lin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4E2F4E" id="Horizontal Line 3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back-end developer can succeed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problem-solving skills and experience in leading teams equip me to handle a broader scope of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front-end or DevOps expertise could hinder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I’ve been actively learning in these areas and rely on team collaboration to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potential scepticism about your specialisation?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demonstrate my ability to adapt and share examples of cross-functional projects I’ve 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managed a task outside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closely with DevOps engineers to optimise deployment pipelines, ensuring a smooth workflow for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expertise might overshadow other disciplines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aim to balance my strengths with a collaborative approach to ensure all disciplines are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teams with diverse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fostering open communication, leveraging team strengths, and creating an inclusive decision-making process.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challenges of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staying curious, continuously learning, and relying on my leadership skills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doubts about your ability to handle a broader scope?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highlight my adaptability, problem-solving skills, and willingness to learn from team members.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expand my impact, mentor a diverse team, and take on a broader range of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leadership abilities, and commitment to growth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8989644" name="Horizontal Lin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2ED835" id="Horizontal Line 3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back-end specialist for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in leading projects and my commitment to learning make me confident in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expertise in other areas could be a limitation?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see it as a limitation. I’ve been actively learning and collaborating across disciplines to ensure I’m prepared.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role that requires broader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 and adaptability equip me to guide the team effectively while continuing to grow in other areas.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you managed a task outside your domain?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front-end integration, working closely with the team to ensure a seamless user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skilled in certain areas than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collaboration, leverage their expertise, and ensure that knowledge is shared effectively across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bias your approach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I’m focused on fostering a balanced perspective and ensuring every team member’s contributions are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ability to lead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demonstrating my adaptability, problem-solving skills, and ability to deliver results across disciplines.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position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mentor a diverse team and tackle a variety of challenges motivates me to take this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and learning new skills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leadership responsibilities while dedicating time to upskilling in areas where I can add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proven track record, commitment to growth, and leadership abilities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35700446" name="Horizontal Lin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8A5A4A" id="Horizontal Line 3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generalist role with only back-end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my expertise is in back-end development, I’ve taken steps to broaden my skills and prepare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specialisation disqualifies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leadership skills and adaptability equip me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a back-end specialist for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problem-solving skills and proven ability to lead diverse teams make me confident in my ability to succeed.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outside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as learning opportunities, collaborating with team members and researching solutions to deliver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background might bias your decisions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focused on fostering collaboration and ensuring all disciplines are valued equally within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doubts about your ability to handle front-end or DevOps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by demonstrating my willingness to learn and my ability to adapt to new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hire someone with your background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problem-solving skills, and commitment to growth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leading with transparency, encouraging collaboration, and leveraging the team’s strengths.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expand my scope, mentor a team, and tackle diverse challenges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qualified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adaptability, and leadership skills make me confident in my ability to excel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5989135" name="Horizontal 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FF1945" id="Horizontal Line 3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Networking Bias, and Technical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back-end specialist should be considered for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 and problem-solving skills allow me to contribute effectively across different areas, even outside my primary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full-stack experience have an advantage over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my deep understanding of back-end systems and my ability to collaborate with other teams make me equally competitive.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direct front-end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actively learning front-end technologies and collaborating with front-end teams to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had challenges networking with peers from different technical specialisations?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made an effort to build strong relationships across teams and learn from their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focus might bias your decision-making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value a balanced approach and ensure all disciplines within the team are equally prioritised.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you worked outside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close collaboration with DevOps engineers to optimise deployment pipelines, which was a learning opportunity for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question your expertise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listen to their perspectives, and collaborate to find the best solutions while learning from them.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expand my scope, mentor a diverse team, and tackle challenges across different domains excites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balance leadership and technical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prioritise team management while staying hands-on in areas where I can contribute and continue learning.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back-end experience, leadership skills, and commitment to learning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9239368" name="Horizontal Lin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962324" id="Horizontal Line 3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Industry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specialised developer can succeed in a generalist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collaborate, and lead effectively across teams positions me well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that your career path limits your versatility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My career has equipped me with strong problem-solving skills and the ability to adapt to new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back-end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sharing examples of successful cross-functional projects I’ve led and highlighting my ongoing efforts to expand my skill set.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bias about being too specialised?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overcome it by demonstrating my adaptability and leadership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career path might bias how others perceive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focus on fostering collaboration and ensuring that every team member’s expertise is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projects involving technologies you’re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team members, leverage their expertise, and take the opportunity to learn as we progress.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continuing to learn and staying curious, I’ll build on my existing expertise and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generalist tech lead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scope, mentor a diverse team, and tackle a variety of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suitability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leadership skills, adaptability, and the results I’ve achieved in previous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ability to adapt, and strong leadership qualities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1676115" name="Horizontal Lin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64FDC" id="Horizontal Line 3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specialised back-end role to a generalist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 and apply my leadership skills in a more versatile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specialisation might make it harder to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 appear that way, but I believe unconscious bias plays a role in overestimating the limitations of a specialised background.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areas outside your expertise, like front-end or DevOps?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as learning opportunities, collaborating with team members and staying proactive in expanding my knowledge.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impacts perceptions of back-end specialists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I’m confident that demonstrating adaptability and leadership capabilities can overcome those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skilled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it as an advantage. I encourage collaboration and knowledge sharing to ensure the best outcomes.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working outside your core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API integration with a front-end framework, learning on the job and ensuring its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and technical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leadership responsibilities while dedicating time to learning and staying hands-on where I can add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unconscious bias can be addressed in recruitment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skills, adaptability, and leadership qualities rather than narrowly defined job titles or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generalist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diverse team and tackle challenges across various domains motivates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strong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problem-solving skills, and commitment to learning make me confident in my ability to succeed.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1546853" name="Horizontal Lin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FBBE80" id="Horizontal Line 3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7: Professional Affiliations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candidate applying for a senior role in marketing lacks membership in recognised professional organisations (e.g., Chartered Institute of Marketing).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marketing role without being a member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extensive experience and results-driven approach demonstrate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industry trends without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webinars, conferences, and online courses, and I follow industry thought leaders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considered joining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considered it, but I’ve prioritised gaining hands-on experience and delivering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expertise in marketing to peers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sharing the outcomes of my campaigns, presenting data-driven insights, and leading successful marketing strategies.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significant campaign you’ve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multi-channel campaign that increased customer acquisition by 30% and improved ROI by 20%.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a constantly evolving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by taking courses, attending industry events, and experimenting with new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apply my expertise at a higher level and contribute to shaping the organisation’s strategic direction.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lack of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how my skills align with the role’s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critical for success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 helpful, but I believe experience, creativity, and results are the most critical factors.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proven track record,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9982857" name="Horizontal Lin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ABC0CB" id="Horizontal Line 3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role without being part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that my experience and results demonstrate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professional membership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achievements and expertise outweigh any perceived disadvantages.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stay updated on industry developments?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industry events, participate in online courses, and follow key marketing trends and thought leaders.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campaign that highlights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product launch campaign that exceeded sales targets by 25% and significantly improved brand visibility.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credibility without a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presenting data-driven results, sharing successful case studies, and building strong stakeholder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plan to join a professional organisation in the future?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something I’ve considered, and I see the value in the networking and learning opportunities they provide.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others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results and demonstrating how my skills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take on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driven by the opportunity to lead impactful strategies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practical experience with theoretical learning?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hands-on experience while supplementing it with ongoing education and exposure to new ideas.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success, leadership skills,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6904868" name="Horizontal Lin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EFB382" id="Horizontal Line 3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membership in a professional organisation could impact your application?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results and leadership skills demonstrate my qualifications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credible in the marketing field without a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consistently delivering measurable results and staying informed about the latest industry trends and innovations.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considered joining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I’ve prioritised gaining hands-on experience and achieving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memberships are necessary for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 valuable for networking, but I believe real-world experience is the most critical factor.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your expertise made a significant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rebranding campaign that increased market share by 15% and improved customer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not having formal membership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achievements and focus on demonstrating how my experience aligns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keep learning in this rapidly evolving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courses, attend conferences, and experiment with new marketing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drive strategic initiatives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formal credentials are valued over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my results and demonstrating my ability to deliver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 despite not being a member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7619514" name="Horizontal Lin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C6B3E2" id="Horizontal Line 3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professional membership might be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could be perceived that way, but I believe my extensive experience and results demonstrate my qualifications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joined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focused on gaining hands-on experience and delivering impactful results, but it’s something I’ve considered.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credible without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measurable results and staying updated on industry trends through independent learning.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necessary for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helpful, but I believe experience and results are the most critical factors for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campaign where your expertise made a difference?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digital marketing strategy that increased web traffic by 40% and improved conversion rates significantly.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achievements, and alignment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this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learn through courses, conferences, and experimenting with new tools and strategies.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drives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motivated by the opportunity to lead impactful strategies and contribute to the organisation’s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presenting my track record of success and demonstrating my commitment to delivering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skills make me confident in my ability to excel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4251356" name="Horizontal Lin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60E787" id="Horizontal Line 3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professional membership for this senior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 and proven results demonstrate my ability to lead and succeed in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credentials might limit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be perceived that way, but I believe my track record of success outweighs the need for formal credentials.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experience and results, which align with the requirements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compared to others with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achievements and how my skills meet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campaign that highlights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campaign that increased brand awareness by 50% and generated significant ROI improvements.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stakeholders questioning your lack of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showcasing my results and demonstrating my ability to lead and deliver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 is more important than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No, I believe experience, creativity, and results are what truly drive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doubts about your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marketing and my desire to lead impactful strategies motivate me to take on this challenge.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relevant without access to professional networks?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industry peers through conferences, webinars, and independent research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leadership skills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2698202" name="Horizontal Lin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26B0A9" id="Horizontal Line 3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this senior role without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results demonstrate my ability to excel in this role, even without formal credentials.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membership disqualifies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proven track record and leadership skills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someone without recognised credentials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deliver measurable results and lead successful campaigns speaks to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formal recognition?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how they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 is critical for success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helpful but not essential. Experience and results are far more important in driving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pursued membership 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prioritised gaining hands-on experience and delivering impactful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credentials are prioritised over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 and how my results align with the organisation’s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credentials affects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my track record of success quickly establishes my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someone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 and ability to deliver results make me confident in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strategic mindset position me as a strong candidate.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4697114" name="Horizontal Lin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E06CE1" id="Horizontal Line 3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Networking Bias, and Industry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marketing role without membership in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experience and results demonstrate my ability to excel, even without formal membership.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offer an advantage in networking?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I’ve built strong professional networks through my work, industry events, and collaborations.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lacking formal credentials from recognised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emphasising how my skills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overemphasised in this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valuable, but I believe results, creativity, and leadership are more important for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credibility without being part of a recognised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credibility through measurable results, data-driven insights, and successful campaign leadership.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encountered challenges in networking compared to members of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built strong connections by actively engaging with industry peers through other channels.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industry trends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webinars, attend conferences, and follow industry thought leaders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practical experience is more valuable than theoretical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both have value, but real-world experience often provides insights that theoretical credentials cannot.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marketing, leadership experience, and desire to drive impactful strategies motivate me to take on this challenge.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 despite not having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strategic mindset, and results-driven approach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8790788" name="Horizontal Lin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AA92D0" id="Horizontal Line 3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Financial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senior role without credentials from a recognised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extensive experience and proven results demonstrate my ability to succeed.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professional membership might affect perceptions of your career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results and leadership skills prove that my path has been equally effective.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pursued membership 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prioritised investing time in gaining hands-on experience and delivering impactful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financial considerations influence decisions to join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I’ve focused on leveraging other resources to stay updated and connected in the industry.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scepticism about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showcasing my achievements and demonstrating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memberships provide an edge in marketing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believe experience and results are the most important indicators of leadership potential.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a constantly changing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by taking courses, attending events, and experimenting with new marketing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not following the traditional career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relied on my results and adaptability to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lead impactful strategies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non-traditional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ability to adapt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0495405" name="Horizontal 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BF7879" id="Horizontal Line 3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role without formal membership in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 because my extensive experience and results demonstrate my ability to excel in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influence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due to unconscious bias, but I believe results and experience should take precedence.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formal credentials are essential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achievements, and alignment with the organisation’s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assumptions about your qualifications due to the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I’ve always focused on proving my value through measurable results and strategic contributions.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plays a role in overemphasising professional memberships?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organisations benefit from evaluating candidates based on their broader contributions.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without recognised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through measurable results, successful campaigns, and strong stakeholder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industry trends and best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webinars, conferences, and online courses, and I actively engage with industry thought leaders.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impactful strategies and contribute to the organisation’s success motivates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demonstrating my leadership skills and aligning my achievements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passion for marketing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1435753" name="Horizontal Lin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3A5E8E" id="Horizontal Line 3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Employment History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candidate with a history of short tenures (less than two years) applies for a managerial role.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given your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contribute to a long-term vision. Each role I’ve held has added to my skills and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tenures have been shorter than two years?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previous roles involved contract-based or project-specific work, and I’ve always left with a strong track record of achievement.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commitment to long-term goals in a new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aligning with the organisation’s vision, building strong teams, and focusing on sustained impact and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significant achievement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one role, I led a team that increased efficiency by 25% and implemented a new system within six months.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continuity in your contributions despite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knowledge transfer, mentoring team members, and ensuring projects are well-documented and sustainable.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team and contribute to the organisation’s long-term success is incredibly motivating.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concerns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emphasising my accomplishments, demonstrating my commitment, and aligning my goals with the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quickly to new teams and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dynamics, building trust, and delivering quick wins to establish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do you see as your biggest strength in managing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cohesive teams, drive results, and adapt to challenges quickly.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adaptability, and results-driven approach make me confident in my ability to succeed in this position.</w:t>
      </w:r>
    </w:p>
    <w:p w:rsidR="001220BA" w:rsidRDefault="001220BA"/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tenures have been relatively short?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Most of my roles were project-based or involved contract work, and I’ve always delivered measurable results during my time there.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raise concerns about your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believe my achievements and adaptability show that I’ve made meaningful contributions in every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ability to lead teams effectively despite shorter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building trust quickly, driving results, and ensuring knowledge transfer to support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a new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understanding team dynamics, and involving team members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leadership accomplishment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one role, I managed a restructuring project that reduced costs by 20% while maintaining team morale.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looking for a long-term opportunity to lead and contribute to an organisation’s strategic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expectations of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prioritising strategic alignment, mentoring my team, and delivering consistent, impactful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achievements and demonstrate how my experiences have prepared me to succeed in a long-term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to pursue a managerial position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apply my leadership skills to a role where I can make a sustained impact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commitment to results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5214148" name="Horizontal Lin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0F5B2F" id="Horizontal Line 3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short tenures might concern some employers?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see it as a lack of commitment, but I believe my results and contributions demonstrate my dedication to each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scepticism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achievements and explaining how each role has contributed to my growth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in a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with organisational goals, mentoring teams, and implementing sustainable processes.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tackled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team through a major transition, ensuring deadlines were met and team cohesion was maintained.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might overshadow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track record of delivering results speaks to my capability as a leader.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managerial role at this stage of your career?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leverage my leadership skills in a position where I can contribute to long-term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new environments and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strengths, building relationships, and aligning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wins with long-term goals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immediate priorities while laying the groundwork for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each role has strengthened my skills and prepared me for a long-term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a strong candidate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0112699" name="Horizontal Lin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07AAB9" id="Horizontal Line 3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short tenures might reflect a lack of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 perception, but I’ve consistently delivered results and left roles on positive terms.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stayed longer in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of my roles were project-based or involved circumstances that required transitions after key deliverables.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leadership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quick wins, building strong teams, and ensuring knowledge transfer for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impact your credibility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results and ability to adapt quickly demonstrate my leadership potential.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a long-term vision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goals, mentoring my team, and building a foundation for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challenge you overcame in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successfully restructured a team to improve efficiency and meet tight deadlines, leaving a positive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concerns about your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emphasising my achievements, adaptability, and commitment to aligning with this organisation’s long-term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lead a team and contribute to the organisation’s growth over the long term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transparency, showcasing my results, and aligning with organisational priorities.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adaptability, and ability to deliver results position me strongly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6298404" name="Horizontal Lin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BB0CB8" id="Horizontal Line 3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candidate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delivering results and my adaptability demonstrate my ability to succeed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tenure history reflects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Each role was a stepping stone that added to my skills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results I’ve achieved and my readiness to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stay committed?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adaptability, my results, and my commitment to aligning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impact your credibility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my results and leadership skills quickly establish my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long-term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priorities, mentoring my team, and contributing to sustained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team and contribute to the organisation’s growth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results and demonstrating my readiness to commit to this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lead teams, deliver results, and adapt to challenges positions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427036" name="Horizontal Lin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56BC27" id="Horizontal Line 3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 and track record of delivering results demonstrate my qualifications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short tenures indicate a lack of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Each role has strengthened my skills and prepared me for a long-term opportunity like this.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risk hiring someone with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ability to deliver results make me confident in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reflects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appear that way, but my achievements and contributions show that I’ve consistently added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ability to commit long-term?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my readiness to align with the organisation’s vision and contribute to its strategic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stayed longer in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roles were project-based or involved circumstances that required transitions after key milestones.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leadership potential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quick wins, building strong teams, and implementing sustainable processes for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your ability to lead a team in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delivering results and building strong teams makes me confident in my fit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a long-term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mentoring my team, focusing on strategic goals, and contributing to the organisation’s success over time.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1198417" name="Horizontal Lin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3DE684" id="Horizontal Line 3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Career Path Bias, Prestige Bias, and Organisational Fit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given your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 to contribute to a long-term vision. My diverse experiences have strengthened my skills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might reflect a lack of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 perception, but each role has added valuable experience, and I’m committed to aligning with a long-term organisational strategy.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commit to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track record of delivering results and aligning my efforts with the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affect your ability to build strong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prioritise trust, collaboration, and mentorship to ensure team cohesion and success, regardless of tenure.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organisations that value long-term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demonstrated my adaptability and the value I bring to each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an organisation that prioritises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aligning my work with strategic objectives, mentoring my team, and contributing to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your leadership had a lasting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process improvement initiative that saved 20% in operational costs and continued to benefit the team after I transitioned.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diversity of your experiences outweighs the perception of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varied background equips me with a broad perspective and adaptability that benefit any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take on a long-term leadership role where I can make a sustained impact and grow with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proven results, and readiness to align with long-term goals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9843620" name="Horizontal Lin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AB39BE" id="Horizontal Line 3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Organisational Fit Bias, Industry Bias, and Networking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into a managerial role with a history of shorter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to bring my diverse experiences into a leadership role where I can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might question your fit due to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focus on demonstrating my adaptability, results, and ability to align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building strong relationships with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trust, and collaboration to build cohesive and successful teams.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affect how organisations view your ability to lead?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my track record of results and team-building experience demonstrates my leadership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building professional networks due to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I’ve built strong connections through my work and continued to maintain relationships across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long-term organisational goals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objectives, mentoring my team, and contributing to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initiative that had a lasting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knowledge-sharing framework that improved team collaboration and continued to deliver results after my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industry experience makes you a strong candidate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diverse background equips me with a unique perspective and problem-solving skills that are invaluable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contribute to a long-term vision and take on greater leadership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results-driven approach, and commitment to growth make me confident in my ability to succeed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8535836" name="Horizontal Lin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454761" id="Horizontal Line 3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Each role has added to my skills and prepared me for this opportunity to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affect perceptions of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results and adaptability demonstrate my qualifications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short tenures reflect a lack of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my readiness to align with long-term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assumptions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overcome them by proving my value through results and team-building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undervalues the diversity of experience gained through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that varied experiences bring adaptability and a broad perspective that benefit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new team despite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open communication, involving the team in decision-making, and demonstrating my commitment to their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navigated successfully?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team through a major restructuring, ensuring minimal disruption and achieving all project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despite a history of shorter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prioritising sustainable processes, knowledge sharing, and mentoring team members for continuity.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take on a long-term leadership position where I can grow with the organisation and make a lasting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strong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adaptability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3980493" name="Horizontal Lin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969D57" id="Horizontal Line 3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9:Job Performance Metrics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applying for a sales role struggles to provide measurable performance metrics from previous positions.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detailed performance metrics from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that my skills and experience demonstrate my ability to excel in this role, even without specific metrics.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showcase your success in previous roles without measurable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qualitative examples, such as building strong client relationships, improving customer satisfaction, and contributing to team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achieved success in sales without focusing on numbers?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helped retain a key client by addressing their concerns and providing tailored solutions, which strengthened the company’s reputation.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value to a sales team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ability to build relationships, understand client needs, and develop strategies that drive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your work without numerical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client satisfaction, team collaboration, and achieving broader organisational goals as key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leverage my interpersonal skills and strategic thinking to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lack of measurable data in presenting your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provide qualitative evidence of my contributions and highlight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new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maintaining transparency, and delivering on promises to build strong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do you see as your biggest strength in sales?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connect with clients, understand their needs, and offer tailored solutions is one of my key strengths.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ability to build relationships, and commitment to delivering value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4291808" name="Horizontal Lin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BFE13F" id="Horizontal Line 3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in my ability to demonstrate my value through qualitative examples of success and client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achievements and skills in building relationships and solving client problems compensate for that.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showcase your sales success without focusing on numbers?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highlight qualitative achievements, such as retaining clients, increasing satisfaction, and supporting team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 in a sales role that wasn’t focused on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successfully built long-term partnerships with key clients, which led to increased loyalty and repeat business.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value to a sales team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ability to drive client satisfaction, foster collaboration, and contribute to overall team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measurable metrics are the only way to assess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While metrics are important, qualitative factors like client relationships and satisfaction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your performance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incorporating measurable goals into my strategy to complement my focus on client satisfaction and long-term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understanding client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active listening, asking the right questions, and customising solutions to address specific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strategic thinking to contribute to a dynamic sales team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relationships, solve client problems, and align with organisational goals makes me confident in my fit.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8867972" name="Horizontal Lin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808A91" id="Horizontal Line 3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the lack of measurable metrics might raise doubts about your success in previous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qualitative achievements demonstrate my ability to succeed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scepticism about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sharing examples of client retention, satisfaction, and other qualitative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measurable metrics are necessary to validate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Metrics are helpful, but qualitative factors like building trust and delivering value are equally important.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contributed to sales success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high-value client by understanding their needs and delivering a customised solution, which strengthened the partnership.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own success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client satisfaction, team collaboration, and alignment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measurable results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progress while continuing to prioritise client relationships and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overshadow your other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skills and ability to drive success will quickly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use my interpersonal skills and strategic thinking to contribute to the organisation’s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showcasing my achievements and explaining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drive client satisfaction positions me strongly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2399961" name="Horizontal Lin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414B7C" id="Horizontal Line 3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measurable sales metrics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client relationships and contribute to team success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the lack of metrics could be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be perceived that way, but my qualitative achievements and strategic thinking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deliver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focus on client satisfaction, loyalty, and other qualitative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achieved success in sales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developed a long-term partnership with a key client by addressing their challenges and delivering customised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factors like client satisfaction, team collaboration, and achieving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lack of measurable results in your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progress to complement my focus on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raise doubts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my skills and achievements will demonstrate my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new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needs, maintaining transparency, and delivering solutions tailored to their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contribute to a dynamic team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ability to build relationships, and focus on delivering value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5888547" name="Horizontal Lin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B65BA7" id="Horizontal Line 3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candidate who doesn’t have measurable sales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 and deliver tailored solutions demonstrates my success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essential for proving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important, but qualitative factors like client satisfaction and loyalty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this role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highlighting my qualitative achievements and explaining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deliver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success in retaining clients, resolving issues, and contributing to team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overshadow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ability to connect with clients and deliver results will quickly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performance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integrating measurable goals into my strategy while continuing to prioritise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contribute to the organisation’s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long-term client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goals, maintaining transparency, and consistently delivering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deliver results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trust, solve client problems, and align with organisational goals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skills, experience, and commitment to delivering value make me confident in my fit for this position.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 and contribute to team success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critical for assessing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are important, but I believe qualitative factors like client satisfaction and loyalty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focus on client relationships and long-term success demonstrates my ability to deliver value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showcase qualitative achievements and explain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limit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ability to build trust and deliver value will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performance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integrate measurable goals into my strategy while continuing to prioritise client relationships and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skills, experience, and ability to deliver client-focused solutions demonstrate my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perception that metrics are essential for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my achievements and building a track record of measurable and qualitative success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dynamic team and use my skills to drive success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align with organisational goals makes me confident in my fit for this position.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Metrics Bias, Networking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my ability to build strong relationships and achieve qualitative success demonstrates my potential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metrics could hinder perceptions of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 initially, but I believe my focus on client satisfaction and loyalty compensates for the lack of numerical data.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without data to showcase your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examples of long-term client retention, problem-solving, and team contributions that highlight my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networking with peers in the sales industry due to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I’ve built strong relationships through my work and participation in industry events.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career path has limited your ability to focus on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roles have prioritised client satisfaction and problem-solving over metrics, but I’ve consistently added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integrate measurable outcomes into your work in the future?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performance to complement my focus on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 that highlights your value in a sales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key client by identifying their challenges and delivering tailored solutions, which improved their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align with organisational goals despite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strategic objectives and aligning my efforts to contribute to team and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grow in a dynamic team and contribute to meaningful results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client challenges, and align with organisational goals makes me confident in my fit.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4655531" name="Horizontal Lin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9E12D0" id="Horizontal Line 3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Metrics Bias, Organisational Fit Bias, and Financial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for a sales role who lacks measurable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client relationships and deliver tailored solutions demonstrates my success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essential for proving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Metrics are valuable, but factors like client satisfaction and problem-solving are equally critical in driving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organisational fit due to the lack of performance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my skills and achievements align with the organisation’s goals and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impact your credibility in a results-driven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could, but I believe my ability to build trust and deliver value will quickly prove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financial limitations in previous roles contributed to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some cases, resource constraints impacted tracking, but I focused on delivering value in other measurable ways.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ensure your performance is measurable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integrate measurable goals into my strategy to complement my client-focused approach.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 that highlights your value beyond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high-value client by identifying their challenges and delivering a customised solution, which improved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with organisational goals in the absence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collaboration with team members and aligning my strategies with broader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work in a results-driven environment and contribute to a team’s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 despite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align with organisational goals demonstrates my potential.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8945460" name="Horizontal Lin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728371" id="Horizontal Line 3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ability to build relationships and deliver client-focused solutions demonstrates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affect perceptions of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focusing on qualitative achievements and client satisfaction can address those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metrics are essential for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achievements in client retention, problem-solving, and team collaboration as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assumptions about the lack of performance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demonstrated my value through qualitative results and long-term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undervalues client satisfaction and loyalty as measures of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these factors are critical in building a strong foundation for long-term sales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clients without relying on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maintaining transparency, and delivering customised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sales success that highlights your qualitative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key client by addressing their concerns and providing tailored solutions, strengthening their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ensure measurable outcomes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measurable goals while continuing to prioritise client satisfaction and problem-solving.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desire to contribute to a results-driven environment and build strong client relationships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deliver client-focused solutions, and align with organisational goals makes me confident in my fit.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Promotional Opportunities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A candidate with a history of rapid promotions applies for a leadership role, raising concerns about depth of experience.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history of rapid promotions has prepared you for this leadership role?</w:t>
      </w:r>
      <w:r>
        <w:br/>
      </w:r>
      <w:r>
        <w:rPr>
          <w:b/>
          <w:bCs/>
        </w:rPr>
        <w:t>Candidate:</w:t>
      </w:r>
      <w:r>
        <w:t xml:space="preserve"> I believe my quick progression reflects my adaptability and success in meeting challenges, which will serve me well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depth of your experience in leadership?</w:t>
      </w:r>
      <w:r>
        <w:br/>
      </w:r>
      <w:r>
        <w:rPr>
          <w:b/>
          <w:bCs/>
        </w:rPr>
        <w:t>Candidate:</w:t>
      </w:r>
      <w:r>
        <w:t xml:space="preserve"> I focus on the quality of my experiences, the challenges I’ve overcome, and the results I’ve delivered in each position.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challenge you navigated successfully during one of your previous roles?</w:t>
      </w:r>
      <w:r>
        <w:br/>
      </w:r>
      <w:r>
        <w:rPr>
          <w:b/>
          <w:bCs/>
        </w:rPr>
        <w:t>Candidate:</w:t>
      </w:r>
      <w:r>
        <w:t xml:space="preserve"> In a previous role, I led a team restructuring that improved efficiency by 20% while maintaining team morale.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skills are well-rounded despite your rapid career growth?</w:t>
      </w:r>
      <w:r>
        <w:br/>
      </w:r>
      <w:r>
        <w:rPr>
          <w:b/>
          <w:bCs/>
        </w:rPr>
        <w:t>Candidate:</w:t>
      </w:r>
      <w:r>
        <w:t xml:space="preserve"> I actively seek feedback, invest in continuous learning, and focus on building strong relationships with my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now?</w:t>
      </w:r>
      <w:r>
        <w:br/>
      </w:r>
      <w:r>
        <w:rPr>
          <w:b/>
          <w:bCs/>
        </w:rPr>
        <w:t>Candidate:</w:t>
      </w:r>
      <w:r>
        <w:t xml:space="preserve"> I’m excited about the opportunity to apply my skills and experience to drive meaningful results for the organisation.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high-pressure situations?</w:t>
      </w:r>
      <w:r>
        <w:br/>
      </w:r>
      <w:r>
        <w:rPr>
          <w:b/>
          <w:bCs/>
        </w:rPr>
        <w:t>Candidate:</w:t>
      </w:r>
      <w:r>
        <w:t xml:space="preserve"> I rely on data, input from my team, and a clear understanding of organisational goals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a new team as a leader?</w:t>
      </w:r>
      <w:r>
        <w:br/>
      </w:r>
      <w:r>
        <w:rPr>
          <w:b/>
          <w:bCs/>
        </w:rPr>
        <w:t>Candidate:</w:t>
      </w:r>
      <w:r>
        <w:t xml:space="preserve"> By listening to their concerns,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more context or experience?</w:t>
      </w:r>
      <w:r>
        <w:br/>
      </w:r>
      <w:r>
        <w:rPr>
          <w:b/>
          <w:bCs/>
        </w:rPr>
        <w:t>Candidate:</w:t>
      </w:r>
      <w:r>
        <w:t xml:space="preserve"> I rely on collaboration, learning from team members, and seeking advice from mentors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inspire and align teams toward common goals while maintaining a focus on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commitment to continuous growth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9697478" name="Horizontal Lin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3F3C25" id="Horizontal Line 3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history of rapid promotions might raise concerns about your depth of experience?</w:t>
      </w:r>
      <w:r>
        <w:br/>
      </w:r>
      <w:r>
        <w:rPr>
          <w:b/>
          <w:bCs/>
        </w:rPr>
        <w:t>Candidate:</w:t>
      </w:r>
      <w:r>
        <w:t xml:space="preserve"> It could, but I believe my accomplishments and ability to adapt to challenges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concerns about your leadership experience?</w:t>
      </w:r>
      <w:r>
        <w:br/>
      </w:r>
      <w:r>
        <w:rPr>
          <w:b/>
          <w:bCs/>
        </w:rPr>
        <w:t>Candidate:</w:t>
      </w:r>
      <w:r>
        <w:t xml:space="preserve"> By focusing on the quality of my achievements, the teams I’ve built, and the results I’ve delivered in each role.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time you navigated a complex challenge?</w:t>
      </w:r>
      <w:r>
        <w:br/>
      </w:r>
      <w:r>
        <w:rPr>
          <w:b/>
          <w:bCs/>
        </w:rPr>
        <w:t>Candidate:</w:t>
      </w:r>
      <w:r>
        <w:t xml:space="preserve"> I managed a high-stakes project involving cross-functional teams, delivering it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have the depth of skills required for a leadership role?</w:t>
      </w:r>
      <w:r>
        <w:br/>
      </w:r>
      <w:r>
        <w:rPr>
          <w:b/>
          <w:bCs/>
        </w:rPr>
        <w:t>Candidate:</w:t>
      </w:r>
      <w:r>
        <w:t xml:space="preserve"> I prioritise learning, seek mentorship, and continuously develop my skills through hands-on experience.</w:t>
      </w:r>
    </w:p>
    <w:p w:rsidR="001220BA" w:rsidRDefault="00000000">
      <w:r>
        <w:rPr>
          <w:b/>
          <w:bCs/>
        </w:rPr>
        <w:t>Interviewer:</w:t>
      </w:r>
      <w:r>
        <w:t xml:space="preserve"> What excites you about this leadership opportunity?</w:t>
      </w:r>
      <w:r>
        <w:br/>
      </w:r>
      <w:r>
        <w:rPr>
          <w:b/>
          <w:bCs/>
        </w:rPr>
        <w:t>Candidate:</w:t>
      </w:r>
      <w:r>
        <w:t xml:space="preserve"> The chance to contribute to a larger strategic vision and mentor a team excites me about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to make decisions with limited information?</w:t>
      </w:r>
      <w:r>
        <w:br/>
      </w:r>
      <w:r>
        <w:rPr>
          <w:b/>
          <w:bCs/>
        </w:rPr>
        <w:t>Candidate:</w:t>
      </w:r>
      <w:r>
        <w:t xml:space="preserve"> I rely on data, input from stakeholders, and my ability to assess risks to make the best possible decision.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a new team?</w:t>
      </w:r>
      <w:r>
        <w:br/>
      </w:r>
      <w:r>
        <w:rPr>
          <w:b/>
          <w:bCs/>
        </w:rPr>
        <w:t>Candidate:</w:t>
      </w:r>
      <w:r>
        <w:t xml:space="preserve"> By being transparent, demonstrating competence, and actively supporting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situations where you’re less experienced than your peers?</w:t>
      </w:r>
      <w:r>
        <w:br/>
      </w:r>
      <w:r>
        <w:rPr>
          <w:b/>
          <w:bCs/>
        </w:rPr>
        <w:t>Candidate:</w:t>
      </w:r>
      <w:r>
        <w:t xml:space="preserve"> I see it as an opportunity to learn, collaborate, and leverage the expertise of those around me.</w:t>
      </w:r>
    </w:p>
    <w:p w:rsidR="001220BA" w:rsidRDefault="00000000">
      <w:r>
        <w:rPr>
          <w:b/>
          <w:bCs/>
        </w:rPr>
        <w:t>Interviewer:</w:t>
      </w:r>
      <w:r>
        <w:t xml:space="preserve"> What do you consider your strongest leadership quality?</w:t>
      </w:r>
      <w:r>
        <w:br/>
      </w:r>
      <w:r>
        <w:rPr>
          <w:b/>
          <w:bCs/>
        </w:rPr>
        <w:t>Candidate:</w:t>
      </w:r>
      <w:r>
        <w:t xml:space="preserve"> My ability to adapt quickly, align teams with organisational goals, and drive impactful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role now?</w:t>
      </w:r>
      <w:r>
        <w:br/>
      </w:r>
      <w:r>
        <w:rPr>
          <w:b/>
          <w:bCs/>
        </w:rPr>
        <w:t>Candidate:</w:t>
      </w:r>
      <w:r>
        <w:t xml:space="preserve"> My track record of success, strategic mindset, and passion for leadership make me confident in my readiness.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9931892" name="Horizontal Lin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3F4F06" id="Horizontal Line 3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rapid promotions might mean you lack the depth of experience needed for this role?</w:t>
      </w:r>
      <w:r>
        <w:br/>
      </w:r>
      <w:r>
        <w:rPr>
          <w:b/>
          <w:bCs/>
        </w:rPr>
        <w:t>Candidate:</w:t>
      </w:r>
      <w:r>
        <w:t xml:space="preserve"> I understand the concern, but my results, adaptability, and willingness to learn demonstrate my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might lack context or expertise?</w:t>
      </w:r>
      <w:r>
        <w:br/>
      </w:r>
      <w:r>
        <w:rPr>
          <w:b/>
          <w:bCs/>
        </w:rPr>
        <w:t>Candidate:</w:t>
      </w:r>
      <w:r>
        <w:t xml:space="preserve"> I collaborate with my team, seek input from mentors, and invest time in understanding the situation thoroughly.</w:t>
      </w:r>
    </w:p>
    <w:p w:rsidR="001220BA" w:rsidRDefault="00000000">
      <w:r>
        <w:rPr>
          <w:b/>
          <w:bCs/>
        </w:rPr>
        <w:t>Interviewer:</w:t>
      </w:r>
      <w:r>
        <w:t xml:space="preserve"> Do you think rapid career growth could limit your ability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relationships, understanding team dynamics, and being an empathetic leader.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successfully navigated?</w:t>
      </w:r>
      <w:r>
        <w:br/>
      </w:r>
      <w:r>
        <w:rPr>
          <w:b/>
          <w:bCs/>
        </w:rPr>
        <w:t>Candidate:</w:t>
      </w:r>
      <w:r>
        <w:t xml:space="preserve"> I led a cross-functional team through a challenging transition, ensuring alignment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develop well-rounded leadership skills?</w:t>
      </w:r>
      <w:r>
        <w:br/>
      </w:r>
      <w:r>
        <w:rPr>
          <w:b/>
          <w:bCs/>
        </w:rPr>
        <w:t>Candidate:</w:t>
      </w:r>
      <w:r>
        <w:t xml:space="preserve"> By seeking feedback, investing in professional development, and embracing diverse experiences.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leadership role despite potential concerns?</w:t>
      </w:r>
      <w:r>
        <w:br/>
      </w:r>
      <w:r>
        <w:rPr>
          <w:b/>
          <w:bCs/>
        </w:rPr>
        <w:t>Candidate:</w:t>
      </w:r>
      <w:r>
        <w:t xml:space="preserve"> My desire to make a meaningful impact and contribute to the organisation’s success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readiness for this position?</w:t>
      </w:r>
      <w:r>
        <w:br/>
      </w:r>
      <w:r>
        <w:rPr>
          <w:b/>
          <w:bCs/>
        </w:rPr>
        <w:t>Candidate:</w:t>
      </w:r>
      <w:r>
        <w:t xml:space="preserve"> I address it by focusing on my track record, demonstrating my ability to lead, and being open to feedback.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as a leader?</w:t>
      </w:r>
      <w:r>
        <w:br/>
      </w:r>
      <w:r>
        <w:rPr>
          <w:b/>
          <w:bCs/>
        </w:rPr>
        <w:t>Candidate:</w:t>
      </w:r>
      <w:r>
        <w:t xml:space="preserve"> I focus on clear communication, involving stakeholders, and aligning team efforts with strategic priorities.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align teams with organisational goals and drive measurable results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growth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9240230" name="Horizontal Lin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7B1682" id="Horizontal Line 3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rapid promotions might mean you lack depth in critical areas of leadership?</w:t>
      </w:r>
      <w:r>
        <w:br/>
      </w:r>
      <w:r>
        <w:rPr>
          <w:b/>
          <w:bCs/>
        </w:rPr>
        <w:t>Candidate:</w:t>
      </w:r>
      <w:r>
        <w:t xml:space="preserve"> It might seem that way, but I’ve faced diverse challenges that have equipped me with well-rounded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concerns about your limited time in previous roles?</w:t>
      </w:r>
      <w:r>
        <w:br/>
      </w:r>
      <w:r>
        <w:rPr>
          <w:b/>
          <w:bCs/>
        </w:rPr>
        <w:t>Candidate:</w:t>
      </w:r>
      <w:r>
        <w:t xml:space="preserve"> I focus on the results I’ve delivered and the impact I’ve had, which demonstrate my ability to succeed in leadership.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time you handled a complex leadership challenge?</w:t>
      </w:r>
      <w:r>
        <w:br/>
      </w:r>
      <w:r>
        <w:rPr>
          <w:b/>
          <w:bCs/>
        </w:rPr>
        <w:t>Candidate:</w:t>
      </w:r>
      <w:r>
        <w:t xml:space="preserve"> I led a team through a significant restructuring, ensuring deadlines were met and morale remained high.</w:t>
      </w:r>
    </w:p>
    <w:p w:rsidR="001220BA" w:rsidRDefault="00000000">
      <w:r>
        <w:rPr>
          <w:b/>
          <w:bCs/>
        </w:rPr>
        <w:t>Interviewer:</w:t>
      </w:r>
      <w:r>
        <w:t xml:space="preserve"> How do you address gaps in experience compared to other candidates?</w:t>
      </w:r>
      <w:r>
        <w:br/>
      </w:r>
      <w:r>
        <w:rPr>
          <w:b/>
          <w:bCs/>
        </w:rPr>
        <w:t>Candidate:</w:t>
      </w:r>
      <w:r>
        <w:t xml:space="preserve"> I focus on my adaptability, learning mindset, and proven ability to deliver results in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Do you think your rapid career growth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trust, understanding team dynamics, and supporting their growth.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now?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strategic goals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depth of experience?</w:t>
      </w:r>
      <w:r>
        <w:br/>
      </w:r>
      <w:r>
        <w:rPr>
          <w:b/>
          <w:bCs/>
        </w:rPr>
        <w:t>Candidate:</w:t>
      </w:r>
      <w:r>
        <w:t xml:space="preserve"> I address it by demonstrating my results, adaptability, and readiness to embrace new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impact in a leadership role?</w:t>
      </w:r>
      <w:r>
        <w:br/>
      </w:r>
      <w:r>
        <w:rPr>
          <w:b/>
          <w:bCs/>
        </w:rPr>
        <w:t>Candidate:</w:t>
      </w:r>
      <w:r>
        <w:t xml:space="preserve"> By aligning with organisational goals, mentoring my team,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What do you consider your biggest strength as a leader?</w:t>
      </w:r>
      <w:r>
        <w:br/>
      </w:r>
      <w:r>
        <w:rPr>
          <w:b/>
          <w:bCs/>
        </w:rPr>
        <w:t>Candidate:</w:t>
      </w:r>
      <w:r>
        <w:t xml:space="preserve"> My ability to adapt quickly, inspire teams, and deliver measurable outcomes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results-driven mindset, commitment to growth, and ability to align with organisational priorities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8898836" name="Horizontal Lin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76C59E" id="Horizontal Line 3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limited time in leadership roles?</w:t>
      </w:r>
      <w:r>
        <w:br/>
      </w:r>
      <w:r>
        <w:rPr>
          <w:b/>
          <w:bCs/>
        </w:rPr>
        <w:t>Candidate:</w:t>
      </w:r>
      <w:r>
        <w:t xml:space="preserve"> My adaptability, results, and commitment to growth demonstrate my readiness for this opportunity.</w:t>
      </w:r>
    </w:p>
    <w:p w:rsidR="001220BA" w:rsidRDefault="00000000">
      <w:r>
        <w:rPr>
          <w:b/>
          <w:bCs/>
        </w:rPr>
        <w:t>Interviewer:</w:t>
      </w:r>
      <w:r>
        <w:t xml:space="preserve"> Don’t you think rapid promotions might reflect a lack of in-depth experience?</w:t>
      </w:r>
      <w:r>
        <w:br/>
      </w:r>
      <w:r>
        <w:rPr>
          <w:b/>
          <w:bCs/>
        </w:rPr>
        <w:t>Candidate:</w:t>
      </w:r>
      <w:r>
        <w:t xml:space="preserve"> It might seem that way, but my results and the challenges I’ve overcome show I’m capable of leading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this leadership role with your career history?</w:t>
      </w:r>
      <w:r>
        <w:br/>
      </w:r>
      <w:r>
        <w:rPr>
          <w:b/>
          <w:bCs/>
        </w:rPr>
        <w:t>Candidate:</w:t>
      </w:r>
      <w:r>
        <w:t xml:space="preserve"> I focus on the impact I’ve made and my ability to deliver results in diverse and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this position?</w:t>
      </w:r>
      <w:r>
        <w:br/>
      </w:r>
      <w:r>
        <w:rPr>
          <w:b/>
          <w:bCs/>
        </w:rPr>
        <w:t>Candidate:</w:t>
      </w:r>
      <w:r>
        <w:t xml:space="preserve"> By demonstrating my leadership skills, results, and readiness to take on greater responsibilities.</w:t>
      </w:r>
    </w:p>
    <w:p w:rsidR="001220BA" w:rsidRDefault="00000000">
      <w:r>
        <w:rPr>
          <w:b/>
          <w:bCs/>
        </w:rPr>
        <w:t>Interviewer:</w:t>
      </w:r>
      <w:r>
        <w:t xml:space="preserve"> Do you think rapid promotions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trust, understanding their needs, and supporting their growth.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the organisation’s success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gaps in experience compared to others applying for this role?</w:t>
      </w:r>
      <w:r>
        <w:br/>
      </w:r>
      <w:r>
        <w:rPr>
          <w:b/>
          <w:bCs/>
        </w:rPr>
        <w:t>Candidate:</w:t>
      </w:r>
      <w:r>
        <w:t xml:space="preserve"> I focus on my adaptability, learning mindset, and proven ability to lead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success in a leadership position?</w:t>
      </w:r>
      <w:r>
        <w:br/>
      </w:r>
      <w:r>
        <w:rPr>
          <w:b/>
          <w:bCs/>
        </w:rPr>
        <w:t>Candidate:</w:t>
      </w:r>
      <w:r>
        <w:t xml:space="preserve"> By aligning with organisational goals, mentoring my team,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biggest strength as a leader?</w:t>
      </w:r>
      <w:r>
        <w:br/>
      </w:r>
      <w:r>
        <w:rPr>
          <w:b/>
          <w:bCs/>
        </w:rPr>
        <w:t>Candidate:</w:t>
      </w:r>
      <w:r>
        <w:t xml:space="preserve"> My ability to inspire teams and drive measurable outcomes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growth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7904656" name="Horizontal Lin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1ED66E" id="Horizontal Line 3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do you think your rapid promotions qualify you for this leadership role?</w:t>
      </w:r>
      <w:r>
        <w:br/>
      </w:r>
      <w:r>
        <w:rPr>
          <w:b/>
          <w:bCs/>
        </w:rPr>
        <w:t>Candidate:</w:t>
      </w:r>
      <w:r>
        <w:t xml:space="preserve"> My promotions reflect my ability to adapt, deliver results, and succeed in challenging environments, which are key to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short time in leadership roles limits your understanding of team dynamics?</w:t>
      </w:r>
      <w:r>
        <w:br/>
      </w:r>
      <w:r>
        <w:rPr>
          <w:b/>
          <w:bCs/>
        </w:rPr>
        <w:t>Candidate:</w:t>
      </w:r>
      <w:r>
        <w:t xml:space="preserve"> I don’t think so. My focus has always been on building trust, aligning with organisational goals, and driving results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leadership role when your experience might lack depth?</w:t>
      </w:r>
      <w:r>
        <w:br/>
      </w:r>
      <w:r>
        <w:rPr>
          <w:b/>
          <w:bCs/>
        </w:rPr>
        <w:t>Candidate:</w:t>
      </w:r>
      <w:r>
        <w:t xml:space="preserve"> I focus on the challenges I’ve overcome, the results I’ve delivered, and my commitment to continuous learning.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career growth might make team members sceptical of your leadership?</w:t>
      </w:r>
      <w:r>
        <w:br/>
      </w:r>
      <w:r>
        <w:rPr>
          <w:b/>
          <w:bCs/>
        </w:rPr>
        <w:t>Candidate:</w:t>
      </w:r>
      <w:r>
        <w:t xml:space="preserve"> It might, but I prioritise building strong relationships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haven’t you stayed longer in previous roles to build deeper experience?</w:t>
      </w:r>
      <w:r>
        <w:br/>
      </w:r>
      <w:r>
        <w:rPr>
          <w:b/>
          <w:bCs/>
        </w:rPr>
        <w:t>Candidate:</w:t>
      </w:r>
      <w:r>
        <w:t xml:space="preserve"> My rapid promotions were a reflection of the value I brought to the organisation and my readiness to take on greater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complex leadership challenges?</w:t>
      </w:r>
      <w:r>
        <w:br/>
      </w:r>
      <w:r>
        <w:rPr>
          <w:b/>
          <w:bCs/>
        </w:rPr>
        <w:t>Candidate:</w:t>
      </w:r>
      <w:r>
        <w:t xml:space="preserve"> I rely on my adaptability, problem-solving skills, and willingness to learn from others to address complex issues effectively.</w:t>
      </w:r>
    </w:p>
    <w:p w:rsidR="001220BA" w:rsidRDefault="00000000">
      <w:r>
        <w:rPr>
          <w:b/>
          <w:bCs/>
        </w:rPr>
        <w:t>Interviewer:</w:t>
      </w:r>
      <w:r>
        <w:t xml:space="preserve"> Don’t you think more time in previous roles would have prepared you better?</w:t>
      </w:r>
      <w:r>
        <w:br/>
      </w:r>
      <w:r>
        <w:rPr>
          <w:b/>
          <w:bCs/>
        </w:rPr>
        <w:t>Candidate:</w:t>
      </w:r>
      <w:r>
        <w:t xml:space="preserve"> Possibly, but the diverse challenges I’ve faced have equipped me with the skills needed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build trust with team members who might question your experience?</w:t>
      </w:r>
      <w:r>
        <w:br/>
      </w:r>
      <w:r>
        <w:rPr>
          <w:b/>
          <w:bCs/>
        </w:rPr>
        <w:t>Candidate:</w:t>
      </w:r>
      <w:r>
        <w:t xml:space="preserve"> By being transparent,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risk hiring someone with limited leadership experience?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align with organisational goals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What makes you confident you’re ready for this role?</w:t>
      </w:r>
      <w:r>
        <w:br/>
      </w:r>
      <w:r>
        <w:rPr>
          <w:b/>
          <w:bCs/>
        </w:rPr>
        <w:t>Candidate:</w:t>
      </w:r>
      <w:r>
        <w:t xml:space="preserve"> My rapid growth, proven results, and ability to lead effectively in diverse situations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8190066" name="Horizontal Lin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036D90" id="Horizontal Line 3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Career Path Bias, and Networking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rapid promotions might have limited your ability to build deep expertise?</w:t>
      </w:r>
      <w:r>
        <w:br/>
      </w:r>
      <w:r>
        <w:rPr>
          <w:b/>
          <w:bCs/>
        </w:rPr>
        <w:t>Candidate:</w:t>
      </w:r>
      <w:r>
        <w:t xml:space="preserve"> I don’t think so. Each role has presented unique challenges that have strengthened my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that your career path may not align with traditional leadership expectations?</w:t>
      </w:r>
      <w:r>
        <w:br/>
      </w:r>
      <w:r>
        <w:rPr>
          <w:b/>
          <w:bCs/>
        </w:rPr>
        <w:t>Candidate:</w:t>
      </w:r>
      <w:r>
        <w:t xml:space="preserve"> By focusing on the results I’ve delivered, the teams I’ve built, and my ability to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in networking with peers due to your rapid career growth?</w:t>
      </w:r>
      <w:r>
        <w:br/>
      </w:r>
      <w:r>
        <w:rPr>
          <w:b/>
          <w:bCs/>
        </w:rPr>
        <w:t>Candidate:</w:t>
      </w:r>
      <w:r>
        <w:t xml:space="preserve"> Occasionally, but I’ve always built strong relationships through collaboration and mutual respect.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develop the depth of experience needed for this role?</w:t>
      </w:r>
      <w:r>
        <w:br/>
      </w:r>
      <w:r>
        <w:rPr>
          <w:b/>
          <w:bCs/>
        </w:rPr>
        <w:t>Candidate:</w:t>
      </w:r>
      <w:r>
        <w:t xml:space="preserve"> I prioritise continuous learning, seek mentorship, and embrace diverse leadership challenges to grow.</w:t>
      </w:r>
    </w:p>
    <w:p w:rsidR="001220BA" w:rsidRDefault="00000000">
      <w:r>
        <w:rPr>
          <w:b/>
          <w:bCs/>
        </w:rPr>
        <w:t>Interviewer:</w:t>
      </w:r>
      <w:r>
        <w:t xml:space="preserve"> Do you think your career path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focus on building trust, understanding their perspectives, and supporting their professional growth.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readiness for this leadership role?</w:t>
      </w:r>
      <w:r>
        <w:br/>
      </w:r>
      <w:r>
        <w:rPr>
          <w:b/>
          <w:bCs/>
        </w:rPr>
        <w:t>Candidate:</w:t>
      </w:r>
      <w:r>
        <w:t xml:space="preserve"> By demonstrating my track record of success, my adaptability, and my commitment to team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successfully navigated?</w:t>
      </w:r>
      <w:r>
        <w:br/>
      </w:r>
      <w:r>
        <w:rPr>
          <w:b/>
          <w:bCs/>
        </w:rPr>
        <w:t>Candidate:</w:t>
      </w:r>
      <w:r>
        <w:t xml:space="preserve"> I led a high-pressure project involving multiple stakeholders, delivering it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success despite a fast-tracked career?</w:t>
      </w:r>
      <w:r>
        <w:br/>
      </w:r>
      <w:r>
        <w:rPr>
          <w:b/>
          <w:bCs/>
        </w:rPr>
        <w:t>Candidate:</w:t>
      </w:r>
      <w:r>
        <w:t xml:space="preserve"> By focusing on sustainable results, mentoring my team, and aligning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strategic goals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 despite concerns about your career path?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position me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7102199" name="Horizontal Lin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417AB4" id="Horizontal Line 3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Depth Bias, Industry Bias, and Team Dynamics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role despite concerns about your depth of experience?</w:t>
      </w:r>
      <w:r>
        <w:br/>
      </w:r>
      <w:r>
        <w:rPr>
          <w:b/>
          <w:bCs/>
        </w:rPr>
        <w:t>Candidate:</w:t>
      </w:r>
      <w:r>
        <w:t xml:space="preserve"> I feel confident because my achievements and ability to navigate complex challenges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your rapid career growth might limit your understanding of industry nuances?</w:t>
      </w:r>
      <w:r>
        <w:br/>
      </w:r>
      <w:r>
        <w:rPr>
          <w:b/>
          <w:bCs/>
        </w:rPr>
        <w:t>Candidate:</w:t>
      </w:r>
      <w:r>
        <w:t xml:space="preserve"> Not at all. I’ve focused on building a broad understanding of industry trends through diverse experiences.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lead a team with more seasoned members?</w:t>
      </w:r>
      <w:r>
        <w:br/>
      </w:r>
      <w:r>
        <w:rPr>
          <w:b/>
          <w:bCs/>
        </w:rPr>
        <w:t>Candidate:</w:t>
      </w:r>
      <w:r>
        <w:t xml:space="preserve"> By fostering collaboration, respecting their expertise, and aligning their strengths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industry experience is more important than leadership adaptability?</w:t>
      </w:r>
      <w:r>
        <w:br/>
      </w:r>
      <w:r>
        <w:rPr>
          <w:b/>
          <w:bCs/>
        </w:rPr>
        <w:t>Candidate:</w:t>
      </w:r>
      <w:r>
        <w:t xml:space="preserve"> Both are important, but I believe adaptability and problem-solving skills are critical for leadership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your team might question your experience?</w:t>
      </w:r>
      <w:r>
        <w:br/>
      </w:r>
      <w:r>
        <w:rPr>
          <w:b/>
          <w:bCs/>
        </w:rPr>
        <w:t>Candidate:</w:t>
      </w:r>
      <w:r>
        <w:t xml:space="preserve"> I focus on transparency, building trust, and demonstrating my commitment to their success and the organisation’s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long-term organisational goals?</w:t>
      </w:r>
      <w:r>
        <w:br/>
      </w:r>
      <w:r>
        <w:rPr>
          <w:b/>
          <w:bCs/>
        </w:rPr>
        <w:t>Candidate:</w:t>
      </w:r>
      <w:r>
        <w:t xml:space="preserve"> By engaging stakeholders, involving my team in decision-making,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 that highlights your readiness for leadership?</w:t>
      </w:r>
      <w:r>
        <w:br/>
      </w:r>
      <w:r>
        <w:rPr>
          <w:b/>
          <w:bCs/>
        </w:rPr>
        <w:t>Candidate:</w:t>
      </w:r>
      <w:r>
        <w:t xml:space="preserve"> I led a team through a major transition, ensuring alignment with goals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 despite potential challenges?</w:t>
      </w:r>
      <w:r>
        <w:br/>
      </w:r>
      <w:r>
        <w:rPr>
          <w:b/>
          <w:bCs/>
        </w:rPr>
        <w:t>Candidate:</w:t>
      </w:r>
      <w:r>
        <w:t xml:space="preserve"> The opportunity to lead strategically, contribute to the organisation’s growth, and grow as a leader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skills are well-rounded despite your rapid growth?</w:t>
      </w:r>
      <w:r>
        <w:br/>
      </w:r>
      <w:r>
        <w:rPr>
          <w:b/>
          <w:bCs/>
        </w:rPr>
        <w:t>Candidate:</w:t>
      </w:r>
      <w:r>
        <w:t xml:space="preserve"> I prioritise feedback, mentorship, and professional development to ensure continuous improvement.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in diverse situations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19523905" name="Horizontal Lin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42F5C9" id="Horizontal Line 3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leadership role with a history of rapid promotions?</w:t>
      </w:r>
      <w:r>
        <w:br/>
      </w:r>
      <w:r>
        <w:rPr>
          <w:b/>
          <w:bCs/>
        </w:rPr>
        <w:t>Candidate:</w:t>
      </w:r>
      <w:r>
        <w:t xml:space="preserve"> I feel confident because my achievements and adaptability demonstrate my readiness for this opportunity.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influence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focus on results and team success helps overcome any assumptions.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rapid promotions might limit depth of experience?</w:t>
      </w:r>
      <w:r>
        <w:br/>
      </w:r>
      <w:r>
        <w:rPr>
          <w:b/>
          <w:bCs/>
        </w:rPr>
        <w:t>Candidate:</w:t>
      </w:r>
      <w:r>
        <w:t xml:space="preserve"> By highlighting the challenges I’ve navigated and the results I’ve delivered in each role.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adaptability and results-driven success?</w:t>
      </w:r>
      <w:r>
        <w:br/>
      </w:r>
      <w:r>
        <w:rPr>
          <w:b/>
          <w:bCs/>
        </w:rPr>
        <w:t>Candidate:</w:t>
      </w:r>
      <w:r>
        <w:t xml:space="preserve"> It can, but I believe these qualities are critical for effective leadership, especially in dynamic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more context or expertise?</w:t>
      </w:r>
      <w:r>
        <w:br/>
      </w:r>
      <w:r>
        <w:rPr>
          <w:b/>
          <w:bCs/>
        </w:rPr>
        <w:t>Candidate:</w:t>
      </w:r>
      <w:r>
        <w:t xml:space="preserve"> I rely on collaboration, learning from my team, and seeking advice from mentors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team members who might have more years of experience?</w:t>
      </w:r>
      <w:r>
        <w:br/>
      </w:r>
      <w:r>
        <w:rPr>
          <w:b/>
          <w:bCs/>
        </w:rPr>
        <w:t>Candidate:</w:t>
      </w:r>
      <w:r>
        <w:t xml:space="preserve"> By respecting their expertise,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ability?</w:t>
      </w:r>
      <w:r>
        <w:br/>
      </w:r>
      <w:r>
        <w:rPr>
          <w:b/>
          <w:bCs/>
        </w:rPr>
        <w:t>Candidate:</w:t>
      </w:r>
      <w:r>
        <w:t xml:space="preserve"> I managed a cross-functional team through a complex project, delivering results ahead of schedule and under budget.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despite potential biases?</w:t>
      </w:r>
      <w:r>
        <w:br/>
      </w:r>
      <w:r>
        <w:rPr>
          <w:b/>
          <w:bCs/>
        </w:rPr>
        <w:t>Candidate:</w:t>
      </w:r>
      <w:r>
        <w:t xml:space="preserve"> My desire to make a meaningful impact and contribute to the organisation’s success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organisational goals?</w:t>
      </w:r>
      <w:r>
        <w:br/>
      </w:r>
      <w:r>
        <w:rPr>
          <w:b/>
          <w:bCs/>
        </w:rPr>
        <w:t>Candidate:</w:t>
      </w:r>
      <w:r>
        <w:t xml:space="preserve"> By focusing on clear communication, involving stakeholders, and aligning team efforts with strategic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role?</w:t>
      </w:r>
      <w:r>
        <w:br/>
      </w:r>
      <w:r>
        <w:rPr>
          <w:b/>
          <w:bCs/>
        </w:rPr>
        <w:t>Candidate:</w:t>
      </w:r>
      <w:r>
        <w:t xml:space="preserve"> My ability to adapt, inspire teams, and drive results makes me confident in my fit for this leadership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4819844" name="Horizontal Lin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FE2D0E" id="Horizontal Line 3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11: Work Ethics Perceptions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 xml:space="preserve">An employee working flexible hours applies for a promotion and faces perceptions of being less committed due to their schedule.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flexible schedule has prepared you for this promotion?</w:t>
      </w:r>
      <w:r>
        <w:br/>
      </w:r>
      <w:r>
        <w:rPr>
          <w:b/>
          <w:bCs/>
        </w:rPr>
        <w:t>Candidate:</w:t>
      </w:r>
      <w:r>
        <w:t xml:space="preserve"> My flexible hours have allowed me to manage my responsibilities effectively and maintain high performance, preparing me well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manage your time to ensure productivity with a flexible schedule?</w:t>
      </w:r>
      <w:r>
        <w:br/>
      </w:r>
      <w:r>
        <w:rPr>
          <w:b/>
          <w:bCs/>
        </w:rPr>
        <w:t>Candidate:</w:t>
      </w:r>
      <w:r>
        <w:t xml:space="preserve"> I prioritise tasks, set clear goals, and maintain strong communication with my team to ensure seamless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significant contribution you made while working flexible hours?</w:t>
      </w:r>
      <w:r>
        <w:br/>
      </w:r>
      <w:r>
        <w:rPr>
          <w:b/>
          <w:bCs/>
        </w:rPr>
        <w:t>Candidate:</w:t>
      </w:r>
      <w:r>
        <w:t xml:space="preserve"> I led a critical project, meeting tight deadlines and achieving excellent results by coordinating effectively with my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availability aligns with the needs of your team?</w:t>
      </w:r>
      <w:r>
        <w:br/>
      </w:r>
      <w:r>
        <w:rPr>
          <w:b/>
          <w:bCs/>
        </w:rPr>
        <w:t>Candidate:</w:t>
      </w:r>
      <w:r>
        <w:t xml:space="preserve"> I make sure to be accessible during key hours and adapt my schedule as needed to support team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promotion?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growth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that require immediate attention outside of your regular hours?</w:t>
      </w:r>
      <w:r>
        <w:br/>
      </w:r>
      <w:r>
        <w:rPr>
          <w:b/>
          <w:bCs/>
        </w:rPr>
        <w:t>Candidate:</w:t>
      </w:r>
      <w:r>
        <w:t xml:space="preserve"> I’m always flexible and ensure I’m available when urgent situations arise, even outside my normal working hours.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any misconceptions about flexibility and commitment?</w:t>
      </w:r>
      <w:r>
        <w:br/>
      </w:r>
      <w:r>
        <w:rPr>
          <w:b/>
          <w:bCs/>
        </w:rPr>
        <w:t>Candidate:</w:t>
      </w:r>
      <w:r>
        <w:t xml:space="preserve"> I focus on my results and my ability to meet and exceed expectations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maintain strong relationships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clear communication, regular check-ins, and active participation in team discussions and decisions.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strength in your current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maintain a strong balance between flexibility and productivity.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promotion?</w:t>
      </w:r>
      <w:r>
        <w:br/>
      </w:r>
      <w:r>
        <w:rPr>
          <w:b/>
          <w:bCs/>
        </w:rPr>
        <w:t>Candidate:</w:t>
      </w:r>
      <w:r>
        <w:t xml:space="preserve"> My proven track record, commitment to excellence, and leadership skills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7057857" name="Horizontal Lin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A51664" id="Horizontal Line 3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think your flexible schedule might influence perceptions about your readiness for this role?</w:t>
      </w:r>
      <w:r>
        <w:br/>
      </w:r>
      <w:r>
        <w:rPr>
          <w:b/>
          <w:bCs/>
        </w:rPr>
        <w:t>Candidate:</w:t>
      </w:r>
      <w:r>
        <w:t xml:space="preserve"> While flexibility can be misunderstood, my results and ability to meet team goals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doesn’t impact team collaboration?</w:t>
      </w:r>
      <w:r>
        <w:br/>
      </w:r>
      <w:r>
        <w:rPr>
          <w:b/>
          <w:bCs/>
        </w:rPr>
        <w:t>Candidate:</w:t>
      </w:r>
      <w:r>
        <w:t xml:space="preserve"> I make sure to be available during key hours and maintain strong communication to align with team needs.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project you successfully managed while working flexibly?</w:t>
      </w:r>
      <w:r>
        <w:br/>
      </w:r>
      <w:r>
        <w:rPr>
          <w:b/>
          <w:bCs/>
        </w:rPr>
        <w:t>Candidate:</w:t>
      </w:r>
      <w:r>
        <w:t xml:space="preserve"> I coordinated a cross-functional team to complete a high-priority project on time and within budget.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situations requiring immediate attention outside your regular hours?</w:t>
      </w:r>
      <w:r>
        <w:br/>
      </w:r>
      <w:r>
        <w:rPr>
          <w:b/>
          <w:bCs/>
        </w:rPr>
        <w:t>Candidate:</w:t>
      </w:r>
      <w:r>
        <w:t xml:space="preserve"> I adapt my schedule to ensure I’m available for critical tasks and urgent situations whenever needed.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impacts your ability to lead?</w:t>
      </w:r>
      <w:r>
        <w:br/>
      </w:r>
      <w:r>
        <w:rPr>
          <w:b/>
          <w:bCs/>
        </w:rPr>
        <w:t>Candidate:</w:t>
      </w:r>
      <w:r>
        <w:t xml:space="preserve"> Not at all. Flexibility enhances my productivity and allows me to lead more effectively by being adaptable to the team’s needs.</w:t>
      </w:r>
    </w:p>
    <w:p w:rsidR="001220BA" w:rsidRDefault="00000000">
      <w:r>
        <w:rPr>
          <w:b/>
          <w:bCs/>
        </w:rPr>
        <w:t>Interviewer:</w:t>
      </w:r>
      <w:r>
        <w:t xml:space="preserve"> How do you handle perceptions about flexibility and commitment?</w:t>
      </w:r>
      <w:r>
        <w:br/>
      </w:r>
      <w:r>
        <w:rPr>
          <w:b/>
          <w:bCs/>
        </w:rPr>
        <w:t>Candidate:</w:t>
      </w:r>
      <w:r>
        <w:t xml:space="preserve"> I focus on demonstrating my results and ensuring my contributions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building strong relationships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clear communication, regular collaboration, and active participation in team activities.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I’m eager to take on greater responsibility and contribute to the organisation’s strategic goals.</w:t>
      </w:r>
    </w:p>
    <w:p w:rsidR="001220BA" w:rsidRDefault="00000000">
      <w:r>
        <w:rPr>
          <w:b/>
          <w:bCs/>
        </w:rPr>
        <w:t>Interviewer:</w:t>
      </w:r>
      <w:r>
        <w:t xml:space="preserve"> How do you manage your time effectively with a flexible schedule?</w:t>
      </w:r>
      <w:r>
        <w:br/>
      </w:r>
      <w:r>
        <w:rPr>
          <w:b/>
          <w:bCs/>
        </w:rPr>
        <w:t>Candidate:</w:t>
      </w:r>
      <w:r>
        <w:t xml:space="preserve"> I set clear priorities, maintain open communication, and adapt as needed to ensure productivity and collaboration.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promotion?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maintain strong team dynamics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4430548" name="Horizontal Lin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10CEB" id="Horizontal Line 3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working flexible hours might impact perceptions of your commitment?</w:t>
      </w:r>
      <w:r>
        <w:br/>
      </w:r>
      <w:r>
        <w:rPr>
          <w:b/>
          <w:bCs/>
        </w:rPr>
        <w:t>Candidate:</w:t>
      </w:r>
      <w:r>
        <w:t xml:space="preserve"> It’s possible, but I believe my results and ability to meet team goals demonstrate my commitment and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concerns about your availability for team collaboration?</w:t>
      </w:r>
      <w:r>
        <w:br/>
      </w:r>
      <w:r>
        <w:rPr>
          <w:b/>
          <w:bCs/>
        </w:rPr>
        <w:t>Candidate:</w:t>
      </w:r>
      <w:r>
        <w:t xml:space="preserve"> I ensure my schedule aligns with team needs, prioritising accessibility during key hours and adapting as required.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you’ve balanced flexibility with high performance?</w:t>
      </w:r>
      <w:r>
        <w:br/>
      </w:r>
      <w:r>
        <w:rPr>
          <w:b/>
          <w:bCs/>
        </w:rPr>
        <w:t>Candidate:</w:t>
      </w:r>
      <w:r>
        <w:t xml:space="preserve"> I successfully led a high-pressure project, delivering results on time while managing my flexible schedule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affects your ability to manage responsibilities?</w:t>
      </w:r>
      <w:r>
        <w:br/>
      </w:r>
      <w:r>
        <w:rPr>
          <w:b/>
          <w:bCs/>
        </w:rPr>
        <w:t>Candidate:</w:t>
      </w:r>
      <w:r>
        <w:t xml:space="preserve"> Not at all. Flexibility allows me to balance priorities and focus on delivering high-quality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flexibility might limit your leadership potential?</w:t>
      </w:r>
      <w:r>
        <w:br/>
      </w:r>
      <w:r>
        <w:rPr>
          <w:b/>
          <w:bCs/>
        </w:rPr>
        <w:t>Candidate:</w:t>
      </w:r>
      <w:r>
        <w:t xml:space="preserve"> I focus on demonstrating my ability to lead effectively and align my contributions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manage urgent tasks outside of your normal working hours?</w:t>
      </w:r>
      <w:r>
        <w:br/>
      </w:r>
      <w:r>
        <w:rPr>
          <w:b/>
          <w:bCs/>
        </w:rPr>
        <w:t>Candidate:</w:t>
      </w:r>
      <w:r>
        <w:t xml:space="preserve"> I adapt my schedule to ensure critical tasks and urgent situations are addressed promptly.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and collaboration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open communication, regular check-ins, and active engagement in team decisions and activities.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despite potential perceptions?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success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aligns with organisational goals?</w:t>
      </w:r>
      <w:r>
        <w:br/>
      </w:r>
      <w:r>
        <w:rPr>
          <w:b/>
          <w:bCs/>
        </w:rPr>
        <w:t>Candidate:</w:t>
      </w:r>
      <w:r>
        <w:t xml:space="preserve"> I focus on aligning my work with strategic objectives and ensuring my contributions drive measurable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maintain strong team relationships positions me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6463938" name="Horizontal 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5C8ED5" id="Horizontal Line 3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flexible schedule might raise concerns about your ability to handle this role?</w:t>
      </w:r>
      <w:r>
        <w:br/>
      </w:r>
      <w:r>
        <w:rPr>
          <w:b/>
          <w:bCs/>
        </w:rPr>
        <w:t>Candidate:</w:t>
      </w:r>
      <w:r>
        <w:t xml:space="preserve"> It could, but I’ve consistently demonstrated my commitment and ability to deliver results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concerns about your availability for team needs?</w:t>
      </w:r>
      <w:r>
        <w:br/>
      </w:r>
      <w:r>
        <w:rPr>
          <w:b/>
          <w:bCs/>
        </w:rPr>
        <w:t>Candidate:</w:t>
      </w:r>
      <w:r>
        <w:t xml:space="preserve"> I ensure my schedule aligns with team priorities and adapt as needed to support collaboration and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readiness for this promotion?</w:t>
      </w:r>
      <w:r>
        <w:br/>
      </w:r>
      <w:r>
        <w:rPr>
          <w:b/>
          <w:bCs/>
        </w:rPr>
        <w:t>Candidate:</w:t>
      </w:r>
      <w:r>
        <w:t xml:space="preserve"> I led a critical project under tight deadlines, achieving excellent results while balancing my flexible schedule.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limits your ability to manage responsibilities effectively?</w:t>
      </w:r>
      <w:r>
        <w:br/>
      </w:r>
      <w:r>
        <w:rPr>
          <w:b/>
          <w:bCs/>
        </w:rPr>
        <w:t>Candidate:</w:t>
      </w:r>
      <w:r>
        <w:t xml:space="preserve"> Not at all. Flexibility allows me to focus on priorities and deliver results in a dynamic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perceptions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I focus on demonstrating my results, aligning with organisational goals, and maintaining strong team relationships.</w:t>
      </w:r>
    </w:p>
    <w:p w:rsidR="001220BA" w:rsidRDefault="00000000">
      <w:r>
        <w:rPr>
          <w:b/>
          <w:bCs/>
        </w:rPr>
        <w:t>Interviewer:</w:t>
      </w:r>
      <w:r>
        <w:t xml:space="preserve"> How do you ensure critical tasks are addressed outside your normal hours?</w:t>
      </w:r>
      <w:r>
        <w:br/>
      </w:r>
      <w:r>
        <w:rPr>
          <w:b/>
          <w:bCs/>
        </w:rPr>
        <w:t>Candidate:</w:t>
      </w:r>
      <w:r>
        <w:t xml:space="preserve"> I adapt my schedule and make myself available to handle urgent situations whenever needed.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while working flexibly?</w:t>
      </w:r>
      <w:r>
        <w:br/>
      </w:r>
      <w:r>
        <w:rPr>
          <w:b/>
          <w:bCs/>
        </w:rPr>
        <w:t>Candidate:</w:t>
      </w:r>
      <w:r>
        <w:t xml:space="preserve"> By maintaining clear communication, engaging regularly, and being responsive to their needs and concerns.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despite potential perceptions?</w:t>
      </w:r>
      <w:r>
        <w:br/>
      </w:r>
      <w:r>
        <w:rPr>
          <w:b/>
          <w:bCs/>
        </w:rPr>
        <w:t>Candidate:</w:t>
      </w:r>
      <w:r>
        <w:t xml:space="preserve"> The opportunity to lead and contribute to the organisation’s strategic goals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contributions align with organisational priorities?</w:t>
      </w:r>
      <w:r>
        <w:br/>
      </w:r>
      <w:r>
        <w:rPr>
          <w:b/>
          <w:bCs/>
        </w:rPr>
        <w:t>Candidate:</w:t>
      </w:r>
      <w:r>
        <w:t xml:space="preserve"> I prioritise collaboration, strategic alignment, and delivering measurable results in my work.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align with organisational goals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6079085" name="Horizontal Lin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EBF9A5" id="Horizontal Line 3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working flexible hours for this promotion?</w:t>
      </w:r>
      <w:r>
        <w:br/>
      </w:r>
      <w:r>
        <w:rPr>
          <w:b/>
          <w:bCs/>
        </w:rPr>
        <w:t>Candidate:</w:t>
      </w:r>
      <w:r>
        <w:t xml:space="preserve"> My ability to deliver results and maintain high performance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schedule might limit your ability to lead effectively?</w:t>
      </w:r>
      <w:r>
        <w:br/>
      </w:r>
      <w:r>
        <w:rPr>
          <w:b/>
          <w:bCs/>
        </w:rPr>
        <w:t>Candidate:</w:t>
      </w:r>
      <w:r>
        <w:t xml:space="preserve"> I don’t believe so. My flexibility allows me to adapt to challenges and align with team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commitment to the organisation?</w:t>
      </w:r>
      <w:r>
        <w:br/>
      </w:r>
      <w:r>
        <w:rPr>
          <w:b/>
          <w:bCs/>
        </w:rPr>
        <w:t>Candidate:</w:t>
      </w:r>
      <w:r>
        <w:t xml:space="preserve"> I focus on demonstrating my results, meeting team goals, and maintaining strong communication and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while managing a flexible schedule?</w:t>
      </w:r>
      <w:r>
        <w:br/>
      </w:r>
      <w:r>
        <w:rPr>
          <w:b/>
          <w:bCs/>
        </w:rPr>
        <w:t>Candidate:</w:t>
      </w:r>
      <w:r>
        <w:t xml:space="preserve"> I led a cross-functional team to complete a key project on time and within budget,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impacts your ability to handle urgent situations?</w:t>
      </w:r>
      <w:r>
        <w:br/>
      </w:r>
      <w:r>
        <w:rPr>
          <w:b/>
          <w:bCs/>
        </w:rPr>
        <w:t>Candidate:</w:t>
      </w:r>
      <w:r>
        <w:t xml:space="preserve"> Not at all. I ensure I’m available to address critical tasks and urgent issues whenever they arise.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while working flexibly?</w:t>
      </w:r>
      <w:r>
        <w:br/>
      </w:r>
      <w:r>
        <w:rPr>
          <w:b/>
          <w:bCs/>
        </w:rPr>
        <w:t>Candidate:</w:t>
      </w:r>
      <w:r>
        <w:t xml:space="preserve"> By maintaining clear communication, being accessible during key hours, and supporting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flexibility might limit your leadership potential?</w:t>
      </w:r>
      <w:r>
        <w:br/>
      </w:r>
      <w:r>
        <w:rPr>
          <w:b/>
          <w:bCs/>
        </w:rPr>
        <w:t>Candidate:</w:t>
      </w:r>
      <w:r>
        <w:t xml:space="preserve"> I demonstrate my ability to lead effectively, deliver results, and align my work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the organisation’s success motivates me greatly.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aligns with organisational needs?</w:t>
      </w:r>
      <w:r>
        <w:br/>
      </w:r>
      <w:r>
        <w:rPr>
          <w:b/>
          <w:bCs/>
        </w:rPr>
        <w:t>Candidate:</w:t>
      </w:r>
      <w:r>
        <w:t xml:space="preserve"> I prioritise strategic alignment, maintain open communication, and adapt as needed to meet goals.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promotion?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team success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954449" name="Horizontal Lin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B750FD" id="Horizontal Line 3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justify applying for this promotion while working flexible hours?</w:t>
      </w:r>
      <w:r>
        <w:br/>
      </w:r>
      <w:r>
        <w:rPr>
          <w:b/>
          <w:bCs/>
        </w:rPr>
        <w:t>Candidate:</w:t>
      </w:r>
      <w:r>
        <w:t xml:space="preserve"> My flexibility allows me to manage my responsibilities effectively and deliver consistent results that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Don’t you think flexible hours reflect a lack of commitment to the organisation?</w:t>
      </w:r>
      <w:r>
        <w:br/>
      </w:r>
      <w:r>
        <w:rPr>
          <w:b/>
          <w:bCs/>
        </w:rPr>
        <w:t>Candidate:</w:t>
      </w:r>
      <w:r>
        <w:t xml:space="preserve"> Not at all. I’ve consistently met and exceeded expectations, demonstrating my dedication to my work.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someone who isn’t available during standard hours for a leadership role?</w:t>
      </w:r>
      <w:r>
        <w:br/>
      </w:r>
      <w:r>
        <w:rPr>
          <w:b/>
          <w:bCs/>
        </w:rPr>
        <w:t>Candidate:</w:t>
      </w:r>
      <w:r>
        <w:t xml:space="preserve"> I’ve shown that my ability to adapt, communicate effectively, and prioritise key tasks allows me to succeed in any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ability to handle increased responsibilities?</w:t>
      </w:r>
      <w:r>
        <w:br/>
      </w:r>
      <w:r>
        <w:rPr>
          <w:b/>
          <w:bCs/>
        </w:rPr>
        <w:t>Candidate:</w:t>
      </w:r>
      <w:r>
        <w:t xml:space="preserve"> I focus on highlighting my results, my ability to align with organisational goals, and my commitment to team success.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schedule limits your ability to lead effectively?</w:t>
      </w:r>
      <w:r>
        <w:br/>
      </w:r>
      <w:r>
        <w:rPr>
          <w:b/>
          <w:bCs/>
        </w:rPr>
        <w:t>Candidate:</w:t>
      </w:r>
      <w:r>
        <w:t xml:space="preserve"> Not at all. My flexibility enables me to adapt to challenges and focus on delivering results that matter most.</w:t>
      </w:r>
    </w:p>
    <w:p w:rsidR="001220BA" w:rsidRDefault="00000000">
      <w:r>
        <w:rPr>
          <w:b/>
          <w:bCs/>
        </w:rPr>
        <w:t>Interviewer:</w:t>
      </w:r>
      <w:r>
        <w:t xml:space="preserve"> How do you handle urgent situations outside your normal working hours?</w:t>
      </w:r>
      <w:r>
        <w:br/>
      </w:r>
      <w:r>
        <w:rPr>
          <w:b/>
          <w:bCs/>
        </w:rPr>
        <w:t>Candidate:</w:t>
      </w:r>
      <w:r>
        <w:t xml:space="preserve"> I make myself available whenever needed to address critical tasks and ensure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Do you think your flexible hours might affect your credibility as a leader?</w:t>
      </w:r>
      <w:r>
        <w:br/>
      </w:r>
      <w:r>
        <w:rPr>
          <w:b/>
          <w:bCs/>
        </w:rPr>
        <w:t>Candidate:</w:t>
      </w:r>
      <w:r>
        <w:t xml:space="preserve"> Initially, it might seem that way, but my track record of results and strong team relationships demonstrates otherwise.</w:t>
      </w:r>
    </w:p>
    <w:p w:rsidR="001220BA" w:rsidRDefault="00000000">
      <w:r>
        <w:rPr>
          <w:b/>
          <w:bCs/>
        </w:rPr>
        <w:t>Interviewer:</w:t>
      </w:r>
      <w:r>
        <w:t xml:space="preserve"> Why haven’t you moved to a standard schedule if you want a leadership role?</w:t>
      </w:r>
      <w:r>
        <w:br/>
      </w:r>
      <w:r>
        <w:rPr>
          <w:b/>
          <w:bCs/>
        </w:rPr>
        <w:t>Candidate:</w:t>
      </w:r>
      <w:r>
        <w:t xml:space="preserve"> My current schedule allows me to balance responsibilities effectively while maintaining high performance.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team members who might question your availability?</w:t>
      </w:r>
      <w:r>
        <w:br/>
      </w:r>
      <w:r>
        <w:rPr>
          <w:b/>
          <w:bCs/>
        </w:rPr>
        <w:t>Candidate:</w:t>
      </w:r>
      <w:r>
        <w:t xml:space="preserve"> I prioritise clear communication, regular engagement,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proven ability to align with organisational goals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5332006" name="Horizontal Lin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8EF52F" id="Horizontal Line 3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Organisational Fit Bias, and Leadership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flexible hours might raise doubts about your commitment to leadership?</w:t>
      </w:r>
      <w:r>
        <w:br/>
      </w:r>
      <w:r>
        <w:rPr>
          <w:b/>
          <w:bCs/>
        </w:rPr>
        <w:t>Candidate:</w:t>
      </w:r>
      <w:r>
        <w:t xml:space="preserve"> It could, but I’ve consistently demonstrated my ability to lead effectively and align my work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schedule doesn’t impact team collaboration?</w:t>
      </w:r>
      <w:r>
        <w:br/>
      </w:r>
      <w:r>
        <w:rPr>
          <w:b/>
          <w:bCs/>
        </w:rPr>
        <w:t>Candidate:</w:t>
      </w:r>
      <w:r>
        <w:t xml:space="preserve"> I prioritise being available during key hours and adapt my schedule as needed to support team dynamics.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manage a team while working flexibly?</w:t>
      </w:r>
      <w:r>
        <w:br/>
      </w:r>
      <w:r>
        <w:rPr>
          <w:b/>
          <w:bCs/>
        </w:rPr>
        <w:t>Candidate:</w:t>
      </w:r>
      <w:r>
        <w:t xml:space="preserve"> By demonstrating my results, building strong relationships, and maintaining open communication with my team.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might limit your ability to handle leadership challenges?</w:t>
      </w:r>
      <w:r>
        <w:br/>
      </w:r>
      <w:r>
        <w:rPr>
          <w:b/>
          <w:bCs/>
        </w:rPr>
        <w:t>Candidate:</w:t>
      </w:r>
      <w:r>
        <w:t xml:space="preserve"> Not at all. Flexibility enhances my adaptability, which is critical for addressing complex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with organisational fit due to your schedule?</w:t>
      </w:r>
      <w:r>
        <w:br/>
      </w:r>
      <w:r>
        <w:rPr>
          <w:b/>
          <w:bCs/>
        </w:rPr>
        <w:t>Candidate:</w:t>
      </w:r>
      <w:r>
        <w:t xml:space="preserve"> Occasionally, but I focus on aligning my contributions with strategic goals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readiness for leadership?</w:t>
      </w:r>
      <w:r>
        <w:br/>
      </w:r>
      <w:r>
        <w:rPr>
          <w:b/>
          <w:bCs/>
        </w:rPr>
        <w:t>Candidate:</w:t>
      </w:r>
      <w:r>
        <w:t xml:space="preserve"> I led a critical project that required cross-functional coordination, delivering results ahead of schedule while working flexibly.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I focus on my achievements and demonstrate my ability to exceed expectations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team needs?</w:t>
      </w:r>
      <w:r>
        <w:br/>
      </w:r>
      <w:r>
        <w:rPr>
          <w:b/>
          <w:bCs/>
        </w:rPr>
        <w:t>Candidate:</w:t>
      </w:r>
      <w:r>
        <w:t xml:space="preserve"> I prioritise communication, involve my team in decision-making, and adapt to their requirements as needed.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The opportunity to contribute to the organisation’s growth and take on greater responsibility motivates me greatly.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leadership role?</w:t>
      </w:r>
      <w:r>
        <w:br/>
      </w:r>
      <w:r>
        <w:rPr>
          <w:b/>
          <w:bCs/>
        </w:rPr>
        <w:t>Candidate:</w:t>
      </w:r>
      <w:r>
        <w:t xml:space="preserve"> My proven track record, ability to adapt, and commitment to delivering results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7267820" name="Horizontal Lin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81693E" id="Horizontal Line 3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Metrics Bias, Leadership Bias, and Team Dynamics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while working flexible hours?</w:t>
      </w:r>
      <w:r>
        <w:br/>
      </w:r>
      <w:r>
        <w:rPr>
          <w:b/>
          <w:bCs/>
        </w:rPr>
        <w:t>Candidate:</w:t>
      </w:r>
      <w:r>
        <w:t xml:space="preserve"> I feel confident because my ability to deliver results and build strong team relationships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flexible hours might limit your ability to track measurable results?</w:t>
      </w:r>
      <w:r>
        <w:br/>
      </w:r>
      <w:r>
        <w:rPr>
          <w:b/>
          <w:bCs/>
        </w:rPr>
        <w:t>Candidate:</w:t>
      </w:r>
      <w:r>
        <w:t xml:space="preserve"> Not at all. I ensure that my contributions are aligned with organisational goals and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flexible hours might impact team collaboration?</w:t>
      </w:r>
      <w:r>
        <w:br/>
      </w:r>
      <w:r>
        <w:rPr>
          <w:b/>
          <w:bCs/>
        </w:rPr>
        <w:t>Candidate:</w:t>
      </w:r>
      <w:r>
        <w:t xml:space="preserve"> I prioritise being accessible during key hours and ensure my schedule aligns with team needs.</w:t>
      </w:r>
    </w:p>
    <w:p w:rsidR="001220BA" w:rsidRDefault="00000000">
      <w:r>
        <w:rPr>
          <w:b/>
          <w:bCs/>
        </w:rPr>
        <w:t>Interviewer:</w:t>
      </w:r>
      <w:r>
        <w:t xml:space="preserve"> Do you think flexible hours affect your ability to lead effectively?</w:t>
      </w:r>
      <w:r>
        <w:br/>
      </w:r>
      <w:r>
        <w:rPr>
          <w:b/>
          <w:bCs/>
        </w:rPr>
        <w:t>Candidate:</w:t>
      </w:r>
      <w:r>
        <w:t xml:space="preserve"> No, flexibility enhances my adaptability and allows me to focus on what matters most for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in building team trust due to your schedule?</w:t>
      </w:r>
      <w:r>
        <w:br/>
      </w:r>
      <w:r>
        <w:rPr>
          <w:b/>
          <w:bCs/>
        </w:rPr>
        <w:t>Candidate:</w:t>
      </w:r>
      <w:r>
        <w:t xml:space="preserve"> I’ve always focused on clear communication, being responsive, and actively engaging with my team to build trust.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while working flexibly?</w:t>
      </w:r>
      <w:r>
        <w:br/>
      </w:r>
      <w:r>
        <w:rPr>
          <w:b/>
          <w:bCs/>
        </w:rPr>
        <w:t>Candidate:</w:t>
      </w:r>
      <w:r>
        <w:t xml:space="preserve"> I successfully led a high-priority project, meeting tight deadlines and exceeding expectations while managing a flexible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leadership?</w:t>
      </w:r>
      <w:r>
        <w:br/>
      </w:r>
      <w:r>
        <w:rPr>
          <w:b/>
          <w:bCs/>
        </w:rPr>
        <w:t>Candidate:</w:t>
      </w:r>
      <w:r>
        <w:t xml:space="preserve"> I focus on demonstrating my results, aligning with organisational goals, and maintaining strong relationships with my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while working flexibly?</w:t>
      </w:r>
      <w:r>
        <w:br/>
      </w:r>
      <w:r>
        <w:rPr>
          <w:b/>
          <w:bCs/>
        </w:rPr>
        <w:t>Candidate:</w:t>
      </w:r>
      <w:r>
        <w:t xml:space="preserve"> I maintain open communication with stakeholders and adapt my schedule to ensure my contributions drive success.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The opportunity to lead strategically and contribute to the organisation’s long-term goals motivates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position?</w:t>
      </w:r>
      <w:r>
        <w:br/>
      </w:r>
      <w:r>
        <w:rPr>
          <w:b/>
          <w:bCs/>
        </w:rPr>
        <w:t>Candidate:</w:t>
      </w:r>
      <w:r>
        <w:t xml:space="preserve"> My results-driven mindset, adaptability, and ability to inspire teams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8742942" name="Horizontal Lin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32B30F" id="Horizontal Line 3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leadership role with a flexible schedule?</w:t>
      </w:r>
      <w:r>
        <w:br/>
      </w:r>
      <w:r>
        <w:rPr>
          <w:b/>
          <w:bCs/>
        </w:rPr>
        <w:t>Candidate:</w:t>
      </w:r>
      <w:r>
        <w:t xml:space="preserve"> I feel confident because my ability to deliver results and maintain strong relationships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track record of success and alignment with organisational goals can address those assumptions.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By highlighting my results and demonstrating my ability to align with team and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flexibility as a strength in leadership?</w:t>
      </w:r>
      <w:r>
        <w:br/>
      </w:r>
      <w:r>
        <w:rPr>
          <w:b/>
          <w:bCs/>
        </w:rPr>
        <w:t>Candidate:</w:t>
      </w:r>
      <w:r>
        <w:t xml:space="preserve"> It can, but I believe flexibility is a key skill for navigating challenges and adapting to dynamic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 members might question your availability?</w:t>
      </w:r>
      <w:r>
        <w:br/>
      </w:r>
      <w:r>
        <w:rPr>
          <w:b/>
          <w:bCs/>
        </w:rPr>
        <w:t>Candidate:</w:t>
      </w:r>
      <w:r>
        <w:t xml:space="preserve"> I ensure I’m accessible during key hours, maintain clear communication, and adapt my schedule as needed.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 while working flexibly?</w:t>
      </w:r>
      <w:r>
        <w:br/>
      </w:r>
      <w:r>
        <w:rPr>
          <w:b/>
          <w:bCs/>
        </w:rPr>
        <w:t>Candidate:</w:t>
      </w:r>
      <w:r>
        <w:t xml:space="preserve"> I led a high-pressure project requiring cross-functional coordination, delivering results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measurable results despite your flexible schedule?</w:t>
      </w:r>
      <w:r>
        <w:br/>
      </w:r>
      <w:r>
        <w:rPr>
          <w:b/>
          <w:bCs/>
        </w:rPr>
        <w:t>Candidate:</w:t>
      </w:r>
      <w:r>
        <w:t xml:space="preserve"> I set clear goals, track progress, and align my efforts with organisational priorities to ensure impactful outcomes.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 despite potential biases?</w:t>
      </w:r>
      <w:r>
        <w:br/>
      </w:r>
      <w:r>
        <w:rPr>
          <w:b/>
          <w:bCs/>
        </w:rPr>
        <w:t>Candidate:</w:t>
      </w:r>
      <w:r>
        <w:t xml:space="preserve"> My desire to take on greater responsibility and contribute to the organisation’s success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team and organisational needs?</w:t>
      </w:r>
      <w:r>
        <w:br/>
      </w:r>
      <w:r>
        <w:rPr>
          <w:b/>
          <w:bCs/>
        </w:rPr>
        <w:t>Candidate:</w:t>
      </w:r>
      <w:r>
        <w:t xml:space="preserve"> I prioritise communication, involve my team in decision-making, and adapt to align with strategic goals.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inspire teams makes me confident in my fit for this position.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12: Leadership Style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 xml:space="preserve">A candidate known for being collaborative applies for a leadership role in a competitive, high-pressure environment.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collaborative nature prepares you for this leadership role?</w:t>
      </w:r>
      <w:r>
        <w:br/>
      </w:r>
      <w:r>
        <w:rPr>
          <w:b/>
          <w:bCs/>
        </w:rPr>
        <w:t>Candidate:</w:t>
      </w:r>
      <w:r>
        <w:t xml:space="preserve"> I believe collaboration is key to building strong teams, driving results, and creating a positive, high-performing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decisiveness in high-pressure situations?</w:t>
      </w:r>
      <w:r>
        <w:br/>
      </w:r>
      <w:r>
        <w:rPr>
          <w:b/>
          <w:bCs/>
        </w:rPr>
        <w:t>Candidate:</w:t>
      </w:r>
      <w:r>
        <w:t xml:space="preserve"> I ensure collaboration happens early in the process, but I’m ready to make decisive calls when time is critical.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leading effectively in a competitive environment?</w:t>
      </w:r>
      <w:r>
        <w:br/>
      </w:r>
      <w:r>
        <w:rPr>
          <w:b/>
          <w:bCs/>
        </w:rPr>
        <w:t>Candidate:</w:t>
      </w:r>
      <w:r>
        <w:t xml:space="preserve"> I once led a project where competition for resources was intense, and I ensured alignment by fostering open communication and prioritising tasks.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team dynamics in a high-pressure setting?</w:t>
      </w:r>
      <w:r>
        <w:br/>
      </w:r>
      <w:r>
        <w:rPr>
          <w:b/>
          <w:bCs/>
        </w:rPr>
        <w:t>Candidate:</w:t>
      </w:r>
      <w:r>
        <w:t xml:space="preserve"> I focus on clear goals, open communication, and recognising individual contributions to maintain motivation and alignment.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in a high-pressure environment?</w:t>
      </w:r>
      <w:r>
        <w:br/>
      </w:r>
      <w:r>
        <w:rPr>
          <w:b/>
          <w:bCs/>
        </w:rPr>
        <w:t>Candidate:</w:t>
      </w:r>
      <w:r>
        <w:t xml:space="preserve"> The opportunity to lead a dynamic team and achieve impactful results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individual strengths, and ensuring everyone understands the common goal.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maintaining a collaborative approach in a competitive culture?</w:t>
      </w:r>
      <w:r>
        <w:br/>
      </w:r>
      <w:r>
        <w:rPr>
          <w:b/>
          <w:bCs/>
        </w:rPr>
        <w:t>Candidate:</w:t>
      </w:r>
      <w:r>
        <w:t xml:space="preserve"> Collaboration doesn’t mean indecision; it ensures everyone is aligned, which leads to better, faster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conflict resolution in a competitive environment?</w:t>
      </w:r>
      <w:r>
        <w:br/>
      </w:r>
      <w:r>
        <w:rPr>
          <w:b/>
          <w:bCs/>
        </w:rPr>
        <w:t>Candidate:</w:t>
      </w:r>
      <w:r>
        <w:t xml:space="preserve"> I address conflicts directly, focus on finding common ground, and ensure the team remains aligned with the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strength as a leader?</w:t>
      </w:r>
      <w:r>
        <w:br/>
      </w:r>
      <w:r>
        <w:rPr>
          <w:b/>
          <w:bCs/>
        </w:rPr>
        <w:t>Candidate:</w:t>
      </w:r>
      <w:r>
        <w:t xml:space="preserve"> My ability to balance collaboration with delivering results under pressure is one of my key strengths.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collaborative mindset, ability to adapt, and focus on results position me as a strong candidate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7138405" name="Horizontal Lin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8CE7BF" id="Horizontal Line 3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competitive environment?</w:t>
      </w:r>
      <w:r>
        <w:br/>
      </w:r>
      <w:r>
        <w:rPr>
          <w:b/>
          <w:bCs/>
        </w:rPr>
        <w:t>Candidate:</w:t>
      </w:r>
      <w:r>
        <w:t xml:space="preserve"> I’m excited about the challenge, as my collaborative skills can help drive alignment and success even in high-pressure situations.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 decisions under pressure?</w:t>
      </w:r>
      <w:r>
        <w:br/>
      </w:r>
      <w:r>
        <w:rPr>
          <w:b/>
          <w:bCs/>
        </w:rPr>
        <w:t>Candidate:</w:t>
      </w:r>
      <w:r>
        <w:t xml:space="preserve"> I ensure collaboration happens early to gather input, but I’m prepared to make decisions swiftly when necessary.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 led effectively in a competitive environment?</w:t>
      </w:r>
      <w:r>
        <w:br/>
      </w:r>
      <w:r>
        <w:rPr>
          <w:b/>
          <w:bCs/>
        </w:rPr>
        <w:t>Candidate:</w:t>
      </w:r>
      <w:r>
        <w:t xml:space="preserve"> I managed a cross-functional project where competition for resources was high, and I achieved alignment by fostering clear communication and prioritisation.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slow down decision-making in a high-pressure environment?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can actually speed up execution and lead to better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when stakes are high?</w:t>
      </w:r>
      <w:r>
        <w:br/>
      </w:r>
      <w:r>
        <w:rPr>
          <w:b/>
          <w:bCs/>
        </w:rPr>
        <w:t>Candidate:</w:t>
      </w:r>
      <w:r>
        <w:t xml:space="preserve"> I focus on clear goals, leveraging team strengths, and ensuring open communication to maintain alignment and momentum.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conflicts in a competitive workplace?</w:t>
      </w:r>
      <w:r>
        <w:br/>
      </w:r>
      <w:r>
        <w:rPr>
          <w:b/>
          <w:bCs/>
        </w:rPr>
        <w:t>Candidate:</w:t>
      </w:r>
      <w:r>
        <w:t xml:space="preserve"> I address them directly, focus on finding solutions, and ensure the team remains aligned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to succeed in a high-pressure setting?</w:t>
      </w:r>
      <w:r>
        <w:br/>
      </w:r>
      <w:r>
        <w:rPr>
          <w:b/>
          <w:bCs/>
        </w:rPr>
        <w:t>Candidate:</w:t>
      </w:r>
      <w:r>
        <w:t xml:space="preserve"> By recognising their efforts, providing support, and keeping the focus on shared goals and achievements.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in a dynamic, high-stakes environment and drive meaningful results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that collaboration might not align with a competitive culture?</w:t>
      </w:r>
      <w:r>
        <w:br/>
      </w:r>
      <w:r>
        <w:rPr>
          <w:b/>
          <w:bCs/>
        </w:rPr>
        <w:t>Candidate:</w:t>
      </w:r>
      <w:r>
        <w:t xml:space="preserve"> Collaboration doesn’t undermine competitiveness; it strengthens it by ensuring the team works cohesively toward shared goals.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role?</w:t>
      </w:r>
      <w:r>
        <w:br/>
      </w:r>
      <w:r>
        <w:rPr>
          <w:b/>
          <w:bCs/>
        </w:rPr>
        <w:t>Candidate:</w:t>
      </w:r>
      <w:r>
        <w:t xml:space="preserve"> My ability to lead collaboratively, adapt under pressure, and deliver results makes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4212989" name="Horizontal Lin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EFB87D" id="Horizontal Line 3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collaborative style might not fit well in a competitive culture?</w:t>
      </w:r>
      <w:r>
        <w:br/>
      </w:r>
      <w:r>
        <w:rPr>
          <w:b/>
          <w:bCs/>
        </w:rPr>
        <w:t>Candidate:</w:t>
      </w:r>
      <w:r>
        <w:t xml:space="preserve"> I believe collaboration is essential for aligning teams, which ultimately strengthens performance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the need for quick, decisive action?</w:t>
      </w:r>
      <w:r>
        <w:br/>
      </w:r>
      <w:r>
        <w:rPr>
          <w:b/>
          <w:bCs/>
        </w:rPr>
        <w:t>Candidate:</w:t>
      </w:r>
      <w:r>
        <w:t xml:space="preserve"> I focus on collaboration during planning stages and ensure I’m ready to make swift decisions when needed.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high-pressure, competitive environment?</w:t>
      </w:r>
      <w:r>
        <w:br/>
      </w:r>
      <w:r>
        <w:rPr>
          <w:b/>
          <w:bCs/>
        </w:rPr>
        <w:t>Candidate:</w:t>
      </w:r>
      <w:r>
        <w:t xml:space="preserve"> I led a resource-constrained project where open communication and prioritisation helped the team meet tight deadlines and exceed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slow down performance in a fast-paced environment?</w:t>
      </w:r>
      <w:r>
        <w:br/>
      </w:r>
      <w:r>
        <w:rPr>
          <w:b/>
          <w:bCs/>
        </w:rPr>
        <w:t>Candidate:</w:t>
      </w:r>
      <w:r>
        <w:t xml:space="preserve"> Not at all. Collaboration helps streamline efforts and ensures the team is aligned, which boosts efficiency.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handling conflict in a competitive setting?</w:t>
      </w:r>
      <w:r>
        <w:br/>
      </w:r>
      <w:r>
        <w:rPr>
          <w:b/>
          <w:bCs/>
        </w:rPr>
        <w:t>Candidate:</w:t>
      </w:r>
      <w:r>
        <w:t xml:space="preserve"> I address conflicts directly, ensure transparency, and focus on solutions that keep the team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under tight deadlines?</w:t>
      </w:r>
      <w:r>
        <w:br/>
      </w:r>
      <w:r>
        <w:rPr>
          <w:b/>
          <w:bCs/>
        </w:rPr>
        <w:t>Candidate:</w:t>
      </w:r>
      <w:r>
        <w:t xml:space="preserve"> I prioritise recognising their efforts, leveraging their strengths, and keeping the focus on shared achievements.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collaborative approach aligns with competitive organisational goals?</w:t>
      </w:r>
      <w:r>
        <w:br/>
      </w:r>
      <w:r>
        <w:rPr>
          <w:b/>
          <w:bCs/>
        </w:rPr>
        <w:t>Candidate:</w:t>
      </w:r>
      <w:r>
        <w:t xml:space="preserve"> Collaboration helps achieve competitive goals by ensuring the team is cohesive and aligned in its efforts.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role?</w:t>
      </w:r>
      <w:r>
        <w:br/>
      </w:r>
      <w:r>
        <w:rPr>
          <w:b/>
          <w:bCs/>
        </w:rPr>
        <w:t>Candidate:</w:t>
      </w:r>
      <w:r>
        <w:t xml:space="preserve"> The opportunity to lead strategically in a high-stakes environment and deliver impactful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collaborative style in this setting?</w:t>
      </w:r>
      <w:r>
        <w:br/>
      </w:r>
      <w:r>
        <w:rPr>
          <w:b/>
          <w:bCs/>
        </w:rPr>
        <w:t>Candidate:</w:t>
      </w:r>
      <w:r>
        <w:t xml:space="preserve"> By demonstrating how collaboration drives alignment and leads to faster, better outcomes, even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 with decisiveness and deliver results under pressure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679022" name="Horizontal Lin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0BFEAA" id="Horizontal Line 3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collaborative nature might limit your effectiveness in a competitive environment?</w:t>
      </w:r>
      <w:r>
        <w:br/>
      </w:r>
      <w:r>
        <w:rPr>
          <w:b/>
          <w:bCs/>
        </w:rPr>
        <w:t>Candidate:</w:t>
      </w:r>
      <w:r>
        <w:t xml:space="preserve"> I don’t think so. Collaboration strengthens team alignment, which is critical for success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quick, high-stakes decisions?</w:t>
      </w:r>
      <w:r>
        <w:br/>
      </w:r>
      <w:r>
        <w:rPr>
          <w:b/>
          <w:bCs/>
        </w:rPr>
        <w:t>Candidate:</w:t>
      </w:r>
      <w:r>
        <w:t xml:space="preserve"> I ensure collaboration happens early, but I’m ready to make decisive calls when the situation requires it.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hinder performance in a high-pressure workplace?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leads to better and faster outcomes under pressure.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challenge you navigated in a competitive setting?</w:t>
      </w:r>
      <w:r>
        <w:br/>
      </w:r>
      <w:r>
        <w:rPr>
          <w:b/>
          <w:bCs/>
        </w:rPr>
        <w:t>Candidate:</w:t>
      </w:r>
      <w:r>
        <w:t xml:space="preserve"> I managed a high-stakes project under resource constraints by fostering team alignment and prioritising tasks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competitive environments require a less collaborative leadership style?</w:t>
      </w:r>
      <w:r>
        <w:br/>
      </w:r>
      <w:r>
        <w:rPr>
          <w:b/>
          <w:bCs/>
        </w:rPr>
        <w:t>Candidate:</w:t>
      </w:r>
      <w:r>
        <w:t xml:space="preserve"> No, I believe collaboration enhances competitiveness by ensuring the team is aligned and focused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team conflicts in a competitive culture?</w:t>
      </w:r>
      <w:r>
        <w:br/>
      </w:r>
      <w:r>
        <w:rPr>
          <w:b/>
          <w:bCs/>
        </w:rPr>
        <w:t>Candidate:</w:t>
      </w:r>
      <w:r>
        <w:t xml:space="preserve"> I address them directly, focus on finding solutions, and ensure the team remains aligned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a high-stakes setting?</w:t>
      </w:r>
      <w:r>
        <w:br/>
      </w:r>
      <w:r>
        <w:rPr>
          <w:b/>
          <w:bCs/>
        </w:rPr>
        <w:t>Candidate:</w:t>
      </w:r>
      <w:r>
        <w:t xml:space="preserve"> By recognising their efforts, supporting them under pressure, and keeping the focus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in this setting?</w:t>
      </w:r>
      <w:r>
        <w:br/>
      </w:r>
      <w:r>
        <w:rPr>
          <w:b/>
          <w:bCs/>
        </w:rPr>
        <w:t>Candidate:</w:t>
      </w:r>
      <w:r>
        <w:t xml:space="preserve"> I demonstrate how my collaborative style strengthens team alignment and drives results, even in high-pressure situations.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leadership role?</w:t>
      </w:r>
      <w:r>
        <w:br/>
      </w:r>
      <w:r>
        <w:rPr>
          <w:b/>
          <w:bCs/>
        </w:rPr>
        <w:t>Candidate:</w:t>
      </w:r>
      <w:r>
        <w:t xml:space="preserve"> The opportunity to lead strategically in a dynamic environment and contribute to impactful results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position?</w:t>
      </w:r>
      <w:r>
        <w:br/>
      </w:r>
      <w:r>
        <w:rPr>
          <w:b/>
          <w:bCs/>
        </w:rPr>
        <w:t>Candidate:</w:t>
      </w:r>
      <w:r>
        <w:t xml:space="preserve"> My ability to balance collaboration, make decisive calls, and drive results under pressure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546983" name="Horizontal Lin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85A9DD" id="Horizontal Line 3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collaborative for a leadership role in a competitive culture?</w:t>
      </w:r>
      <w:r>
        <w:br/>
      </w:r>
      <w:r>
        <w:rPr>
          <w:b/>
          <w:bCs/>
        </w:rPr>
        <w:t>Candidate:</w:t>
      </w:r>
      <w:r>
        <w:t xml:space="preserve"> Collaboration strengthens alignment and ensures the team works cohesively, which is critical for success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a collaborative style might slow down decision-making under pressure?</w:t>
      </w:r>
      <w:r>
        <w:br/>
      </w:r>
      <w:r>
        <w:rPr>
          <w:b/>
          <w:bCs/>
        </w:rPr>
        <w:t>Candidate:</w:t>
      </w:r>
      <w:r>
        <w:t xml:space="preserve"> Not at all. I prioritise collaboration early on but ensure I’m ready to make decisive calls when required.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this role in a high-pressure environment?</w:t>
      </w:r>
      <w:r>
        <w:br/>
      </w:r>
      <w:r>
        <w:rPr>
          <w:b/>
          <w:bCs/>
        </w:rPr>
        <w:t>Candidate:</w:t>
      </w:r>
      <w:r>
        <w:t xml:space="preserve"> My ability to adapt, align teams, and deliver results under pressure demonstrates my readiness for this position.</w:t>
      </w:r>
    </w:p>
    <w:p w:rsidR="001220BA" w:rsidRDefault="00000000">
      <w:r>
        <w:rPr>
          <w:b/>
          <w:bCs/>
        </w:rPr>
        <w:t>Interviewer:</w:t>
      </w:r>
      <w:r>
        <w:t xml:space="preserve"> Do you think your style might not fit well in a results-driven culture?</w:t>
      </w:r>
      <w:r>
        <w:br/>
      </w:r>
      <w:r>
        <w:rPr>
          <w:b/>
          <w:bCs/>
        </w:rPr>
        <w:t>Candidate:</w:t>
      </w:r>
      <w:r>
        <w:t xml:space="preserve"> I believe collaboration drives results by aligning the team and ensuring everyone is focused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conflicts in a competitive setting?</w:t>
      </w:r>
      <w:r>
        <w:br/>
      </w:r>
      <w:r>
        <w:rPr>
          <w:b/>
          <w:bCs/>
        </w:rPr>
        <w:t>Candidate:</w:t>
      </w:r>
      <w:r>
        <w:t xml:space="preserve"> I address conflicts transparently, focus on solutions, and ensure the team stays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performance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team strengths, and maintaining open communication to align efforts.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collaboration might hinder competitiveness?</w:t>
      </w:r>
      <w:r>
        <w:br/>
      </w:r>
      <w:r>
        <w:rPr>
          <w:b/>
          <w:bCs/>
        </w:rPr>
        <w:t>Candidate:</w:t>
      </w:r>
      <w:r>
        <w:t xml:space="preserve"> Collaboration enhances competitiveness by ensuring the team is cohesive, aligned, and focused on shared objectives.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role?</w:t>
      </w:r>
      <w:r>
        <w:br/>
      </w:r>
      <w:r>
        <w:rPr>
          <w:b/>
          <w:bCs/>
        </w:rPr>
        <w:t>Candidate:</w:t>
      </w:r>
      <w:r>
        <w:t xml:space="preserve"> The chance to lead strategically, contribute to organisational success, and grow as a leader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collaborative approach with organisational goals?</w:t>
      </w:r>
      <w:r>
        <w:br/>
      </w:r>
      <w:r>
        <w:rPr>
          <w:b/>
          <w:bCs/>
        </w:rPr>
        <w:t>Candidate:</w:t>
      </w:r>
      <w:r>
        <w:t xml:space="preserve"> By ensuring collaboration focuses on achieving measurable outcomes and driving impactful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inspire teams, deliver results, and balance collaboration with decisiveness makes me confident in my fit.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a collaborative candidate for a competitive leadership role?</w:t>
      </w:r>
      <w:r>
        <w:br/>
      </w:r>
      <w:r>
        <w:rPr>
          <w:b/>
          <w:bCs/>
        </w:rPr>
        <w:t>Candidate:</w:t>
      </w:r>
      <w:r>
        <w:t xml:space="preserve"> Collaboration is essential for aligning teams and achieving results, even in competitive,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collaboration slows down decision-making in high-stakes situations?</w:t>
      </w:r>
      <w:r>
        <w:br/>
      </w:r>
      <w:r>
        <w:rPr>
          <w:b/>
          <w:bCs/>
        </w:rPr>
        <w:t>Candidate:</w:t>
      </w:r>
      <w:r>
        <w:t xml:space="preserve"> I prioritise collaboration early, but I’m decisive when action is needed. Collaboration ensures alignment, not delays.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leadership role in an environment that values competitiveness over collaboration?</w:t>
      </w:r>
      <w:r>
        <w:br/>
      </w:r>
      <w:r>
        <w:rPr>
          <w:b/>
          <w:bCs/>
        </w:rPr>
        <w:t>Candidate:</w:t>
      </w:r>
      <w:r>
        <w:t xml:space="preserve"> My collaborative style enhances team alignment and focus, which strengthens overall performance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Do you think your approach fits in a high-pressure, results-driven culture?</w:t>
      </w:r>
      <w:r>
        <w:br/>
      </w:r>
      <w:r>
        <w:rPr>
          <w:b/>
          <w:bCs/>
        </w:rPr>
        <w:t>Candidate:</w:t>
      </w:r>
      <w:r>
        <w:t xml:space="preserve"> Yes. Collaboration helps streamline efforts and ensures the team works cohesively toward achieving goals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ability to lead in a competitive workplace?</w:t>
      </w:r>
      <w:r>
        <w:br/>
      </w:r>
      <w:r>
        <w:rPr>
          <w:b/>
          <w:bCs/>
        </w:rPr>
        <w:t>Candidate:</w:t>
      </w:r>
      <w:r>
        <w:t xml:space="preserve"> I demonstrate how collaboration leads to alignment, faster execution, and better outcomes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team conflicts in a competitive setting?</w:t>
      </w:r>
      <w:r>
        <w:br/>
      </w:r>
      <w:r>
        <w:rPr>
          <w:b/>
          <w:bCs/>
        </w:rPr>
        <w:t>Candidate:</w:t>
      </w:r>
      <w:r>
        <w:t xml:space="preserve"> I address conflicts directly, seek solutions, and ensure the team remains focused on shared goals and priorities.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might be too soft for a competitive environment?</w:t>
      </w:r>
      <w:r>
        <w:br/>
      </w:r>
      <w:r>
        <w:rPr>
          <w:b/>
          <w:bCs/>
        </w:rPr>
        <w:t>Candidate:</w:t>
      </w:r>
      <w:r>
        <w:t xml:space="preserve"> Not at all. I balance collaboration with decisiveness, ensuring the team delivers results while maintaining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a high-pressure culture?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focusing on clear goals that align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Why haven’t you adopted a more competitive leadership style for this environment?</w:t>
      </w:r>
      <w:r>
        <w:br/>
      </w:r>
      <w:r>
        <w:rPr>
          <w:b/>
          <w:bCs/>
        </w:rPr>
        <w:t>Candidate:</w:t>
      </w:r>
      <w:r>
        <w:t xml:space="preserve"> I believe collaboration strengthens competitiveness by fostering alignment and creating a cohesive, results-driven team.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competitive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collaboration, decisiveness, and results-driven focus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877183" name="Horizontal Lin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C3BA0" id="Horizontal Line 3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Team Dynamics Bias, Industry Bias, and Decision-Making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collaborative nature might limit your effectiveness in a competitive culture?</w:t>
      </w:r>
      <w:r>
        <w:br/>
      </w:r>
      <w:r>
        <w:rPr>
          <w:b/>
          <w:bCs/>
        </w:rPr>
        <w:t>Candidate:</w:t>
      </w:r>
      <w:r>
        <w:t xml:space="preserve"> Collaboration strengthens team alignment and ensures everyone is working cohesively toward shared goals, even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 decisions in high-stakes situations?</w:t>
      </w:r>
      <w:r>
        <w:br/>
      </w:r>
      <w:r>
        <w:rPr>
          <w:b/>
          <w:bCs/>
        </w:rPr>
        <w:t>Candidate:</w:t>
      </w:r>
      <w:r>
        <w:t xml:space="preserve"> I ensure collaboration happens early in the process, but I’m decisive and focused when action is required.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fits the high-pressure demands of this industry?</w:t>
      </w:r>
      <w:r>
        <w:br/>
      </w:r>
      <w:r>
        <w:rPr>
          <w:b/>
          <w:bCs/>
        </w:rPr>
        <w:t>Candidate:</w:t>
      </w:r>
      <w:r>
        <w:t xml:space="preserve"> Yes. My collaborative approach fosters alignment, which ensures efficiency and effectiveness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conflicts in a competitive team environment?</w:t>
      </w:r>
      <w:r>
        <w:br/>
      </w:r>
      <w:r>
        <w:rPr>
          <w:b/>
          <w:bCs/>
        </w:rPr>
        <w:t>Candidate:</w:t>
      </w:r>
      <w:r>
        <w:t xml:space="preserve"> I focus on resolving issues transparently, finding solutions, and ensuring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might hinder competitiveness?</w:t>
      </w:r>
      <w:r>
        <w:br/>
      </w:r>
      <w:r>
        <w:rPr>
          <w:b/>
          <w:bCs/>
        </w:rPr>
        <w:t>Candidate:</w:t>
      </w:r>
      <w:r>
        <w:t xml:space="preserve"> Not at all. Collaboration fosters alignment and cohesion, which are critical for success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I set clear priorities, leverage team strengths, and maintain open communication to keep everyone aligned and focused.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in a high-pressure setting?</w:t>
      </w:r>
      <w:r>
        <w:br/>
      </w:r>
      <w:r>
        <w:rPr>
          <w:b/>
          <w:bCs/>
        </w:rPr>
        <w:t>Candidate:</w:t>
      </w:r>
      <w:r>
        <w:t xml:space="preserve"> I demonstrate how collaboration strengthens team alignment, leading to faster and more effective outcomes.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 in a competitive environment?</w:t>
      </w:r>
      <w:r>
        <w:br/>
      </w:r>
      <w:r>
        <w:rPr>
          <w:b/>
          <w:bCs/>
        </w:rPr>
        <w:t>Candidate:</w:t>
      </w:r>
      <w:r>
        <w:t xml:space="preserve"> The opportunity to lead strategically and drive impactful results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collaborative approach with organisational goals?</w:t>
      </w:r>
      <w:r>
        <w:br/>
      </w:r>
      <w:r>
        <w:rPr>
          <w:b/>
          <w:bCs/>
        </w:rPr>
        <w:t>Candidate:</w:t>
      </w:r>
      <w:r>
        <w:t xml:space="preserve"> I ensure collaboration focuses on achieving measurable outcomes and driving long-term success for the organisation.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position?</w:t>
      </w:r>
      <w:r>
        <w:br/>
      </w:r>
      <w:r>
        <w:rPr>
          <w:b/>
          <w:bCs/>
        </w:rPr>
        <w:t>Candidate:</w:t>
      </w:r>
      <w:r>
        <w:t xml:space="preserve"> My ability to lead collaboratively, make decisive calls, and deliver results under pressure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8086954" name="Horizontal Lin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63DF08" id="Horizontal Line 3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Leadership Bias, Organisational Fit Bias, and Conflict Resolution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competitive workplace?</w:t>
      </w:r>
      <w:r>
        <w:br/>
      </w:r>
      <w:r>
        <w:rPr>
          <w:b/>
          <w:bCs/>
        </w:rPr>
        <w:t>Candidate:</w:t>
      </w:r>
      <w:r>
        <w:t xml:space="preserve"> I’m excited about the challenge. My collaborative skills help align teams and drive results, even in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might slow down decision-making under pressure?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actually speeds up execution and leads to better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conflicts in a competitive setting?</w:t>
      </w:r>
      <w:r>
        <w:br/>
      </w:r>
      <w:r>
        <w:rPr>
          <w:b/>
          <w:bCs/>
        </w:rPr>
        <w:t>Candidate:</w:t>
      </w:r>
      <w:r>
        <w:t xml:space="preserve"> I focus on resolving conflicts directly, seeking solutions, and ensuring the team stays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aligns with the organisational culture?</w:t>
      </w:r>
      <w:r>
        <w:br/>
      </w:r>
      <w:r>
        <w:rPr>
          <w:b/>
          <w:bCs/>
        </w:rPr>
        <w:t>Candidate:</w:t>
      </w:r>
      <w:r>
        <w:t xml:space="preserve"> Absolutely. Collaboration enhances team cohesion, which is critical for delivering results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collaborative nature in this setting?</w:t>
      </w:r>
      <w:r>
        <w:br/>
      </w:r>
      <w:r>
        <w:rPr>
          <w:b/>
          <w:bCs/>
        </w:rPr>
        <w:t>Candidate:</w:t>
      </w:r>
      <w:r>
        <w:t xml:space="preserve"> I demonstrate how collaboration fosters alignment and ensures the team delivers impactful results, even in competitive cultures.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high-pressure situations?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keeping the focus on clear,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your collaborative approach and organisational priorities?</w:t>
      </w:r>
      <w:r>
        <w:br/>
      </w:r>
      <w:r>
        <w:rPr>
          <w:b/>
          <w:bCs/>
        </w:rPr>
        <w:t>Candidate:</w:t>
      </w:r>
      <w:r>
        <w:t xml:space="preserve"> By ensuring collaboration focuses on driving measurable outcomes and supporting the organisation’s strategic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success in a competitive setting?</w:t>
      </w:r>
      <w:r>
        <w:br/>
      </w:r>
      <w:r>
        <w:rPr>
          <w:b/>
          <w:bCs/>
        </w:rPr>
        <w:t>Candidate:</w:t>
      </w:r>
      <w:r>
        <w:t xml:space="preserve"> I led a high-stakes project where resources were limited, ensuring alignment through collaboration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strategically in a dynamic environment and contribute to the organisation’s success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collaboration, decisiveness, and results-driven focus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7975124" name="Horizontal Lin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4DE5A0" id="Horizontal Line 3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collaborative approach prepares you for a leadership role in a competitive culture?</w:t>
      </w:r>
      <w:r>
        <w:br/>
      </w:r>
      <w:r>
        <w:rPr>
          <w:b/>
          <w:bCs/>
        </w:rPr>
        <w:t>Candidate:</w:t>
      </w:r>
      <w:r>
        <w:t xml:space="preserve"> I believe collaboration is essential for aligning teams and driving results, even in competitive,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leadership style?</w:t>
      </w:r>
      <w:r>
        <w:br/>
      </w:r>
      <w:r>
        <w:rPr>
          <w:b/>
          <w:bCs/>
        </w:rPr>
        <w:t>Candidate:</w:t>
      </w:r>
      <w:r>
        <w:t xml:space="preserve"> It’s possible, but I believe my results and ability to align teams will address any assumptions or misconceptions.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collaboration might not work in a competitive setting?</w:t>
      </w:r>
      <w:r>
        <w:br/>
      </w:r>
      <w:r>
        <w:rPr>
          <w:b/>
          <w:bCs/>
        </w:rPr>
        <w:t>Candidate:</w:t>
      </w:r>
      <w:r>
        <w:t xml:space="preserve"> By demonstrating how collaboration fosters alignment and cohesion, which strengthens team performance and results.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collaboration in competitive workplaces?</w:t>
      </w:r>
      <w:r>
        <w:br/>
      </w:r>
      <w:r>
        <w:rPr>
          <w:b/>
          <w:bCs/>
        </w:rPr>
        <w:t>Candidate:</w:t>
      </w:r>
      <w:r>
        <w:t xml:space="preserve"> It can, but I believe collaboration is critical for creating cohesive, high-performing teams that achieve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I prioritise clear goals, leverage team strengths, and maintain open communication to ensure alignment and momentum.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in a high-stakes environment?</w:t>
      </w:r>
      <w:r>
        <w:br/>
      </w:r>
      <w:r>
        <w:rPr>
          <w:b/>
          <w:bCs/>
        </w:rPr>
        <w:t>Candidate:</w:t>
      </w:r>
      <w:r>
        <w:t xml:space="preserve"> By being transparent,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ability?</w:t>
      </w:r>
      <w:r>
        <w:br/>
      </w:r>
      <w:r>
        <w:rPr>
          <w:b/>
          <w:bCs/>
        </w:rPr>
        <w:t>Candidate:</w:t>
      </w:r>
      <w:r>
        <w:t xml:space="preserve"> I led a high-pressure project requiring cross-functional coordination, delivering results ahead of schedule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 members question your leadership approach?</w:t>
      </w:r>
      <w:r>
        <w:br/>
      </w:r>
      <w:r>
        <w:rPr>
          <w:b/>
          <w:bCs/>
        </w:rPr>
        <w:t>Candidate:</w:t>
      </w:r>
      <w:r>
        <w:t xml:space="preserve"> I focus on transparency, building trust, and demonstrating how my approach drives results and supports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 despite potential biases?</w:t>
      </w:r>
      <w:r>
        <w:br/>
      </w:r>
      <w:r>
        <w:rPr>
          <w:b/>
          <w:bCs/>
        </w:rPr>
        <w:t>Candidate:</w:t>
      </w:r>
      <w:r>
        <w:t xml:space="preserve"> The chance to lead strategically, contribute to organisational success, and grow as a leader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align teams, deliver results, and balance collaboration with decisiveness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2663709" name="Horizontal Lin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D3622B" id="Horizontal Line 3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Career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A candidate with achievements in volunteering and community service applies for a corporate leadership role.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your experiences in volunteering and community service prepare you for this corporate leadership role?</w:t>
      </w:r>
      <w:r>
        <w:br/>
      </w:r>
      <w:r>
        <w:rPr>
          <w:b/>
          <w:bCs/>
        </w:rPr>
        <w:t>Candidate:</w:t>
      </w:r>
      <w:r>
        <w:t xml:space="preserve"> My experiences have honed my ability to lead diverse teams, address challenges, and drive impactful results, which align well with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challenge you overcame in your community service work?</w:t>
      </w:r>
      <w:r>
        <w:br/>
      </w:r>
      <w:r>
        <w:rPr>
          <w:b/>
          <w:bCs/>
        </w:rPr>
        <w:t>Candidate:</w:t>
      </w:r>
      <w:r>
        <w:t xml:space="preserve"> I led a project to provide resources for underprivileged students, which required coordinating volunteers, managing budgets, and meeting tight deadlines.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skills translate effectively into a corporate setting?</w:t>
      </w:r>
      <w:r>
        <w:br/>
      </w:r>
      <w:r>
        <w:rPr>
          <w:b/>
          <w:bCs/>
        </w:rPr>
        <w:t>Candidate:</w:t>
      </w:r>
      <w:r>
        <w:t xml:space="preserve"> Many leadership skills, such as communication, strategic thinking, and team management, are transferable across sectors.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transition into a corporate leadership role?</w:t>
      </w:r>
      <w:r>
        <w:br/>
      </w:r>
      <w:r>
        <w:rPr>
          <w:b/>
          <w:bCs/>
        </w:rPr>
        <w:t>Candidate:</w:t>
      </w:r>
      <w:r>
        <w:t xml:space="preserve"> I’m excited to bring my experience in leading diverse teams and driving results into a dynamic corporate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high-pressure situations, especially in a corporate setting?</w:t>
      </w:r>
      <w:r>
        <w:br/>
      </w:r>
      <w:r>
        <w:rPr>
          <w:b/>
          <w:bCs/>
        </w:rPr>
        <w:t>Candidate:</w:t>
      </w:r>
      <w:r>
        <w:t xml:space="preserve"> My community service work often involved high-stakes challenges, where I developed the ability to stay focused, make decisions,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in a professional environment?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commitment to shared goals, I foster trust within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aligning team efforts with organisational goals?</w:t>
      </w:r>
      <w:r>
        <w:br/>
      </w:r>
      <w:r>
        <w:rPr>
          <w:b/>
          <w:bCs/>
        </w:rPr>
        <w:t>Candidate:</w:t>
      </w:r>
      <w:r>
        <w:t xml:space="preserve"> I ensure clear communication of goals, involve team members in the planning process, and regularly review progress to maintain alignment.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successful initiative you led during your community service work?</w:t>
      </w:r>
      <w:r>
        <w:br/>
      </w:r>
      <w:r>
        <w:rPr>
          <w:b/>
          <w:bCs/>
        </w:rPr>
        <w:t>Candidate:</w:t>
      </w:r>
      <w:r>
        <w:t xml:space="preserve"> I organised a mentorship program that paired professionals with students, improving educational outcomes and fostering long-term relationships.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inspire and align teams, regardless of the setting, is one of my key strengths.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diverse leadership experience, results-driven mindset, and ability to adapt to new challenges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7977888" name="Horizontal Lin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92B194" id="Horizontal Line 3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your experiences in volunteering prepare you for a corporate leadership role?</w:t>
      </w:r>
      <w:r>
        <w:br/>
      </w:r>
      <w:r>
        <w:rPr>
          <w:b/>
          <w:bCs/>
        </w:rPr>
        <w:t>Candidate:</w:t>
      </w:r>
      <w:r>
        <w:t xml:space="preserve"> They’ve taught me how to lead diverse teams, solve complex challenges, and deliver impactful results, which are all valuable in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Do you think transitioning from community service to corporate leadership presents any challenges?</w:t>
      </w:r>
      <w:r>
        <w:br/>
      </w:r>
      <w:r>
        <w:rPr>
          <w:b/>
          <w:bCs/>
        </w:rPr>
        <w:t>Candidate:</w:t>
      </w:r>
      <w:r>
        <w:t xml:space="preserve"> Every transition involves adjustments, but leadership fundamentals like communication, strategy, and teamwork apply across settings.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success in your community work?</w:t>
      </w:r>
      <w:r>
        <w:br/>
      </w:r>
      <w:r>
        <w:rPr>
          <w:b/>
          <w:bCs/>
        </w:rPr>
        <w:t>Candidate:</w:t>
      </w:r>
      <w:r>
        <w:t xml:space="preserve"> I led a team to organise a community resource fair, managing multiple stakeholders and exceeding participation goals.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high-pressure situations?</w:t>
      </w:r>
      <w:r>
        <w:br/>
      </w:r>
      <w:r>
        <w:rPr>
          <w:b/>
          <w:bCs/>
        </w:rPr>
        <w:t>Candidate:</w:t>
      </w:r>
      <w:r>
        <w:t xml:space="preserve"> I assess available information, consider the team’s input, and make decisions that align with the overall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a corporate environment?</w:t>
      </w:r>
      <w:r>
        <w:br/>
      </w:r>
      <w:r>
        <w:rPr>
          <w:b/>
          <w:bCs/>
        </w:rPr>
        <w:t>Candidate:</w:t>
      </w:r>
      <w:r>
        <w:t xml:space="preserve"> By focusing on adaptability, open communication, and aligning team efforts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believe community leadership skills are fully transferable to a corporate setting?</w:t>
      </w:r>
      <w:r>
        <w:br/>
      </w:r>
      <w:r>
        <w:rPr>
          <w:b/>
          <w:bCs/>
        </w:rPr>
        <w:t>Candidate:</w:t>
      </w:r>
      <w:r>
        <w:t xml:space="preserve"> Absolutely. Skills like strategic planning, team building, and problem-solving are valuable in both contexts.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a team in a results-driven environment?</w:t>
      </w:r>
      <w:r>
        <w:br/>
      </w:r>
      <w:r>
        <w:rPr>
          <w:b/>
          <w:bCs/>
        </w:rPr>
        <w:t>Candidate:</w:t>
      </w:r>
      <w:r>
        <w:t xml:space="preserve"> By setting clear goals, recognising achievements, and ensuring the team feels supported and valued.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drove measurable impact in your community service work?</w:t>
      </w:r>
      <w:r>
        <w:br/>
      </w:r>
      <w:r>
        <w:rPr>
          <w:b/>
          <w:bCs/>
        </w:rPr>
        <w:t>Candidate:</w:t>
      </w:r>
      <w:r>
        <w:t xml:space="preserve"> I launched a scholarship program that provided funding for 50 students, significantly improving their access to education.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I’m eager to bring my leadership experience into a corporate setting where I can contribute to meaningful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leadership experience, adaptability, and results-driven approach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83437668" name="Horizontal Lin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0ECAA6" id="Horizontal Line 3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experience in community service might differ too much from corporate leadership?</w:t>
      </w:r>
      <w:r>
        <w:br/>
      </w:r>
      <w:r>
        <w:rPr>
          <w:b/>
          <w:bCs/>
        </w:rPr>
        <w:t>Candidate:</w:t>
      </w:r>
      <w:r>
        <w:t xml:space="preserve"> Leadership fundamentals, like team management and strategic decision-making,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transitioning from community work to a corporate setting?</w:t>
      </w:r>
      <w:r>
        <w:br/>
      </w:r>
      <w:r>
        <w:rPr>
          <w:b/>
          <w:bCs/>
        </w:rPr>
        <w:t>Candidate:</w:t>
      </w:r>
      <w:r>
        <w:t xml:space="preserve"> I focus on demonstrating how my skills align with corporate goals and highlighting my adaptability.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overcame in community service?</w:t>
      </w:r>
      <w:r>
        <w:br/>
      </w:r>
      <w:r>
        <w:rPr>
          <w:b/>
          <w:bCs/>
        </w:rPr>
        <w:t>Candidate:</w:t>
      </w:r>
      <w:r>
        <w:t xml:space="preserve"> I coordinated a disaster relief effort, managing resources and teams to deliver aid quickly and efficiently.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approach aligns with corporate priorities?</w:t>
      </w:r>
      <w:r>
        <w:br/>
      </w:r>
      <w:r>
        <w:rPr>
          <w:b/>
          <w:bCs/>
        </w:rPr>
        <w:t>Candidate:</w:t>
      </w:r>
      <w:r>
        <w:t xml:space="preserve"> By adapting to the organisational culture, communicating clearly, and aligning team efforts with strategic goals.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prepares you for the pressures of a corporate role?</w:t>
      </w:r>
      <w:r>
        <w:br/>
      </w:r>
      <w:r>
        <w:rPr>
          <w:b/>
          <w:bCs/>
        </w:rPr>
        <w:t>Candidate:</w:t>
      </w:r>
      <w:r>
        <w:t xml:space="preserve"> Absolutely. Many community projects involved high-pressure situations where I learned to stay focused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team performs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team strengths, and maintaining open communication to align efforts.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building trust with colleagues in a professional setting?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my commitment to shared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strategically and drive impactful results in a corporate environment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non-traditional leadership background?</w:t>
      </w:r>
      <w:r>
        <w:br/>
      </w:r>
      <w:r>
        <w:rPr>
          <w:b/>
          <w:bCs/>
        </w:rPr>
        <w:t>Candidate:</w:t>
      </w:r>
      <w:r>
        <w:t xml:space="preserve"> By showcasing my results and demonstrating how my skills align with corporate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7883236" name="Horizontal Lin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7F8215" id="Horizontal Line 3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from a community service background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communication, team management, and strategic thinking are highly transferable across sectors.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service work lacks the rigour of corporate environments?</w:t>
      </w:r>
      <w:r>
        <w:br/>
      </w:r>
      <w:r>
        <w:rPr>
          <w:b/>
          <w:bCs/>
        </w:rPr>
        <w:t>Candidate:</w:t>
      </w:r>
      <w:r>
        <w:t xml:space="preserve"> Not at all. Community work often involves complex challenges that require strategic solutions and adaptability.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that highlights your readiness for corporate leadership?</w:t>
      </w:r>
      <w:r>
        <w:br/>
      </w:r>
      <w:r>
        <w:rPr>
          <w:b/>
          <w:bCs/>
        </w:rPr>
        <w:t>Candidate:</w:t>
      </w:r>
      <w:r>
        <w:t xml:space="preserve"> I led a team to organise a fundraising event that exceeded its target by 30%, requiring strategic planning and execution.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transition to a corporate setting?</w:t>
      </w:r>
      <w:r>
        <w:br/>
      </w:r>
      <w:r>
        <w:rPr>
          <w:b/>
          <w:bCs/>
        </w:rPr>
        <w:t>Candidate:</w:t>
      </w:r>
      <w:r>
        <w:t xml:space="preserve"> By demonstrating how my skills align with corporate priorities and delivering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fits the competitive nature of a corporate environment?</w:t>
      </w:r>
      <w:r>
        <w:br/>
      </w:r>
      <w:r>
        <w:rPr>
          <w:b/>
          <w:bCs/>
        </w:rPr>
        <w:t>Candidate:</w:t>
      </w:r>
      <w:r>
        <w:t xml:space="preserve"> Collaboration and strategic thinking are critical in any setting, and I believe they’re especially valuable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scale of challenges in corporate leadership?</w:t>
      </w:r>
      <w:r>
        <w:br/>
      </w:r>
      <w:r>
        <w:rPr>
          <w:b/>
          <w:bCs/>
        </w:rPr>
        <w:t>Candidate:</w:t>
      </w:r>
      <w:r>
        <w:t xml:space="preserve"> Community projects often involved large-scale challenges, requiring resource management and team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a team in a results-driven corporate setting?</w:t>
      </w:r>
      <w:r>
        <w:br/>
      </w:r>
      <w:r>
        <w:rPr>
          <w:b/>
          <w:bCs/>
        </w:rPr>
        <w:t>Candidate:</w:t>
      </w:r>
      <w:r>
        <w:t xml:space="preserve"> By setting clear goals, recognising achievements, and ensuring the team feels supported and valued.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conflict resolution in a professional setting?</w:t>
      </w:r>
      <w:r>
        <w:br/>
      </w:r>
      <w:r>
        <w:rPr>
          <w:b/>
          <w:bCs/>
        </w:rPr>
        <w:t>Candidate:</w:t>
      </w:r>
      <w:r>
        <w:t xml:space="preserve"> I focus on open communication, finding common ground, and ensuring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despite potential concerns?</w:t>
      </w:r>
      <w:r>
        <w:br/>
      </w:r>
      <w:r>
        <w:rPr>
          <w:b/>
          <w:bCs/>
        </w:rPr>
        <w:t>Candidate:</w:t>
      </w:r>
      <w:r>
        <w:t xml:space="preserve"> The opportunity to apply my leadership skills in a new context and contribute to meaningful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2385832" name="Horizontal Lin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1E696" id="Horizontal Line 3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only community service experience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strategic thinking, team building, and problem-solving are highly transferable and prepare me well for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service lacks the complexity of corporate environments?</w:t>
      </w:r>
      <w:r>
        <w:br/>
      </w:r>
      <w:r>
        <w:rPr>
          <w:b/>
          <w:bCs/>
        </w:rPr>
        <w:t>Candidate:</w:t>
      </w:r>
      <w:r>
        <w:t xml:space="preserve"> Not at all. Many community projects involved high-stakes challenges that required strategic planning and execution.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corporate leadership?</w:t>
      </w:r>
      <w:r>
        <w:br/>
      </w:r>
      <w:r>
        <w:rPr>
          <w:b/>
          <w:bCs/>
        </w:rPr>
        <w:t>Candidate:</w:t>
      </w:r>
      <w:r>
        <w:t xml:space="preserve"> I focus on demonstrating how my skills align with corporate goals and showcasing my results-driven approach.</w:t>
      </w:r>
    </w:p>
    <w:p w:rsidR="001220BA" w:rsidRDefault="00000000">
      <w:r>
        <w:rPr>
          <w:b/>
          <w:bCs/>
        </w:rPr>
        <w:t>Interviewer:</w:t>
      </w:r>
      <w:r>
        <w:t xml:space="preserve"> Do you think your background prepares you for the high-pressure demands of this role?</w:t>
      </w:r>
      <w:r>
        <w:br/>
      </w:r>
      <w:r>
        <w:rPr>
          <w:b/>
          <w:bCs/>
        </w:rPr>
        <w:t>Candidate:</w:t>
      </w:r>
      <w:r>
        <w:t xml:space="preserve"> Absolutely. Community service often involved tight deadlines and resource constraints, which required focus and adaptability.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transitioning from community work to corporate leadership?</w:t>
      </w:r>
      <w:r>
        <w:br/>
      </w:r>
      <w:r>
        <w:rPr>
          <w:b/>
          <w:bCs/>
        </w:rPr>
        <w:t>Candidate:</w:t>
      </w:r>
      <w:r>
        <w:t xml:space="preserve"> My leadership skills, proven results, and adaptability make me confident in my ability to contribute to corporate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team aligns with corporate goals?</w:t>
      </w:r>
      <w:r>
        <w:br/>
      </w:r>
      <w:r>
        <w:rPr>
          <w:b/>
          <w:bCs/>
        </w:rPr>
        <w:t>Candidate:</w:t>
      </w:r>
      <w:r>
        <w:t xml:space="preserve"> By communicating clearly, involving team members in planning, and regularly reviewing progress to ensure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conflicts in a competitive corporate environment?</w:t>
      </w:r>
      <w:r>
        <w:br/>
      </w:r>
      <w:r>
        <w:rPr>
          <w:b/>
          <w:bCs/>
        </w:rPr>
        <w:t>Candidate:</w:t>
      </w:r>
      <w:r>
        <w:t xml:space="preserve"> I address them transparently, focus on solutions, and ensure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role?</w:t>
      </w:r>
      <w:r>
        <w:br/>
      </w:r>
      <w:r>
        <w:rPr>
          <w:b/>
          <w:bCs/>
        </w:rPr>
        <w:t>Candidate:</w:t>
      </w:r>
      <w:r>
        <w:t xml:space="preserve"> The chance to lead strategically in a new context and contribute to impactful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overcome doubts about your non-traditional background?</w:t>
      </w:r>
      <w:r>
        <w:br/>
      </w:r>
      <w:r>
        <w:rPr>
          <w:b/>
          <w:bCs/>
        </w:rPr>
        <w:t>Candidate:</w:t>
      </w:r>
      <w:r>
        <w:t xml:space="preserve"> By highlighting my results and demonstrating how my leadership skills translate into corporate success.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9516766" name="Horizontal Lin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E7DB04" id="Horizontal Line 3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only community service experience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team building, strategic planning, and problem-solving are universal, and I’ve proven my ability to deliver results in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Do you think community service experience is relevant to high-stakes corporate environments?</w:t>
      </w:r>
      <w:r>
        <w:br/>
      </w:r>
      <w:r>
        <w:rPr>
          <w:b/>
          <w:bCs/>
        </w:rPr>
        <w:t>Candidate:</w:t>
      </w:r>
      <w:r>
        <w:t xml:space="preserve"> Absolutely. Many community projects required managing tight budgets, meeting deadlines, and leading diverse teams, which directly aligns with corporate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lack of corporate experience?</w:t>
      </w:r>
      <w:r>
        <w:br/>
      </w:r>
      <w:r>
        <w:rPr>
          <w:b/>
          <w:bCs/>
        </w:rPr>
        <w:t>Candidate:</w:t>
      </w:r>
      <w:r>
        <w:t xml:space="preserve"> By focusing on my leadership accomplishments and demonstrating how my skills align with the needs of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work is too simplistic compared to corporate leadership?</w:t>
      </w:r>
      <w:r>
        <w:br/>
      </w:r>
      <w:r>
        <w:rPr>
          <w:b/>
          <w:bCs/>
        </w:rPr>
        <w:t>Candidate:</w:t>
      </w:r>
      <w:r>
        <w:t xml:space="preserve"> Not at all. Community service often involved complex, high-pressure situations that required innovative solutions and adaptability.</w:t>
      </w:r>
    </w:p>
    <w:p w:rsidR="001220BA" w:rsidRDefault="00000000">
      <w:r>
        <w:rPr>
          <w:b/>
          <w:bCs/>
        </w:rPr>
        <w:t>Interviewer:</w:t>
      </w:r>
      <w:r>
        <w:t xml:space="preserve"> How do you plan to transition from a service-oriented background to a results-driven corporate culture?</w:t>
      </w:r>
      <w:r>
        <w:br/>
      </w:r>
      <w:r>
        <w:rPr>
          <w:b/>
          <w:bCs/>
        </w:rPr>
        <w:t>Candidate:</w:t>
      </w:r>
      <w:r>
        <w:t xml:space="preserve"> By leveraging my ability to align teams, focus on measurable outcomes, and adapt quickly to new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your background might not align with corporate goals?</w:t>
      </w:r>
      <w:r>
        <w:br/>
      </w:r>
      <w:r>
        <w:rPr>
          <w:b/>
          <w:bCs/>
        </w:rPr>
        <w:t>Candidate:</w:t>
      </w:r>
      <w:r>
        <w:t xml:space="preserve"> I demonstrate how my strategic leadership skills and ability to achieve measurable results apply across all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has prepared you to handle the scale of corporate operations?</w:t>
      </w:r>
      <w:r>
        <w:br/>
      </w:r>
      <w:r>
        <w:rPr>
          <w:b/>
          <w:bCs/>
        </w:rPr>
        <w:t>Candidate:</w:t>
      </w:r>
      <w:r>
        <w:t xml:space="preserve"> Yes. I’ve managed large-scale projects that required coordination across multiple teams and stakeholders.</w:t>
      </w:r>
    </w:p>
    <w:p w:rsidR="001220BA" w:rsidRDefault="00000000">
      <w:r>
        <w:rPr>
          <w:b/>
          <w:bCs/>
        </w:rPr>
        <w:t>Interviewer:</w:t>
      </w:r>
      <w:r>
        <w:t xml:space="preserve"> Why haven’t you pursued corporate experience earlier in your career?</w:t>
      </w:r>
      <w:r>
        <w:br/>
      </w:r>
      <w:r>
        <w:rPr>
          <w:b/>
          <w:bCs/>
        </w:rPr>
        <w:t>Candidate:</w:t>
      </w:r>
      <w:r>
        <w:t xml:space="preserve"> My passion for service drove my early career, but I’ve always been committed to developing transferable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doubts about your ability to lead in a competitive corporate environment?</w:t>
      </w:r>
      <w:r>
        <w:br/>
      </w:r>
      <w:r>
        <w:rPr>
          <w:b/>
          <w:bCs/>
        </w:rPr>
        <w:t>Candidate:</w:t>
      </w:r>
      <w:r>
        <w:t xml:space="preserve"> I address doubts by showcasing my track record of success and aligning my skills with corporate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capable of excelling in this role despite your unconventional background?</w:t>
      </w:r>
      <w:r>
        <w:br/>
      </w:r>
      <w:r>
        <w:rPr>
          <w:b/>
          <w:bCs/>
        </w:rPr>
        <w:t>Candidate:</w:t>
      </w:r>
      <w:r>
        <w:t xml:space="preserve"> My ability to lead teams, deliver results, and adapt to dynamic challenges makes me confident in my fit for this leadership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7524458" name="Horizontal Lin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8FEB23" id="Horizontal Line 3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Industry Bias, and Skills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corporate leadership role with a background in community service?</w:t>
      </w:r>
      <w:r>
        <w:br/>
      </w:r>
      <w:r>
        <w:rPr>
          <w:b/>
          <w:bCs/>
        </w:rPr>
        <w:t>Candidate:</w:t>
      </w:r>
      <w:r>
        <w:t xml:space="preserve"> I’m excited about the opportunity. Leadership fundamentals like strategy, team building, and problem-solving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Do you think transitioning to a corporate setting will be a significant adjustment?</w:t>
      </w:r>
      <w:r>
        <w:br/>
      </w:r>
      <w:r>
        <w:rPr>
          <w:b/>
          <w:bCs/>
        </w:rPr>
        <w:t>Candidate:</w:t>
      </w:r>
      <w:r>
        <w:t xml:space="preserve"> Every new role has a learning curve, but I’ve consistently adapted to new challenges and delivered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corporate priorities?</w:t>
      </w:r>
      <w:r>
        <w:br/>
      </w:r>
      <w:r>
        <w:rPr>
          <w:b/>
          <w:bCs/>
        </w:rPr>
        <w:t>Candidate:</w:t>
      </w:r>
      <w:r>
        <w:t xml:space="preserve"> By focusing on aligning my leadership style with organisational goals and leveraging my skills to deliver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matches the competitive nature of corporate environments?</w:t>
      </w:r>
      <w:r>
        <w:br/>
      </w:r>
      <w:r>
        <w:rPr>
          <w:b/>
          <w:bCs/>
        </w:rPr>
        <w:t>Candidate:</w:t>
      </w:r>
      <w:r>
        <w:t xml:space="preserve"> Yes. Community work often involved resource constraints and high-pressure challenges, which prepared me to thrive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build trust in a corporate team?</w:t>
      </w:r>
      <w:r>
        <w:br/>
      </w:r>
      <w:r>
        <w:rPr>
          <w:b/>
          <w:bCs/>
        </w:rPr>
        <w:t>Candidate:</w:t>
      </w:r>
      <w:r>
        <w:t xml:space="preserve"> By maintaining transparency, fostering open communication, and aligning team efforts with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in a results-driven setting?</w:t>
      </w:r>
      <w:r>
        <w:br/>
      </w:r>
      <w:r>
        <w:rPr>
          <w:b/>
          <w:bCs/>
        </w:rPr>
        <w:t>Candidate:</w:t>
      </w:r>
      <w:r>
        <w:t xml:space="preserve"> By setting clear objectives, involving stakeholders in planning, and focusing on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background might make it harder to gain credibility in a corporate environment?</w:t>
      </w:r>
      <w:r>
        <w:br/>
      </w:r>
      <w:r>
        <w:rPr>
          <w:b/>
          <w:bCs/>
        </w:rPr>
        <w:t>Candidate:</w:t>
      </w:r>
      <w:r>
        <w:t xml:space="preserve"> Initially, it might, but I’m confident my results-driven approach and leadership experience will prove my credibility.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corporate leadership role?</w:t>
      </w:r>
      <w:r>
        <w:br/>
      </w:r>
      <w:r>
        <w:rPr>
          <w:b/>
          <w:bCs/>
        </w:rPr>
        <w:t>Candidate:</w:t>
      </w:r>
      <w:r>
        <w:t xml:space="preserve"> The chance to apply my leadership skills in a new context and contribute to the organisation’s success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unconventional career path?</w:t>
      </w:r>
      <w:r>
        <w:br/>
      </w:r>
      <w:r>
        <w:rPr>
          <w:b/>
          <w:bCs/>
        </w:rPr>
        <w:t>Candidate:</w:t>
      </w:r>
      <w:r>
        <w:t xml:space="preserve"> By demonstrating how my achievements align with corporate goals and showcasing my ability to adapt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role?</w:t>
      </w:r>
      <w:r>
        <w:br/>
      </w:r>
      <w:r>
        <w:rPr>
          <w:b/>
          <w:bCs/>
        </w:rPr>
        <w:t>Candidate:</w:t>
      </w:r>
      <w:r>
        <w:t xml:space="preserve"> My diverse leadership experience, strategic thinking, and ability to align teams with organisational objectives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9575368" name="Horizontal Lin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44F2C3" id="Horizontal Line 3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Prestige Bias, Results Bias, and Adaptability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corporate leadership role with a non-traditional background?</w:t>
      </w:r>
      <w:r>
        <w:br/>
      </w:r>
      <w:r>
        <w:rPr>
          <w:b/>
          <w:bCs/>
        </w:rPr>
        <w:t>Candidate:</w:t>
      </w:r>
      <w:r>
        <w:t xml:space="preserve"> I feel confident because my leadership skills and proven ability to deliver results are highly relevant to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prepares you to handle the expectations of a corporate environment?</w:t>
      </w:r>
      <w:r>
        <w:br/>
      </w:r>
      <w:r>
        <w:rPr>
          <w:b/>
          <w:bCs/>
        </w:rPr>
        <w:t>Candidate:</w:t>
      </w:r>
      <w:r>
        <w:t xml:space="preserve"> Absolutely. Many of the challenges I faced in community service required strategic planning, team alignment, and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community service lacks the prestige of corporate leadership experience?</w:t>
      </w:r>
      <w:r>
        <w:br/>
      </w:r>
      <w:r>
        <w:rPr>
          <w:b/>
          <w:bCs/>
        </w:rPr>
        <w:t>Candidate:</w:t>
      </w:r>
      <w:r>
        <w:t xml:space="preserve"> Leadership is about driving impact, and my track record of achieving results demonstrates my ability to succeed in any setting.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has prepared you for the high-pressure demands of this role?</w:t>
      </w:r>
      <w:r>
        <w:br/>
      </w:r>
      <w:r>
        <w:rPr>
          <w:b/>
          <w:bCs/>
        </w:rPr>
        <w:t>Candidate:</w:t>
      </w:r>
      <w:r>
        <w:t xml:space="preserve"> Yes. I’ve managed high-stakes projects with tight deadlines and limited resources, which has honed my ability to perform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in a corporate setting?</w:t>
      </w:r>
      <w:r>
        <w:br/>
      </w:r>
      <w:r>
        <w:rPr>
          <w:b/>
          <w:bCs/>
        </w:rPr>
        <w:t>Candidate:</w:t>
      </w:r>
      <w:r>
        <w:t xml:space="preserve"> By maintaining open communication, setting clear objectives, and ensuring all efforts are focused on achieving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doubts about your adaptability to a corporate environment?</w:t>
      </w:r>
      <w:r>
        <w:br/>
      </w:r>
      <w:r>
        <w:rPr>
          <w:b/>
          <w:bCs/>
        </w:rPr>
        <w:t>Candidate:</w:t>
      </w:r>
      <w:r>
        <w:t xml:space="preserve"> I focus on demonstrating my ability to learn quickly, align with organisational goals,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your community work that highlights your readiness for this role?</w:t>
      </w:r>
      <w:r>
        <w:br/>
      </w:r>
      <w:r>
        <w:rPr>
          <w:b/>
          <w:bCs/>
        </w:rPr>
        <w:t>Candidate:</w:t>
      </w:r>
      <w:r>
        <w:t xml:space="preserve"> I organised a mentorship program that exceeded participation goals and had a measurable impact on student success rates.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teams in a professional setting?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ensuring they feel aligned with shared objectives.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corporate leadership role?</w:t>
      </w:r>
      <w:r>
        <w:br/>
      </w:r>
      <w:r>
        <w:rPr>
          <w:b/>
          <w:bCs/>
        </w:rPr>
        <w:t>Candidate:</w:t>
      </w:r>
      <w:r>
        <w:t xml:space="preserve"> The opportunity to apply my skills in a new context and drive meaningful results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results-driven mindset, ability to adapt, and strong leadership skills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5031074" name="Horizontal Lin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9CF63" id="Horizontal Line 3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community service experience prepares you for this corporate leadership role?</w:t>
      </w:r>
      <w:r>
        <w:br/>
      </w:r>
      <w:r>
        <w:rPr>
          <w:b/>
          <w:bCs/>
        </w:rPr>
        <w:t>Candidate:</w:t>
      </w:r>
      <w:r>
        <w:t xml:space="preserve"> My experience has taught me how to lead diverse teams, solve complex challenges, and deliver impactful results, which are highly relevant to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track record of leadership and results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community service might not align with corporate priorities?</w:t>
      </w:r>
      <w:r>
        <w:br/>
      </w:r>
      <w:r>
        <w:rPr>
          <w:b/>
          <w:bCs/>
        </w:rPr>
        <w:t>Candidate:</w:t>
      </w:r>
      <w:r>
        <w:t xml:space="preserve"> By demonstrating how leadership fundamentals, like strategic planning and team management,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community leadership skills in corporate settings?</w:t>
      </w:r>
      <w:r>
        <w:br/>
      </w:r>
      <w:r>
        <w:rPr>
          <w:b/>
          <w:bCs/>
        </w:rPr>
        <w:t>Candidate:</w:t>
      </w:r>
      <w:r>
        <w:t xml:space="preserve"> It can, but I believe strong leadership, regardless of the setting, is critical for success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in a corporate setting?</w:t>
      </w:r>
      <w:r>
        <w:br/>
      </w:r>
      <w:r>
        <w:rPr>
          <w:b/>
          <w:bCs/>
        </w:rPr>
        <w:t>Candidate:</w:t>
      </w:r>
      <w:r>
        <w:t xml:space="preserve"> By setting clear objectives, maintaining open communication, and focusing on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a new team in a professional environment?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my commitment to their success and shared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community service that highlights your leadership ability?</w:t>
      </w:r>
      <w:r>
        <w:br/>
      </w:r>
      <w:r>
        <w:rPr>
          <w:b/>
          <w:bCs/>
        </w:rPr>
        <w:t>Candidate:</w:t>
      </w:r>
      <w:r>
        <w:t xml:space="preserve"> I led a disaster relief initiative, managing teams and resources to provide timely assistance and meet critical needs.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about your adaptability to a corporate culture?</w:t>
      </w:r>
      <w:r>
        <w:br/>
      </w:r>
      <w:r>
        <w:rPr>
          <w:b/>
          <w:bCs/>
        </w:rPr>
        <w:t>Candidate:</w:t>
      </w:r>
      <w:r>
        <w:t xml:space="preserve"> I focus on showcasing my ability to learn quickly, align with goals, and deliver results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despite potential biases?</w:t>
      </w:r>
      <w:r>
        <w:br/>
      </w:r>
      <w:r>
        <w:rPr>
          <w:b/>
          <w:bCs/>
        </w:rPr>
        <w:t>Candidate:</w:t>
      </w:r>
      <w:r>
        <w:t xml:space="preserve"> The opportunity to lead strategically and drive meaningful results in a corporate environment motivates me.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position?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397370" name="Horizontal Lin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A7D7B7" id="Horizontal Line 3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Professional Skills</w:t>
      </w:r>
    </w:p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A candidate with strong communication and collaboration skills but limited technical expertise applies for a role requiring a balance of both.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communication and collaboration skills prepare you for this role?</w:t>
      </w:r>
      <w:r>
        <w:br/>
      </w:r>
      <w:r>
        <w:rPr>
          <w:b/>
          <w:bCs/>
        </w:rPr>
        <w:t>Candidate:</w:t>
      </w:r>
      <w:r>
        <w:t xml:space="preserve"> They enable me to connect with diverse teams, ensure clear communication, and foster collaboration to achieve both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your limited technical expertise in a role requiring a balance of both?</w:t>
      </w:r>
      <w:r>
        <w:br/>
      </w:r>
      <w:r>
        <w:rPr>
          <w:b/>
          <w:bCs/>
        </w:rPr>
        <w:t>Candidate:</w:t>
      </w:r>
      <w:r>
        <w:t xml:space="preserve"> I focus on learning technical concepts, collaborating with experts, and leveraging my strengths in aligning team efforts.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project where you contributed effectively despite limited technical expertise?</w:t>
      </w:r>
      <w:r>
        <w:br/>
      </w:r>
      <w:r>
        <w:rPr>
          <w:b/>
          <w:bCs/>
        </w:rPr>
        <w:t>Candidate:</w:t>
      </w:r>
      <w:r>
        <w:t xml:space="preserve"> I led a team to implement a new process, ensuring clear communication between technical staff and stakeholders, which resulted in a successful outcome.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updated on technical knowledge for the role?</w:t>
      </w:r>
      <w:r>
        <w:br/>
      </w:r>
      <w:r>
        <w:rPr>
          <w:b/>
          <w:bCs/>
        </w:rPr>
        <w:t>Candidate:</w:t>
      </w:r>
      <w:r>
        <w:t xml:space="preserve"> I prioritise continuous learning, attend workshops, and rely on strong collaboration with technical team members.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both technical and communication skills?</w:t>
      </w:r>
      <w:r>
        <w:br/>
      </w:r>
      <w:r>
        <w:rPr>
          <w:b/>
          <w:bCs/>
        </w:rPr>
        <w:t>Candidate:</w:t>
      </w:r>
      <w:r>
        <w:t xml:space="preserve"> I enjoy bridging gaps between technical and non-technical teams to drive impactful solutions and organisational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make decisions in areas where your technical expertise is limited?</w:t>
      </w:r>
      <w:r>
        <w:br/>
      </w:r>
      <w:r>
        <w:rPr>
          <w:b/>
          <w:bCs/>
        </w:rPr>
        <w:t>Candidate:</w:t>
      </w:r>
      <w:r>
        <w:t xml:space="preserve"> I rely on input from technical experts, thorough research, and my ability to analyse data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teams?</w:t>
      </w:r>
      <w:r>
        <w:br/>
      </w:r>
      <w:r>
        <w:rPr>
          <w:b/>
          <w:bCs/>
        </w:rPr>
        <w:t>Candidate:</w:t>
      </w:r>
      <w:r>
        <w:t xml:space="preserve"> By listening to their input, respecting their expertise, and fostering an environment of trust and mutual collaboration.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projects align with organisational goals?</w:t>
      </w:r>
      <w:r>
        <w:br/>
      </w:r>
      <w:r>
        <w:rPr>
          <w:b/>
          <w:bCs/>
        </w:rPr>
        <w:t>Candidate:</w:t>
      </w:r>
      <w:r>
        <w:t xml:space="preserve"> I facilitate clear communication, ensure alignment on priorities, and provide support to bridge gaps between teams.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navigated a technical challenge with collaboration?</w:t>
      </w:r>
      <w:r>
        <w:br/>
      </w:r>
      <w:r>
        <w:rPr>
          <w:b/>
          <w:bCs/>
        </w:rPr>
        <w:t>Candidate:</w:t>
      </w:r>
      <w:r>
        <w:t xml:space="preserve"> I coordinated efforts between engineers and stakeholders to resolve a software issue, ensuring all parties were aligned and effective.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 are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lead through collaboration, align teams, and deliver results while learning technical aspects makes me confident in my fit.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feel your communication skills alone can compensate for limited technical expertise in this role?</w:t>
      </w:r>
      <w:r>
        <w:br/>
      </w:r>
      <w:r>
        <w:rPr>
          <w:b/>
          <w:bCs/>
        </w:rPr>
        <w:t>Candidate:</w:t>
      </w:r>
      <w:r>
        <w:t xml:space="preserve"> Strong communication is critical, but I’m committed to learning technical skills and leveraging expert collaboration to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technical projects when your expertise is limited?</w:t>
      </w:r>
      <w:r>
        <w:br/>
      </w:r>
      <w:r>
        <w:rPr>
          <w:b/>
          <w:bCs/>
        </w:rPr>
        <w:t>Candidate:</w:t>
      </w:r>
      <w:r>
        <w:t xml:space="preserve"> I collaborate closely with technical experts, ensure alignment on goals, and provide support to ensure success.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technical project you supported?</w:t>
      </w:r>
      <w:r>
        <w:br/>
      </w:r>
      <w:r>
        <w:rPr>
          <w:b/>
          <w:bCs/>
        </w:rPr>
        <w:t>Candidate:</w:t>
      </w:r>
      <w:r>
        <w:t xml:space="preserve"> I facilitated a cross-functional team to deliver a new feature by ensuring clear communication and addressing any misunderstandings.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knowledge aligns with role requirements?</w:t>
      </w:r>
      <w:r>
        <w:br/>
      </w:r>
      <w:r>
        <w:rPr>
          <w:b/>
          <w:bCs/>
        </w:rPr>
        <w:t>Candidate:</w:t>
      </w:r>
      <w:r>
        <w:t xml:space="preserve"> I actively seek out learning opportunities and work closely with technical professionals to stay informed and capable.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expertise might be more important than communication in this role?</w:t>
      </w:r>
      <w:r>
        <w:br/>
      </w:r>
      <w:r>
        <w:rPr>
          <w:b/>
          <w:bCs/>
        </w:rPr>
        <w:t>Candidate:</w:t>
      </w:r>
      <w:r>
        <w:t xml:space="preserve"> Both are important, but communication ensures teams work cohesively and that technical goals align with broader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despite limited expertise?</w:t>
      </w:r>
      <w:r>
        <w:br/>
      </w:r>
      <w:r>
        <w:rPr>
          <w:b/>
          <w:bCs/>
        </w:rPr>
        <w:t>Candidate:</w:t>
      </w:r>
      <w:r>
        <w:t xml:space="preserve"> By respecting their knowledge, listening to their input, and ensuring they feel valued and supported.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a role that requires technical expertise?</w:t>
      </w:r>
      <w:r>
        <w:br/>
      </w:r>
      <w:r>
        <w:rPr>
          <w:b/>
          <w:bCs/>
        </w:rPr>
        <w:t>Candidate:</w:t>
      </w:r>
      <w:r>
        <w:t xml:space="preserve"> The opportunity to grow, contribute to impactful solutions, and lead teams in achieving meaningful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align non-technical and technical teams?</w:t>
      </w:r>
      <w:r>
        <w:br/>
      </w:r>
      <w:r>
        <w:rPr>
          <w:b/>
          <w:bCs/>
        </w:rPr>
        <w:t>Candidate:</w:t>
      </w:r>
      <w:r>
        <w:t xml:space="preserve"> By ensuring shared goals, clear communication, and mutual understanding of priorities.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 contributed to resolving a technical challenge?</w:t>
      </w:r>
      <w:r>
        <w:br/>
      </w:r>
      <w:r>
        <w:rPr>
          <w:b/>
          <w:bCs/>
        </w:rPr>
        <w:t>Candidate:</w:t>
      </w:r>
      <w:r>
        <w:t xml:space="preserve"> I coordinated a troubleshooting effort by ensuring effective communication between engineers and stakeholders, leading to a timely resolution.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suited for this position?</w:t>
      </w:r>
      <w:r>
        <w:br/>
      </w:r>
      <w:r>
        <w:rPr>
          <w:b/>
          <w:bCs/>
        </w:rPr>
        <w:t>Candidate:</w:t>
      </w:r>
      <w:r>
        <w:t xml:space="preserve"> My ability to align teams, communicate effectively, and collaborate to achieve goals makes me confident in my fit for the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1652872" name="Horizontal Lin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04B43B" id="Horizontal Line 3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limited technical expertise might hinder your ability to succeed in this role?</w:t>
      </w:r>
      <w:r>
        <w:br/>
      </w:r>
      <w:r>
        <w:rPr>
          <w:b/>
          <w:bCs/>
        </w:rPr>
        <w:t>Candidate:</w:t>
      </w:r>
      <w:r>
        <w:t xml:space="preserve"> I understand the concern, but my strong communication skills and commitment to learning technical concepts address this potential challenge.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technical projects when your expertise is limited?</w:t>
      </w:r>
      <w:r>
        <w:br/>
      </w:r>
      <w:r>
        <w:rPr>
          <w:b/>
          <w:bCs/>
        </w:rPr>
        <w:t>Candidate:</w:t>
      </w:r>
      <w:r>
        <w:t xml:space="preserve"> I ensure collaboration with experts, maintain clear communication, and focus on aligning efforts to meet objectives.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contributed to a technical initiative?</w:t>
      </w:r>
      <w:r>
        <w:br/>
      </w:r>
      <w:r>
        <w:rPr>
          <w:b/>
          <w:bCs/>
        </w:rPr>
        <w:t>Candidate:</w:t>
      </w:r>
      <w:r>
        <w:t xml:space="preserve"> I led a project to improve a process by working closely with engineers to understand and implement their recommendations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knowledge outweighs communication in importance for this role?</w:t>
      </w:r>
      <w:r>
        <w:br/>
      </w:r>
      <w:r>
        <w:rPr>
          <w:b/>
          <w:bCs/>
        </w:rPr>
        <w:t>Candidate:</w:t>
      </w:r>
      <w:r>
        <w:t xml:space="preserve"> Both are essential, but communication ensures alignment and collaboration, which are critical for achieving technical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technical knowledge evolves with the role’s requirements?</w:t>
      </w:r>
      <w:r>
        <w:br/>
      </w:r>
      <w:r>
        <w:rPr>
          <w:b/>
          <w:bCs/>
        </w:rPr>
        <w:t>Candidate:</w:t>
      </w:r>
      <w:r>
        <w:t xml:space="preserve"> I focus on continuous learning, leveraging available resources, and engaging with experts to stay informed.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 may lack some of their expertise?</w:t>
      </w:r>
      <w:r>
        <w:br/>
      </w:r>
      <w:r>
        <w:rPr>
          <w:b/>
          <w:bCs/>
        </w:rPr>
        <w:t>Candidate:</w:t>
      </w:r>
      <w:r>
        <w:t xml:space="preserve"> By demonstrating respect for their knowledge, seeking their input, and supporting their efforts to achieve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goals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ensuring shared understanding,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technical skills?</w:t>
      </w:r>
      <w:r>
        <w:br/>
      </w:r>
      <w:r>
        <w:rPr>
          <w:b/>
          <w:bCs/>
        </w:rPr>
        <w:t>Candidate:</w:t>
      </w:r>
      <w:r>
        <w:t xml:space="preserve"> The opportunity to grow professionally while leading impactful initiatives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consult experts, rely on data, and ensure thorough collaboration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ability to lead teams, communicate effectively, and align efforts with organisational goals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2833580" name="Horizontal Lin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FC0B5" id="Horizontal Line 3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limited technical expertise for this role?</w:t>
      </w:r>
      <w:r>
        <w:br/>
      </w:r>
      <w:r>
        <w:rPr>
          <w:b/>
          <w:bCs/>
        </w:rPr>
        <w:t>Candidate:</w:t>
      </w:r>
      <w:r>
        <w:t xml:space="preserve"> Leadership and communication skills are essential for aligning teams and achieving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technical skills for this position?</w:t>
      </w:r>
      <w:r>
        <w:br/>
      </w:r>
      <w:r>
        <w:rPr>
          <w:b/>
          <w:bCs/>
        </w:rPr>
        <w:t>Candidate:</w:t>
      </w:r>
      <w:r>
        <w:t xml:space="preserve"> I focus on continuous learning and leveraging expertise within the team to bridge any gaps effectively.</w:t>
      </w:r>
    </w:p>
    <w:p w:rsidR="001220BA" w:rsidRDefault="00000000">
      <w:r>
        <w:rPr>
          <w:b/>
          <w:bCs/>
        </w:rPr>
        <w:t>Interviewer:</w:t>
      </w:r>
      <w:r>
        <w:t xml:space="preserve"> Don’t you think technical knowledge is critical for this role?</w:t>
      </w:r>
      <w:r>
        <w:br/>
      </w:r>
      <w:r>
        <w:rPr>
          <w:b/>
          <w:bCs/>
        </w:rPr>
        <w:t>Candidate:</w:t>
      </w:r>
      <w:r>
        <w:t xml:space="preserve"> It is, but communication and collaboration are equally important for ensuring technical success and alignment.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contributed to a technical project?</w:t>
      </w:r>
      <w:r>
        <w:br/>
      </w:r>
      <w:r>
        <w:rPr>
          <w:b/>
          <w:bCs/>
        </w:rPr>
        <w:t>Candidate:</w:t>
      </w:r>
      <w:r>
        <w:t xml:space="preserve"> I worked with engineers to deliver a new feature, ensuring effective communication and alignment with business needs.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seeking their input, and fostering a collaborative environment.</w:t>
      </w:r>
    </w:p>
    <w:p w:rsidR="001220BA" w:rsidRDefault="00000000">
      <w:r>
        <w:rPr>
          <w:b/>
          <w:bCs/>
        </w:rPr>
        <w:t>Interviewer:</w:t>
      </w:r>
      <w:r>
        <w:t xml:space="preserve"> Do you think your limited technical expertise will limit your ability to lead in this role?</w:t>
      </w:r>
      <w:r>
        <w:br/>
      </w:r>
      <w:r>
        <w:rPr>
          <w:b/>
          <w:bCs/>
        </w:rPr>
        <w:t>Candidate:</w:t>
      </w:r>
      <w:r>
        <w:t xml:space="preserve"> Not at all. My ability to align teams, communicate effectively, and learn quickly ensures success in any setting.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technical areas where you lack expertise?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data-driven insights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efforts with organisational goals?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ensuring alignment between all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challenge?</w:t>
      </w:r>
      <w:r>
        <w:br/>
      </w:r>
      <w:r>
        <w:rPr>
          <w:b/>
          <w:bCs/>
        </w:rPr>
        <w:t>Candidate:</w:t>
      </w:r>
      <w:r>
        <w:t xml:space="preserve"> The opportunity to grow, lead diverse teams,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role?</w:t>
      </w:r>
      <w:r>
        <w:br/>
      </w:r>
      <w:r>
        <w:rPr>
          <w:b/>
          <w:bCs/>
        </w:rPr>
        <w:t>Candidate:</w:t>
      </w:r>
      <w:r>
        <w:t xml:space="preserve"> My ability to lead, communicate, and collaborate effectively, combined with my commitment to learning, makes me confident in my readiness.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limited technical expertise for a role requiring a balance of both?</w:t>
      </w:r>
      <w:r>
        <w:br/>
      </w:r>
      <w:r>
        <w:rPr>
          <w:b/>
          <w:bCs/>
        </w:rPr>
        <w:t>Candidate:</w:t>
      </w:r>
      <w:r>
        <w:t xml:space="preserve"> Leadership and communication are critical for aligning technical and organisational goals, and I bring proven skills in those areas.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lack of technical knowledge could slow down progress in this role?</w:t>
      </w:r>
      <w:r>
        <w:br/>
      </w:r>
      <w:r>
        <w:rPr>
          <w:b/>
          <w:bCs/>
        </w:rPr>
        <w:t>Candidate:</w:t>
      </w:r>
      <w:r>
        <w:t xml:space="preserve"> I rely on collaboration with experts and continuous learning to ensure I’m equipped to support technical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compensate for your limited technical background?</w:t>
      </w:r>
      <w:r>
        <w:br/>
      </w:r>
      <w:r>
        <w:rPr>
          <w:b/>
          <w:bCs/>
        </w:rPr>
        <w:t>Candidate:</w:t>
      </w:r>
      <w:r>
        <w:t xml:space="preserve"> By actively learning, collaborating with technical professionals, and leveraging my communication skills to align team efforts.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expertise is more important than communication in this role?</w:t>
      </w:r>
      <w:r>
        <w:br/>
      </w:r>
      <w:r>
        <w:rPr>
          <w:b/>
          <w:bCs/>
        </w:rPr>
        <w:t>Candidate:</w:t>
      </w:r>
      <w:r>
        <w:t xml:space="preserve"> Both are essential. Communication ensures alignment, which is key to achieving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ability to lead a technical team?</w:t>
      </w:r>
      <w:r>
        <w:br/>
      </w:r>
      <w:r>
        <w:rPr>
          <w:b/>
          <w:bCs/>
        </w:rPr>
        <w:t>Candidate:</w:t>
      </w:r>
      <w:r>
        <w:t xml:space="preserve"> By fostering trust, respecting expertise, and demonstrating my ability to align team efforts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technical project?</w:t>
      </w:r>
      <w:r>
        <w:br/>
      </w:r>
      <w:r>
        <w:rPr>
          <w:b/>
          <w:bCs/>
        </w:rPr>
        <w:t>Candidate:</w:t>
      </w:r>
      <w:r>
        <w:t xml:space="preserve"> I worked with a team to implement a new system, ensuring clear communication between engineers and stakeholders to meet deadlines.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requiring immediate technical decisions?</w:t>
      </w:r>
      <w:r>
        <w:br/>
      </w:r>
      <w:r>
        <w:rPr>
          <w:b/>
          <w:bCs/>
        </w:rPr>
        <w:t>Candidate:</w:t>
      </w:r>
      <w:r>
        <w:t xml:space="preserve"> I consult with experts, analyse available information, and ensure decisions are informed and aligned with priorities.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a candidate with stronger technical skills?</w:t>
      </w:r>
      <w:r>
        <w:br/>
      </w:r>
      <w:r>
        <w:rPr>
          <w:b/>
          <w:bCs/>
        </w:rPr>
        <w:t>Candidate:</w:t>
      </w:r>
      <w:r>
        <w:t xml:space="preserve"> My ability to align teams, foster collaboration, and bridge gaps ensures success in a way that complements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technical teams to achieve organisational goals?</w:t>
      </w:r>
      <w:r>
        <w:br/>
      </w:r>
      <w:r>
        <w:rPr>
          <w:b/>
          <w:bCs/>
        </w:rPr>
        <w:t>Candidate:</w:t>
      </w:r>
      <w:r>
        <w:t xml:space="preserve"> By recognising their contributions, aligning their efforts with shared objectives, and providing the necessary support.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suited for this position?</w:t>
      </w:r>
      <w:r>
        <w:br/>
      </w:r>
      <w:r>
        <w:rPr>
          <w:b/>
          <w:bCs/>
        </w:rPr>
        <w:t>Candidate:</w:t>
      </w:r>
      <w:r>
        <w:t xml:space="preserve"> My leadership skills, collaborative mindset, and commitment to learning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3651667" name="Horizontal Lin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0D4397" id="Horizontal Line 3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no significant technical expertise for this role?</w:t>
      </w:r>
      <w:r>
        <w:br/>
      </w:r>
      <w:r>
        <w:rPr>
          <w:b/>
          <w:bCs/>
        </w:rPr>
        <w:t>Candidate:</w:t>
      </w:r>
      <w:r>
        <w:t xml:space="preserve"> Leadership and communication are key to aligning technical efforts with organisational goals, and I bring proven strengths in these areas.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limited technical knowledge will hinder your ability to succeed?</w:t>
      </w:r>
      <w:r>
        <w:br/>
      </w:r>
      <w:r>
        <w:rPr>
          <w:b/>
          <w:bCs/>
        </w:rPr>
        <w:t>Candidate:</w:t>
      </w:r>
      <w:r>
        <w:t xml:space="preserve"> Not at all. I focus on leveraging technical expertise within the team and ensuring alignment through strong communication.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role that demands technical skills you don’t possess?</w:t>
      </w:r>
      <w:r>
        <w:br/>
      </w:r>
      <w:r>
        <w:rPr>
          <w:b/>
          <w:bCs/>
        </w:rPr>
        <w:t>Candidate:</w:t>
      </w:r>
      <w:r>
        <w:t xml:space="preserve"> My ability to lead, collaborate, and ensure alignment between technical and organisational priorities makes me confident in my fit.</w:t>
      </w:r>
    </w:p>
    <w:p w:rsidR="001220BA" w:rsidRDefault="00000000">
      <w:r>
        <w:rPr>
          <w:b/>
          <w:bCs/>
        </w:rPr>
        <w:t>Interviewer:</w:t>
      </w:r>
      <w:r>
        <w:t xml:space="preserve"> Do you think communication skills alone are enough for this position?</w:t>
      </w:r>
      <w:r>
        <w:br/>
      </w:r>
      <w:r>
        <w:rPr>
          <w:b/>
          <w:bCs/>
        </w:rPr>
        <w:t>Candidate:</w:t>
      </w:r>
      <w:r>
        <w:t xml:space="preserve"> No, but they are essential for ensuring technical efforts are aligned and successful within the organisation.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credibility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seeking their input, and fostering an environment of trust and collaboration.</w:t>
      </w:r>
    </w:p>
    <w:p w:rsidR="001220BA" w:rsidRDefault="00000000">
      <w:r>
        <w:rPr>
          <w:b/>
          <w:bCs/>
        </w:rPr>
        <w:t>Interviewer:</w:t>
      </w:r>
      <w:r>
        <w:t xml:space="preserve"> How do you plan to handle immediate technical decisions in this role?</w:t>
      </w:r>
      <w:r>
        <w:br/>
      </w:r>
      <w:r>
        <w:rPr>
          <w:b/>
          <w:bCs/>
        </w:rPr>
        <w:t>Candidate:</w:t>
      </w:r>
      <w:r>
        <w:t xml:space="preserve"> I’ll rely on expert consultation, data analysis, and thorough communication to make informed and effective decisions.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stronger technical expertise?</w:t>
      </w:r>
      <w:r>
        <w:br/>
      </w:r>
      <w:r>
        <w:rPr>
          <w:b/>
          <w:bCs/>
        </w:rPr>
        <w:t>Candidate:</w:t>
      </w:r>
      <w:r>
        <w:t xml:space="preserve"> My ability to align teams, communicate effectively, and drive results complements technical expertise within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you may not be qualified for this role?</w:t>
      </w:r>
      <w:r>
        <w:br/>
      </w:r>
      <w:r>
        <w:rPr>
          <w:b/>
          <w:bCs/>
        </w:rPr>
        <w:t>Candidate:</w:t>
      </w:r>
      <w:r>
        <w:t xml:space="preserve"> I focus on demonstrating my leadership skills, collaborative approach, and commitment to achieving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efforts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ensuring all efforts are focused on strategic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choice for this position?</w:t>
      </w:r>
      <w:r>
        <w:br/>
      </w:r>
      <w:r>
        <w:rPr>
          <w:b/>
          <w:bCs/>
        </w:rPr>
        <w:t>Candidate:</w:t>
      </w:r>
      <w:r>
        <w:t xml:space="preserve"> My leadership skills, ability to inspire teams, and focus on aligning efforts with organisational goals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309152" name="Horizontal Lin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66705F" id="Horizontal Line 3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Technical Expertise Bias, Career Path Bias, and Results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career path has adequately prepared you for a role requiring technical expertise?</w:t>
      </w:r>
      <w:r>
        <w:br/>
      </w:r>
      <w:r>
        <w:rPr>
          <w:b/>
          <w:bCs/>
        </w:rPr>
        <w:t>Candidate:</w:t>
      </w:r>
      <w:r>
        <w:t xml:space="preserve"> Leadership and communication are universal skills, and I’ve applied them successfully across various contexts, including technical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technical background?</w:t>
      </w:r>
      <w:r>
        <w:br/>
      </w:r>
      <w:r>
        <w:rPr>
          <w:b/>
          <w:bCs/>
        </w:rPr>
        <w:t>Candidate:</w:t>
      </w:r>
      <w:r>
        <w:t xml:space="preserve"> By demonstrating my ability to collaborate with experts and deliver measurable results through effective alignment and teamwork.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contributed to a technical success?</w:t>
      </w:r>
      <w:r>
        <w:br/>
      </w:r>
      <w:r>
        <w:rPr>
          <w:b/>
          <w:bCs/>
        </w:rPr>
        <w:t>Candidate:</w:t>
      </w:r>
      <w:r>
        <w:t xml:space="preserve"> I worked with engineers to troubleshoot a system issue, ensuring alignment between stakeholders and technical staff.</w:t>
      </w:r>
    </w:p>
    <w:p w:rsidR="001220BA" w:rsidRDefault="00000000">
      <w:r>
        <w:rPr>
          <w:b/>
          <w:bCs/>
        </w:rPr>
        <w:t>Interviewer:</w:t>
      </w:r>
      <w:r>
        <w:t xml:space="preserve"> Do you think limited technical knowledge impacts your ability to deliver results?</w:t>
      </w:r>
      <w:r>
        <w:br/>
      </w:r>
      <w:r>
        <w:rPr>
          <w:b/>
          <w:bCs/>
        </w:rPr>
        <w:t>Candidate:</w:t>
      </w:r>
      <w:r>
        <w:t xml:space="preserve"> Not at all. I focus on aligning team efforts, facilitating communication, and ensuring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technical projects?</w:t>
      </w:r>
      <w:r>
        <w:br/>
      </w:r>
      <w:r>
        <w:rPr>
          <w:b/>
          <w:bCs/>
        </w:rPr>
        <w:t>Candidate:</w:t>
      </w:r>
      <w:r>
        <w:t xml:space="preserve"> By demonstrating respect for expertise, fostering collaboration, and focusing on delivering tangible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and organisational goals?</w:t>
      </w:r>
      <w:r>
        <w:br/>
      </w:r>
      <w:r>
        <w:rPr>
          <w:b/>
          <w:bCs/>
        </w:rPr>
        <w:t>Candidate:</w:t>
      </w:r>
      <w:r>
        <w:t xml:space="preserve"> By maintaining open communication, defining shared objectives,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challenging role?</w:t>
      </w:r>
      <w:r>
        <w:br/>
      </w:r>
      <w:r>
        <w:rPr>
          <w:b/>
          <w:bCs/>
        </w:rPr>
        <w:t>Candidate:</w:t>
      </w:r>
      <w:r>
        <w:t xml:space="preserve"> The opportunity to grow, lead diverse teams,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 analysis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Do you believe communication skills are enough to lead a technical team?</w:t>
      </w:r>
      <w:r>
        <w:br/>
      </w:r>
      <w:r>
        <w:rPr>
          <w:b/>
          <w:bCs/>
        </w:rPr>
        <w:t>Candidate:</w:t>
      </w:r>
      <w:r>
        <w:t xml:space="preserve"> Communication is essential, but I ensure it complements technical expertise within the team to achieve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ability to align teams, inspire collaboration, and deliver results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420220" name="Horizontal Lin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20AF2A" id="Horizontal Line 3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Organisational Fit Bias, Leadership Bias, and Adaptability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technical environment?</w:t>
      </w:r>
      <w:r>
        <w:br/>
      </w:r>
      <w:r>
        <w:rPr>
          <w:b/>
          <w:bCs/>
        </w:rPr>
        <w:t>Candidate:</w:t>
      </w:r>
      <w:r>
        <w:t xml:space="preserve"> I’m excited to bring my strengths in leadership and collaboration to align teams and drive results in this setting.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aligns with the demands of this role?</w:t>
      </w:r>
      <w:r>
        <w:br/>
      </w:r>
      <w:r>
        <w:rPr>
          <w:b/>
          <w:bCs/>
        </w:rPr>
        <w:t>Candidate:</w:t>
      </w:r>
      <w:r>
        <w:t xml:space="preserve"> Absolutely. My collaborative approach ensures alignment between technical teams and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concerns about your adaptability to a technical environment?</w:t>
      </w:r>
      <w:r>
        <w:br/>
      </w:r>
      <w:r>
        <w:rPr>
          <w:b/>
          <w:bCs/>
        </w:rPr>
        <w:t>Candidate:</w:t>
      </w:r>
      <w:r>
        <w:t xml:space="preserve"> I demonstrate adaptability by continuously learning, collaborating effectively, and ensuring alignment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technical project you led?</w:t>
      </w:r>
      <w:r>
        <w:br/>
      </w:r>
      <w:r>
        <w:rPr>
          <w:b/>
          <w:bCs/>
        </w:rPr>
        <w:t>Candidate:</w:t>
      </w:r>
      <w:r>
        <w:t xml:space="preserve"> I coordinated a cross-functional team to deliver a software upgrade, ensuring effective communication and stakeholder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technical knowledge?</w:t>
      </w:r>
      <w:r>
        <w:br/>
      </w:r>
      <w:r>
        <w:rPr>
          <w:b/>
          <w:bCs/>
        </w:rPr>
        <w:t>Candidate:</w:t>
      </w:r>
      <w:r>
        <w:t xml:space="preserve"> By showcasing my ability to collaborate with experts, learn quickly, and ensure informed decisions are made.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skills compensate for limited technical expertise?</w:t>
      </w:r>
      <w:r>
        <w:br/>
      </w:r>
      <w:r>
        <w:rPr>
          <w:b/>
          <w:bCs/>
        </w:rPr>
        <w:t>Candidate:</w:t>
      </w:r>
      <w:r>
        <w:t xml:space="preserve"> Leadership and communication are essential for aligning efforts and ensuring success, regardless of the technical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involving them in decision-making, and demonstrating my commitment to shared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role?</w:t>
      </w:r>
      <w:r>
        <w:br/>
      </w:r>
      <w:r>
        <w:rPr>
          <w:b/>
          <w:bCs/>
        </w:rPr>
        <w:t>Candidate:</w:t>
      </w:r>
      <w:r>
        <w:t xml:space="preserve"> The opportunity to lead strategically, grow professionally,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and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leadership skills, adaptability, and focus on aligning teams with organisational goals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6024604" name="Horizontal Lin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2A5F68" id="Horizontal Line 3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your communication and collaboration skills prepare you for a role that also requires technical expertise?</w:t>
      </w:r>
      <w:r>
        <w:br/>
      </w:r>
      <w:r>
        <w:rPr>
          <w:b/>
          <w:bCs/>
        </w:rPr>
        <w:t>Candidate:</w:t>
      </w:r>
      <w:r>
        <w:t xml:space="preserve"> My skills enable me to align teams, facilitate discussions, and ensure that both technical and non-technical members work cohesively toward common goals.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biases might affect perceptions of your technical abilities?</w:t>
      </w:r>
      <w:r>
        <w:br/>
      </w:r>
      <w:r>
        <w:rPr>
          <w:b/>
          <w:bCs/>
        </w:rPr>
        <w:t>Candidate:</w:t>
      </w:r>
      <w:r>
        <w:t xml:space="preserve"> It’s possible, but I focus on demonstrating my ability to learn quickly, collaborate effectively, and deliver impactful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strong communication might not be enough for this role?</w:t>
      </w:r>
      <w:r>
        <w:br/>
      </w:r>
      <w:r>
        <w:rPr>
          <w:b/>
          <w:bCs/>
        </w:rPr>
        <w:t>Candidate:</w:t>
      </w:r>
      <w:r>
        <w:t xml:space="preserve"> Communication is a critical enabler of success in technical environments, and I ensure it complements expertise within the team.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non-technical skills in technical roles?</w:t>
      </w:r>
      <w:r>
        <w:br/>
      </w:r>
      <w:r>
        <w:rPr>
          <w:b/>
          <w:bCs/>
        </w:rPr>
        <w:t>Candidate:</w:t>
      </w:r>
      <w:r>
        <w:t xml:space="preserve"> It can, but strong leadership, communication, and collaboration are just as critical for achieving technical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teams align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open communication, defining shared goals, and bridging any gaps between technical and strategic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when your expertise is limited?</w:t>
      </w:r>
      <w:r>
        <w:br/>
      </w:r>
      <w:r>
        <w:rPr>
          <w:b/>
          <w:bCs/>
        </w:rPr>
        <w:t>Candidate:</w:t>
      </w:r>
      <w:r>
        <w:t xml:space="preserve"> By respecting their knowledge, listening to their input, and fostering a culture of mutual respect and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ability to lead in technical settings?</w:t>
      </w:r>
      <w:r>
        <w:br/>
      </w:r>
      <w:r>
        <w:rPr>
          <w:b/>
          <w:bCs/>
        </w:rPr>
        <w:t>Candidate:</w:t>
      </w:r>
      <w:r>
        <w:t xml:space="preserve"> I coordinated a system upgrade project, ensuring effective communication between stakeholders and engineers, which resulted in timely completion.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data-driven insights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that requires a balance of technical and non-technical skills?</w:t>
      </w:r>
      <w:r>
        <w:br/>
      </w:r>
      <w:r>
        <w:rPr>
          <w:b/>
          <w:bCs/>
        </w:rPr>
        <w:t>Candidate:</w:t>
      </w:r>
      <w:r>
        <w:t xml:space="preserve"> I’m motivated by the opportunity to lead diverse teams, bridge gaps, and contribute to impactful technical solutions.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position?</w:t>
      </w:r>
      <w:r>
        <w:br/>
      </w:r>
      <w:r>
        <w:rPr>
          <w:b/>
          <w:bCs/>
        </w:rPr>
        <w:t>Candidate:</w:t>
      </w:r>
      <w:r>
        <w:t xml:space="preserve"> My leadership skills, collaborative approach, and commitment to aligning teams with organisational goals make me confident in my fit.</w:t>
      </w:r>
    </w:p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15: Technical Proficiency</w: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 xml:space="preserve">A candidate with limited technical experience applies for a role requiring proficiency in data analysis tools (e.g., Python, SQL).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current skills prepare you for a role requiring proficiency in data analysis tools like Python and SQL?</w:t>
      </w:r>
      <w:r>
        <w:br/>
      </w:r>
      <w:r>
        <w:rPr>
          <w:b/>
          <w:bCs/>
        </w:rPr>
        <w:t>Candidate:</w:t>
      </w:r>
      <w:r>
        <w:t xml:space="preserve"> My analytical mindset and problem-solving skills provide a strong foundation. I am also actively learning these tools to enhance my technical capabilities.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learning new technical skills, such as Python or SQL?</w:t>
      </w:r>
      <w:r>
        <w:br/>
      </w:r>
      <w:r>
        <w:rPr>
          <w:b/>
          <w:bCs/>
        </w:rPr>
        <w:t>Candidate:</w:t>
      </w:r>
      <w:r>
        <w:t xml:space="preserve"> I take a structured approach by enrolling in courses, practising real-world problems, and applying what I learn to projects.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situation where you used any data analysis tools?</w:t>
      </w:r>
      <w:r>
        <w:br/>
      </w:r>
      <w:r>
        <w:rPr>
          <w:b/>
          <w:bCs/>
        </w:rPr>
        <w:t>Candidate:</w:t>
      </w:r>
      <w:r>
        <w:t xml:space="preserve"> I used Excel and basic SQL to analyse customer trends in a previous role, which improved decision-making for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updated on the latest developments in data analysis?</w:t>
      </w:r>
      <w:r>
        <w:br/>
      </w:r>
      <w:r>
        <w:rPr>
          <w:b/>
          <w:bCs/>
        </w:rPr>
        <w:t>Candidate:</w:t>
      </w:r>
      <w:r>
        <w:t xml:space="preserve"> I follow industry blogs, participate in webinars, and engage in online communities to learn about new tools and techniques.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requiring technical proficiency?</w:t>
      </w:r>
      <w:r>
        <w:br/>
      </w:r>
      <w:r>
        <w:rPr>
          <w:b/>
          <w:bCs/>
        </w:rPr>
        <w:t>Candidate:</w:t>
      </w:r>
      <w:r>
        <w:t xml:space="preserve"> I am eager to apply my problem-solving skills in a data-driven environment and deepen my expertise in these tools.</w:t>
      </w:r>
    </w:p>
    <w:p w:rsidR="001220BA" w:rsidRDefault="00000000">
      <w:r>
        <w:rPr>
          <w:b/>
          <w:bCs/>
        </w:rPr>
        <w:t>Interviewer:</w:t>
      </w:r>
      <w:r>
        <w:t xml:space="preserve"> How do you compensate for your limited experience with data analysis tools?</w:t>
      </w:r>
      <w:r>
        <w:br/>
      </w:r>
      <w:r>
        <w:rPr>
          <w:b/>
          <w:bCs/>
        </w:rPr>
        <w:t>Candidate:</w:t>
      </w:r>
      <w:r>
        <w:t xml:space="preserve"> I focus on continuous learning, seeking mentorship, and collaborating with technical experts to build my skills.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lack technical knowledge but need to deliver results?</w:t>
      </w:r>
      <w:r>
        <w:br/>
      </w:r>
      <w:r>
        <w:rPr>
          <w:b/>
          <w:bCs/>
        </w:rPr>
        <w:t>Candidate:</w:t>
      </w:r>
      <w:r>
        <w:t xml:space="preserve"> I research independently, consult experts, and use available resources to bridge any gaps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you’re still learning?</w:t>
      </w:r>
      <w:r>
        <w:br/>
      </w:r>
      <w:r>
        <w:rPr>
          <w:b/>
          <w:bCs/>
        </w:rPr>
        <w:t>Candidate:</w:t>
      </w:r>
      <w:r>
        <w:t xml:space="preserve"> By being transparent about my learning process, actively contributing, and respecting their expertise.</w:t>
      </w:r>
    </w:p>
    <w:p w:rsidR="001220BA" w:rsidRDefault="00000000">
      <w:r>
        <w:rPr>
          <w:b/>
          <w:bCs/>
        </w:rPr>
        <w:t>Interviewer:</w:t>
      </w:r>
      <w:r>
        <w:t xml:space="preserve"> Can you share a time when you overcame a technical challenge through collaboration?</w:t>
      </w:r>
      <w:r>
        <w:br/>
      </w:r>
      <w:r>
        <w:rPr>
          <w:b/>
          <w:bCs/>
        </w:rPr>
        <w:t>Candidate:</w:t>
      </w:r>
      <w:r>
        <w:t xml:space="preserve"> I worked with a data analyst to automate a reporting process, learning basic SQL along the way to support the project.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for this role despite limited experience?</w:t>
      </w:r>
      <w:r>
        <w:br/>
      </w:r>
      <w:r>
        <w:rPr>
          <w:b/>
          <w:bCs/>
        </w:rPr>
        <w:t>Candidate:</w:t>
      </w:r>
      <w:r>
        <w:t xml:space="preserve"> My analytical mindset, adaptability, and commitment to learning position me as a strong candidate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5311874" name="Horizontal Lin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75AE0C" id="Horizontal Line 3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feel your current skills are enough for a role requiring proficiency in tools like Python or SQL?</w:t>
      </w:r>
      <w:r>
        <w:br/>
      </w:r>
      <w:r>
        <w:rPr>
          <w:b/>
          <w:bCs/>
        </w:rPr>
        <w:t>Candidate:</w:t>
      </w:r>
      <w:r>
        <w:t xml:space="preserve"> My foundational skills and active learning efforts ensure I’m building the necessary expertise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improve your technical proficiency?</w:t>
      </w:r>
      <w:r>
        <w:br/>
      </w:r>
      <w:r>
        <w:rPr>
          <w:b/>
          <w:bCs/>
        </w:rPr>
        <w:t>Candidate:</w:t>
      </w:r>
      <w:r>
        <w:t xml:space="preserve"> I’m currently taking courses and practising real-world projects to build proficiency in Python and SQL.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applied data analysis tools in the past?</w:t>
      </w:r>
      <w:r>
        <w:br/>
      </w:r>
      <w:r>
        <w:rPr>
          <w:b/>
          <w:bCs/>
        </w:rPr>
        <w:t>Candidate:</w:t>
      </w:r>
      <w:r>
        <w:t xml:space="preserve"> I used Excel and basic SQL to track performance metrics, which helped improve team decision-making.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keep pace with rapidly evolving technical tools?</w:t>
      </w:r>
      <w:r>
        <w:br/>
      </w:r>
      <w:r>
        <w:rPr>
          <w:b/>
          <w:bCs/>
        </w:rPr>
        <w:t>Candidate:</w:t>
      </w:r>
      <w:r>
        <w:t xml:space="preserve"> I engage in continuous learning through courses, industry blogs, and online communities focused on data analysis.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that require technical expertise you don’t yet possess?</w:t>
      </w:r>
      <w:r>
        <w:br/>
      </w:r>
      <w:r>
        <w:rPr>
          <w:b/>
          <w:bCs/>
        </w:rPr>
        <w:t>Candidate:</w:t>
      </w:r>
      <w:r>
        <w:t xml:space="preserve"> I research thoroughly, consult experts, and collaborate with team members to deliver the best possible results.</w:t>
      </w:r>
    </w:p>
    <w:p w:rsidR="001220BA" w:rsidRDefault="00000000">
      <w:r>
        <w:rPr>
          <w:b/>
          <w:bCs/>
        </w:rPr>
        <w:t>Interviewer:</w:t>
      </w:r>
      <w:r>
        <w:t xml:space="preserve"> Do you believe strong analytical skills can compensate for limited technical expertise?</w:t>
      </w:r>
      <w:r>
        <w:br/>
      </w:r>
      <w:r>
        <w:rPr>
          <w:b/>
          <w:bCs/>
        </w:rPr>
        <w:t>Candidate:</w:t>
      </w:r>
      <w:r>
        <w:t xml:space="preserve"> Analytical skills provide a strong foundation, but I also prioritise learning technical tools to complement my capabilities.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gain trust and credibility while still learning technical skills?</w:t>
      </w:r>
      <w:r>
        <w:br/>
      </w:r>
      <w:r>
        <w:rPr>
          <w:b/>
          <w:bCs/>
        </w:rPr>
        <w:t>Candidate:</w:t>
      </w:r>
      <w:r>
        <w:t xml:space="preserve"> By being transparent about my progress, seeking feedback, and demonstrating a willingness to contribute meaningfully.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technically demanding role?</w:t>
      </w:r>
      <w:r>
        <w:br/>
      </w:r>
      <w:r>
        <w:rPr>
          <w:b/>
          <w:bCs/>
        </w:rPr>
        <w:t>Candidate:</w:t>
      </w:r>
      <w:r>
        <w:t xml:space="preserve"> I’m excited to deepen my technical expertise and contribute to solving complex, data-driven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learning process with the role’s requirements?</w:t>
      </w:r>
      <w:r>
        <w:br/>
      </w:r>
      <w:r>
        <w:rPr>
          <w:b/>
          <w:bCs/>
        </w:rPr>
        <w:t>Candidate:</w:t>
      </w:r>
      <w:r>
        <w:t xml:space="preserve"> I focus on building skills directly relevant to the role, such as learning Python and SQL through practical applications.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role?</w:t>
      </w:r>
      <w:r>
        <w:br/>
      </w:r>
      <w:r>
        <w:rPr>
          <w:b/>
          <w:bCs/>
        </w:rPr>
        <w:t>Candidate:</w:t>
      </w:r>
      <w:r>
        <w:t xml:space="preserve"> My analytical mindset, strong learning ethic, and collaborative approach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35839729" name="Horizontal Lin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995C05" id="Horizontal Line 3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limited experience with Python and SQL might hinder your ability to succeed in this role?</w:t>
      </w:r>
      <w:r>
        <w:br/>
      </w:r>
      <w:r>
        <w:rPr>
          <w:b/>
          <w:bCs/>
        </w:rPr>
        <w:t>Candidate:</w:t>
      </w:r>
      <w:r>
        <w:t xml:space="preserve"> It’s a potential challenge, but my commitment to learning and leveraging existing skills helps me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your lack of proficiency in technical tools?</w:t>
      </w:r>
      <w:r>
        <w:br/>
      </w:r>
      <w:r>
        <w:rPr>
          <w:b/>
          <w:bCs/>
        </w:rPr>
        <w:t>Candidate:</w:t>
      </w:r>
      <w:r>
        <w:t xml:space="preserve"> I’m actively taking courses and practising with Python and SQL to ensure I develop the required skills.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handled a technical task despite limited experience?</w:t>
      </w:r>
      <w:r>
        <w:br/>
      </w:r>
      <w:r>
        <w:rPr>
          <w:b/>
          <w:bCs/>
        </w:rPr>
        <w:t>Candidate:</w:t>
      </w:r>
      <w:r>
        <w:t xml:space="preserve"> I collaborated with a data analyst to automate reports, learning basic SQL to contribute effectively to the project.</w:t>
      </w:r>
    </w:p>
    <w:p w:rsidR="001220BA" w:rsidRDefault="00000000">
      <w:r>
        <w:rPr>
          <w:b/>
          <w:bCs/>
        </w:rPr>
        <w:t>Interviewer:</w:t>
      </w:r>
      <w:r>
        <w:t xml:space="preserve"> Do you think analytical skills alone are enough for this role?</w:t>
      </w:r>
      <w:r>
        <w:br/>
      </w:r>
      <w:r>
        <w:rPr>
          <w:b/>
          <w:bCs/>
        </w:rPr>
        <w:t>Candidate:</w:t>
      </w:r>
      <w:r>
        <w:t xml:space="preserve"> Analytical skills are essential, but technical proficiency complements them, which is why I’m prioritising learning these tools.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technical growth aligns with this role’s expectations?</w:t>
      </w:r>
      <w:r>
        <w:br/>
      </w:r>
      <w:r>
        <w:rPr>
          <w:b/>
          <w:bCs/>
        </w:rPr>
        <w:t>Candidate:</w:t>
      </w:r>
      <w:r>
        <w:t xml:space="preserve"> I focus on practical learning and aligning my skill-building efforts with the specific needs of the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you’re still developing your expertise?</w:t>
      </w:r>
      <w:r>
        <w:br/>
      </w:r>
      <w:r>
        <w:rPr>
          <w:b/>
          <w:bCs/>
        </w:rPr>
        <w:t>Candidate:</w:t>
      </w:r>
      <w:r>
        <w:t xml:space="preserve"> By being open about my learning process, actively contributing, and seeking their input to ensure successful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technical knowledge you don’t yet possess?</w:t>
      </w:r>
      <w:r>
        <w:br/>
      </w:r>
      <w:r>
        <w:rPr>
          <w:b/>
          <w:bCs/>
        </w:rPr>
        <w:t>Candidate:</w:t>
      </w:r>
      <w:r>
        <w:t xml:space="preserve"> I research, collaborate with experts, and break tasks into manageable steps to deliver results effectively.</w:t>
      </w:r>
    </w:p>
    <w:p w:rsidR="001220BA" w:rsidRDefault="00000000">
      <w:r>
        <w:rPr>
          <w:b/>
          <w:bCs/>
        </w:rPr>
        <w:t>Interviewer:</w:t>
      </w:r>
      <w:r>
        <w:t xml:space="preserve"> Why do you think you’re suited for this role despite limited technical experience?</w:t>
      </w:r>
      <w:r>
        <w:br/>
      </w:r>
      <w:r>
        <w:rPr>
          <w:b/>
          <w:bCs/>
        </w:rPr>
        <w:t>Candidate:</w:t>
      </w:r>
      <w:r>
        <w:t xml:space="preserve"> My adaptability, problem-solving abilities, and focus on learning position me well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balance learning technical skills with meeting role demands?</w:t>
      </w:r>
      <w:r>
        <w:br/>
      </w:r>
      <w:r>
        <w:rPr>
          <w:b/>
          <w:bCs/>
        </w:rPr>
        <w:t>Candidate:</w:t>
      </w:r>
      <w:r>
        <w:t xml:space="preserve"> I prioritise immediate tasks while continuously developing my technical skills to meet both current and future requirements.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analytical mindset, collaborative nature, and commitment to learning ensure I can contribute meaningfully to the team.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9609285" name="Horizontal Lin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8F04CC" id="Horizontal Line 3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limited Python and SQL experience for this role?</w:t>
      </w:r>
      <w:r>
        <w:br/>
      </w:r>
      <w:r>
        <w:rPr>
          <w:b/>
          <w:bCs/>
        </w:rPr>
        <w:t>Candidate:</w:t>
      </w:r>
      <w:r>
        <w:t xml:space="preserve"> While I’m still learning these tools, my strong analytical skills and commitment to growth ensure I can meet the role’s requirements.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gaps in your technical expertise?</w:t>
      </w:r>
      <w:r>
        <w:br/>
      </w:r>
      <w:r>
        <w:rPr>
          <w:b/>
          <w:bCs/>
        </w:rPr>
        <w:t>Candidate:</w:t>
      </w:r>
      <w:r>
        <w:t xml:space="preserve"> I actively seek learning opportunities, practise regularly, and collaborate with technical experts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experience might slow down technical projects?</w:t>
      </w:r>
      <w:r>
        <w:br/>
      </w:r>
      <w:r>
        <w:rPr>
          <w:b/>
          <w:bCs/>
        </w:rPr>
        <w:t>Candidate:</w:t>
      </w:r>
      <w:r>
        <w:t xml:space="preserve"> Not at all. I work efficiently by leveraging my strengths and collaborating with others to ensure timely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gain trust in a technical environment despite limited proficiency?</w:t>
      </w:r>
      <w:r>
        <w:br/>
      </w:r>
      <w:r>
        <w:rPr>
          <w:b/>
          <w:bCs/>
        </w:rPr>
        <w:t>Candidate:</w:t>
      </w:r>
      <w:r>
        <w:t xml:space="preserve"> By being transparent about my learning progress and demonstrating my ability to contribute through collaboration and problem-solving.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align your skills with the role’s technical demands?</w:t>
      </w:r>
      <w:r>
        <w:br/>
      </w:r>
      <w:r>
        <w:rPr>
          <w:b/>
          <w:bCs/>
        </w:rPr>
        <w:t>Candidate:</w:t>
      </w:r>
      <w:r>
        <w:t xml:space="preserve"> I focus on learning tools like Python and SQL through real-world applications to meet the role’s expectations.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data-driven task?</w:t>
      </w:r>
      <w:r>
        <w:br/>
      </w:r>
      <w:r>
        <w:rPr>
          <w:b/>
          <w:bCs/>
        </w:rPr>
        <w:t>Candidate:</w:t>
      </w:r>
      <w:r>
        <w:t xml:space="preserve"> I used Excel and basic SQL to analyse performance data, which improved team decision-making and efficiency.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readiness for this role?</w:t>
      </w:r>
      <w:r>
        <w:br/>
      </w:r>
      <w:r>
        <w:rPr>
          <w:b/>
          <w:bCs/>
        </w:rPr>
        <w:t>Candidate:</w:t>
      </w:r>
      <w:r>
        <w:t xml:space="preserve"> I focus on demonstrating my commitment to growth, showcasing my analytical skills, and ensuring measurable contributions.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technically demanding role?</w:t>
      </w:r>
      <w:r>
        <w:br/>
      </w:r>
      <w:r>
        <w:rPr>
          <w:b/>
          <w:bCs/>
        </w:rPr>
        <w:t>Candidate:</w:t>
      </w:r>
      <w:r>
        <w:t xml:space="preserve"> I’m eager to grow my expertise, contribute to meaningful projects, and solve complex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consult with experts, analyse data, and apply logical problem-solving to deliver effective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qualified for this role?</w:t>
      </w:r>
      <w:r>
        <w:br/>
      </w:r>
      <w:r>
        <w:rPr>
          <w:b/>
          <w:bCs/>
        </w:rPr>
        <w:t>Candidate:</w:t>
      </w:r>
      <w:r>
        <w:t xml:space="preserve"> My problem-solving skills, adaptability, and focus on continuous learning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1696045" name="Horizontal Lin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59E34C" id="Horizontal Line 3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limited experience in Python and SQL for a role that relies heavily on these tools?</w:t>
      </w:r>
      <w:r>
        <w:br/>
      </w:r>
      <w:r>
        <w:rPr>
          <w:b/>
          <w:bCs/>
        </w:rPr>
        <w:t>Candidate:</w:t>
      </w:r>
      <w:r>
        <w:t xml:space="preserve"> My strong analytical skills, problem-solving abilities, and commitment to learning ensure I can bridge the gap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lack of technical expertise will slow down the team’s progress?</w:t>
      </w:r>
      <w:r>
        <w:br/>
      </w:r>
      <w:r>
        <w:rPr>
          <w:b/>
          <w:bCs/>
        </w:rPr>
        <w:t>Candidate:</w:t>
      </w:r>
      <w:r>
        <w:t xml:space="preserve"> Not at all. I collaborate effectively, learn quickly, and focus on aligning with team goals to ensure timely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your technical shortcomings for this role?</w:t>
      </w:r>
      <w:r>
        <w:br/>
      </w:r>
      <w:r>
        <w:rPr>
          <w:b/>
          <w:bCs/>
        </w:rPr>
        <w:t>Candidate:</w:t>
      </w:r>
      <w:r>
        <w:t xml:space="preserve"> I’m actively taking courses and practising Python and SQL to build proficiency and ensure I meet the role’s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analytical skills alone are enough for this position?</w:t>
      </w:r>
      <w:r>
        <w:br/>
      </w:r>
      <w:r>
        <w:rPr>
          <w:b/>
          <w:bCs/>
        </w:rPr>
        <w:t>Candidate:</w:t>
      </w:r>
      <w:r>
        <w:t xml:space="preserve"> Analytical skills are critical, but I recognise the need for technical proficiency and am prioritising learning to complement my strengths.</w:t>
      </w:r>
    </w:p>
    <w:p w:rsidR="001220BA" w:rsidRDefault="00000000">
      <w:r>
        <w:rPr>
          <w:b/>
          <w:bCs/>
        </w:rPr>
        <w:t>Interviewer:</w:t>
      </w:r>
      <w:r>
        <w:t xml:space="preserve"> How do you gain credibility with technical teams when your expertise is limited?</w:t>
      </w:r>
      <w:r>
        <w:br/>
      </w:r>
      <w:r>
        <w:rPr>
          <w:b/>
          <w:bCs/>
        </w:rPr>
        <w:t>Candidate:</w:t>
      </w:r>
      <w:r>
        <w:t xml:space="preserve"> By being transparent about my progress, seeking feedback, and demonstrating a strong commitment to contributing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supported a technical project despite limited knowledge?</w:t>
      </w:r>
      <w:r>
        <w:br/>
      </w:r>
      <w:r>
        <w:rPr>
          <w:b/>
          <w:bCs/>
        </w:rPr>
        <w:t>Candidate:</w:t>
      </w:r>
      <w:r>
        <w:t xml:space="preserve"> I collaborated with a data team to streamline a reporting process, learning basic SQL along the way to provide meaningful support.</w:t>
      </w:r>
    </w:p>
    <w:p w:rsidR="001220BA" w:rsidRDefault="00000000">
      <w:r>
        <w:rPr>
          <w:b/>
          <w:bCs/>
        </w:rPr>
        <w:t>Interviewer:</w:t>
      </w:r>
      <w:r>
        <w:t xml:space="preserve"> How do you handle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consult with experts, research independently, and apply problem-solving skills to address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candidates with more technical experience?</w:t>
      </w:r>
      <w:r>
        <w:br/>
      </w:r>
      <w:r>
        <w:rPr>
          <w:b/>
          <w:bCs/>
        </w:rPr>
        <w:t>Candidate:</w:t>
      </w:r>
      <w:r>
        <w:t xml:space="preserve"> My adaptability, problem-solving mindset, and ability to learn quickly position me strongly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projects with broader organisational goals?</w:t>
      </w:r>
      <w:r>
        <w:br/>
      </w:r>
      <w:r>
        <w:rPr>
          <w:b/>
          <w:bCs/>
        </w:rPr>
        <w:t>Candidate:</w:t>
      </w:r>
      <w:r>
        <w:t xml:space="preserve"> I ensure clear communication, focus on shared priorities, and facilitate collaboration to align efforts with strategic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analytical mindset, collaborative approach, and commitment to continuous improvement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96828262" name="Horizontal Lin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EC3D5E" id="Horizontal Line 3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no significant experience in Python and SQL for this role?</w:t>
      </w:r>
      <w:r>
        <w:br/>
      </w:r>
      <w:r>
        <w:rPr>
          <w:b/>
          <w:bCs/>
        </w:rPr>
        <w:t>Candidate:</w:t>
      </w:r>
      <w:r>
        <w:t xml:space="preserve"> Leadership and communication skills are universal, and I’ve applied them successfully across various contexts, including technical settings.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experience will negatively impact the team?</w:t>
      </w:r>
      <w:r>
        <w:br/>
      </w:r>
      <w:r>
        <w:rPr>
          <w:b/>
          <w:bCs/>
        </w:rPr>
        <w:t>Candidate:</w:t>
      </w:r>
      <w:r>
        <w:t xml:space="preserve"> My focus on continuous learning and leveraging expert collaboration ensures that I can contribute meaningfully to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role that relies on skills you don’t currently possess?</w:t>
      </w:r>
      <w:r>
        <w:br/>
      </w:r>
      <w:r>
        <w:rPr>
          <w:b/>
          <w:bCs/>
        </w:rPr>
        <w:t>Candidate:</w:t>
      </w:r>
      <w:r>
        <w:t xml:space="preserve"> My ability to learn quickly, collaborate effectively, and align with organisational goals makes me confident in my fit for this position.</w:t>
      </w:r>
    </w:p>
    <w:p w:rsidR="001220BA" w:rsidRDefault="00000000">
      <w:r>
        <w:rPr>
          <w:b/>
          <w:bCs/>
        </w:rPr>
        <w:t>Interviewer:</w:t>
      </w:r>
      <w:r>
        <w:t xml:space="preserve"> Don’t you think this role would be better suited for someone with more technical expertise?</w:t>
      </w:r>
      <w:r>
        <w:br/>
      </w:r>
      <w:r>
        <w:rPr>
          <w:b/>
          <w:bCs/>
        </w:rPr>
        <w:t>Candidate:</w:t>
      </w:r>
      <w:r>
        <w:t xml:space="preserve"> While technical expertise is important, my skills in problem-solving, alignment, and collaboration make me an equally strong candidate.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despite lacking proficiency in essential tools?</w:t>
      </w:r>
      <w:r>
        <w:br/>
      </w:r>
      <w:r>
        <w:rPr>
          <w:b/>
          <w:bCs/>
        </w:rPr>
        <w:t>Candidate:</w:t>
      </w:r>
      <w:r>
        <w:t xml:space="preserve"> By being transparent, seeking their input, and demonstrating a commitment to learning and contributing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added value to a technical project despite limited knowledge?</w:t>
      </w:r>
      <w:r>
        <w:br/>
      </w:r>
      <w:r>
        <w:rPr>
          <w:b/>
          <w:bCs/>
        </w:rPr>
        <w:t>Candidate:</w:t>
      </w:r>
      <w:r>
        <w:t xml:space="preserve"> I worked with engineers to automate a process, providing communication support and learning SQL along the way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Why haven’t you prioritised technical skills earlier in your career?</w:t>
      </w:r>
      <w:r>
        <w:br/>
      </w:r>
      <w:r>
        <w:rPr>
          <w:b/>
          <w:bCs/>
        </w:rPr>
        <w:t>Candidate:</w:t>
      </w:r>
      <w:r>
        <w:t xml:space="preserve"> My focus has been on developing problem-solving and analytical skills, but I’m now committed to expanding my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handle urgent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rely on expert collaboration, independent research, and logical problem-solving to address challenges efficiently.</w:t>
      </w:r>
    </w:p>
    <w:p w:rsidR="001220BA" w:rsidRDefault="00000000">
      <w:r>
        <w:rPr>
          <w:b/>
          <w:bCs/>
        </w:rPr>
        <w:t>Interviewer:</w:t>
      </w:r>
      <w:r>
        <w:t xml:space="preserve"> Why should we choose you over candidates with more technical expertise?</w:t>
      </w:r>
      <w:r>
        <w:br/>
      </w:r>
      <w:r>
        <w:rPr>
          <w:b/>
          <w:bCs/>
        </w:rPr>
        <w:t>Candidate:</w:t>
      </w:r>
      <w:r>
        <w:t xml:space="preserve"> My analytical mindset, adaptability, and strong communication skills ensure I can align team efforts and deliver impactful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efforts and organisational goals?</w:t>
      </w:r>
      <w:r>
        <w:br/>
      </w:r>
      <w:r>
        <w:rPr>
          <w:b/>
          <w:bCs/>
        </w:rPr>
        <w:t>Candidate:</w:t>
      </w:r>
      <w:r>
        <w:t xml:space="preserve"> By maintaining clear communication, setting shared objectives, and ensuring collaboration between all stakeholders.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7377671" name="Horizontal Line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5ED7DE" id="Horizontal Line 3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Learning Potential Bias, and Results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career background has adequately prepared you for this technically demanding role?</w:t>
      </w:r>
      <w:r>
        <w:br/>
      </w:r>
      <w:r>
        <w:rPr>
          <w:b/>
          <w:bCs/>
        </w:rPr>
        <w:t>Candidate:</w:t>
      </w:r>
      <w:r>
        <w:t xml:space="preserve"> While my experience has been more analytical, I’m actively building the technical skills required to succeed in this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meet technical expectations?</w:t>
      </w:r>
      <w:r>
        <w:br/>
      </w:r>
      <w:r>
        <w:rPr>
          <w:b/>
          <w:bCs/>
        </w:rPr>
        <w:t>Candidate:</w:t>
      </w:r>
      <w:r>
        <w:t xml:space="preserve"> I focus on learning tools like Python and SQL and ensure I align my progress with the role’s demands.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delivered results in a technical project?</w:t>
      </w:r>
      <w:r>
        <w:br/>
      </w:r>
      <w:r>
        <w:rPr>
          <w:b/>
          <w:bCs/>
        </w:rPr>
        <w:t>Candidate:</w:t>
      </w:r>
      <w:r>
        <w:t xml:space="preserve"> I collaborated with data analysts to streamline a reporting process, learning basic SQL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proficiency outweighs analytical skills in this role?</w:t>
      </w:r>
      <w:r>
        <w:br/>
      </w:r>
      <w:r>
        <w:rPr>
          <w:b/>
          <w:bCs/>
        </w:rPr>
        <w:t>Candidate:</w:t>
      </w:r>
      <w:r>
        <w:t xml:space="preserve"> Both are critical, and I’m working to ensure my technical growth complements my analytical 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in technical environments while still developing your expertise?</w:t>
      </w:r>
      <w:r>
        <w:br/>
      </w:r>
      <w:r>
        <w:rPr>
          <w:b/>
          <w:bCs/>
        </w:rPr>
        <w:t>Candidate:</w:t>
      </w:r>
      <w:r>
        <w:t xml:space="preserve"> By being transparent, seeking input, and contributing to team efforts through collaboration and problem-solving.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strong technical skills?</w:t>
      </w:r>
      <w:r>
        <w:br/>
      </w:r>
      <w:r>
        <w:rPr>
          <w:b/>
          <w:bCs/>
        </w:rPr>
        <w:t>Candidate:</w:t>
      </w:r>
      <w:r>
        <w:t xml:space="preserve"> I’m excited to deepen my technical expertise and contribute to meaningful data-driven initiatives.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ability to succeed in this role?</w:t>
      </w:r>
      <w:r>
        <w:br/>
      </w:r>
      <w:r>
        <w:rPr>
          <w:b/>
          <w:bCs/>
        </w:rPr>
        <w:t>Candidate:</w:t>
      </w:r>
      <w:r>
        <w:t xml:space="preserve"> I focus on demonstrating my adaptability, commitment to growth, and ability to deliver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learning process with role requirements?</w:t>
      </w:r>
      <w:r>
        <w:br/>
      </w:r>
      <w:r>
        <w:rPr>
          <w:b/>
          <w:bCs/>
        </w:rPr>
        <w:t>Candidate:</w:t>
      </w:r>
      <w:r>
        <w:t xml:space="preserve"> I focus on practical applications of Python and SQL that are directly relevant to the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aligned with organisational goals while learning technical skills?</w:t>
      </w:r>
      <w:r>
        <w:br/>
      </w:r>
      <w:r>
        <w:rPr>
          <w:b/>
          <w:bCs/>
        </w:rPr>
        <w:t>Candidate:</w:t>
      </w:r>
      <w:r>
        <w:t xml:space="preserve"> I prioritise tasks that contribute directly to team objectives while building my expertise.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a more technical background?</w:t>
      </w:r>
      <w:r>
        <w:br/>
      </w:r>
      <w:r>
        <w:rPr>
          <w:b/>
          <w:bCs/>
        </w:rPr>
        <w:t>Candidate:</w:t>
      </w:r>
      <w:r>
        <w:t xml:space="preserve"> My strong analytical mindset, collaborative skills, and commitment to learning position me to succeed in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8980775" name="Horizontal Lin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B84D4D" id="Horizontal Line 3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Technical Expertise Bias, Organisational Fit Bias, and Leadership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requiring significant technical skills?</w:t>
      </w:r>
      <w:r>
        <w:br/>
      </w:r>
      <w:r>
        <w:rPr>
          <w:b/>
          <w:bCs/>
        </w:rPr>
        <w:t>Candidate:</w:t>
      </w:r>
      <w:r>
        <w:t xml:space="preserve"> I’m excited about the opportunity to grow, contribute, and build on my existing analytical and problem-solving skills.</w:t>
      </w:r>
    </w:p>
    <w:p w:rsidR="001220BA" w:rsidRDefault="00000000">
      <w:r>
        <w:rPr>
          <w:b/>
          <w:bCs/>
        </w:rPr>
        <w:t>Interviewer:</w:t>
      </w:r>
      <w:r>
        <w:t xml:space="preserve"> Do you think limited technical expertise impacts your ability to fit into this team?</w:t>
      </w:r>
      <w:r>
        <w:br/>
      </w:r>
      <w:r>
        <w:rPr>
          <w:b/>
          <w:bCs/>
        </w:rPr>
        <w:t>Candidate:</w:t>
      </w:r>
      <w:r>
        <w:t xml:space="preserve"> I bring strong collaboration skills and a commitment to learning, which help me integrate effectively and contribute meaningfully.</w:t>
      </w:r>
    </w:p>
    <w:p w:rsidR="001220BA" w:rsidRDefault="00000000">
      <w:r>
        <w:rPr>
          <w:b/>
          <w:bCs/>
        </w:rPr>
        <w:t>Interviewer:</w:t>
      </w:r>
      <w:r>
        <w:t xml:space="preserve"> How do you handle tasks requiring technical skills you may lack?</w:t>
      </w:r>
      <w:r>
        <w:br/>
      </w:r>
      <w:r>
        <w:rPr>
          <w:b/>
          <w:bCs/>
        </w:rPr>
        <w:t>Candidate:</w:t>
      </w:r>
      <w:r>
        <w:t xml:space="preserve"> I research thoroughly, seek input from experts, and collaborate closely with team members to ensure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meet technical demands?</w:t>
      </w:r>
      <w:r>
        <w:br/>
      </w:r>
      <w:r>
        <w:rPr>
          <w:b/>
          <w:bCs/>
        </w:rPr>
        <w:t>Candidate:</w:t>
      </w:r>
      <w:r>
        <w:t xml:space="preserve"> By focusing on continuous learning, aligning my efforts with team objectives, and demonstrating adaptability.</w:t>
      </w:r>
    </w:p>
    <w:p w:rsidR="001220BA" w:rsidRDefault="00000000">
      <w:r>
        <w:rPr>
          <w:b/>
          <w:bCs/>
        </w:rPr>
        <w:t>Interviewer:</w:t>
      </w:r>
      <w:r>
        <w:t xml:space="preserve"> Do you think you’ll face challenges gaining credibility in a technical team?</w:t>
      </w:r>
      <w:r>
        <w:br/>
      </w:r>
      <w:r>
        <w:rPr>
          <w:b/>
          <w:bCs/>
        </w:rPr>
        <w:t>Candidate:</w:t>
      </w:r>
      <w:r>
        <w:t xml:space="preserve"> Initially, there might be challenges, but I build trust by respecting expertise, contributing effectively, and learning quickly.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data-driven task?</w:t>
      </w:r>
      <w:r>
        <w:br/>
      </w:r>
      <w:r>
        <w:rPr>
          <w:b/>
          <w:bCs/>
        </w:rPr>
        <w:t>Candidate:</w:t>
      </w:r>
      <w:r>
        <w:t xml:space="preserve"> I worked with a data team to analyse performance metrics, using Excel and learning basic SQL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despite its technical requirements?</w:t>
      </w:r>
      <w:r>
        <w:br/>
      </w:r>
      <w:r>
        <w:rPr>
          <w:b/>
          <w:bCs/>
        </w:rPr>
        <w:t>Candidate:</w:t>
      </w:r>
      <w:r>
        <w:t xml:space="preserve"> I’m motivated by the opportunity to grow my expertise, contribute to meaningful projects, and solve complex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learning technical skills with meeting immediate role demands?</w:t>
      </w:r>
      <w:r>
        <w:br/>
      </w:r>
      <w:r>
        <w:rPr>
          <w:b/>
          <w:bCs/>
        </w:rPr>
        <w:t>Candidate:</w:t>
      </w:r>
      <w:r>
        <w:t xml:space="preserve"> I prioritise tasks while dedicating time to learning tools like Python and SQL to ensure both short- and long-term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projects align with organisational goals?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priorities, and ensuring alignment between technical efforts and strategic objectives.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ability to align teams, solve problems, and adapt to new challenges positions me confidently for this role.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analytical and collaborative skills prepare you for a role requiring technical expertise in tools like Python and SQL?</w:t>
      </w:r>
      <w:r>
        <w:br/>
      </w:r>
      <w:r>
        <w:rPr>
          <w:b/>
          <w:bCs/>
        </w:rPr>
        <w:t>Candidate:</w:t>
      </w:r>
      <w:r>
        <w:t xml:space="preserve"> My analytical mindset and ability to work with diverse teams allow me to contribute effectively while actively developing my technical skills.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biases might influence how your technical abilities are perceived?</w:t>
      </w:r>
      <w:r>
        <w:br/>
      </w:r>
      <w:r>
        <w:rPr>
          <w:b/>
          <w:bCs/>
        </w:rPr>
        <w:t>Candidate:</w:t>
      </w:r>
      <w:r>
        <w:t xml:space="preserve"> It’s possible, but I believe my focus on continuous learning and collaboration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your limited technical experience might hinder your success?</w:t>
      </w:r>
      <w:r>
        <w:br/>
      </w:r>
      <w:r>
        <w:rPr>
          <w:b/>
          <w:bCs/>
        </w:rPr>
        <w:t>Candidate:</w:t>
      </w:r>
      <w:r>
        <w:t xml:space="preserve"> I rely on my problem-solving skills, ability to learn quickly, and collaboration with technical experts to overcome such perceptions.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transferable skills in technical roles?</w:t>
      </w:r>
      <w:r>
        <w:br/>
      </w:r>
      <w:r>
        <w:rPr>
          <w:b/>
          <w:bCs/>
        </w:rPr>
        <w:t>Candidate:</w:t>
      </w:r>
      <w:r>
        <w:t xml:space="preserve"> It can, but I believe strong communication and analytical abilities are critical complements to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while developing your expertise?</w:t>
      </w:r>
      <w:r>
        <w:br/>
      </w:r>
      <w:r>
        <w:rPr>
          <w:b/>
          <w:bCs/>
        </w:rPr>
        <w:t>Candidate:</w:t>
      </w:r>
      <w:r>
        <w:t xml:space="preserve"> By being transparent about my learning journey, respecting their input, and demonstrating my commitment to contributing meaningfully.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contributed to a technical project despite limited experience?</w:t>
      </w:r>
      <w:r>
        <w:br/>
      </w:r>
      <w:r>
        <w:rPr>
          <w:b/>
          <w:bCs/>
        </w:rPr>
        <w:t>Candidate:</w:t>
      </w:r>
      <w:r>
        <w:t xml:space="preserve"> I worked with a data team to automate reports, learning basic SQL to provide valuable support during the project.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technical knowledge you may not yet have?</w:t>
      </w:r>
      <w:r>
        <w:br/>
      </w:r>
      <w:r>
        <w:rPr>
          <w:b/>
          <w:bCs/>
        </w:rPr>
        <w:t>Candidate:</w:t>
      </w:r>
      <w:r>
        <w:t xml:space="preserve"> I research thoroughly, consult with experts, and leverage available resources to address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that requires technical skills you’re still developing?</w:t>
      </w:r>
      <w:r>
        <w:br/>
      </w:r>
      <w:r>
        <w:rPr>
          <w:b/>
          <w:bCs/>
        </w:rPr>
        <w:t>Candidate:</w:t>
      </w:r>
      <w:r>
        <w:t xml:space="preserve"> I’m excited to deepen my expertise, contribute to meaningful projects, and bridge gaps between technical and non-technical teams.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while building technical skills?</w:t>
      </w:r>
      <w:r>
        <w:br/>
      </w:r>
      <w:r>
        <w:rPr>
          <w:b/>
          <w:bCs/>
        </w:rPr>
        <w:t>Candidate:</w:t>
      </w:r>
      <w:r>
        <w:t xml:space="preserve"> I focus on tasks that directly contribute to team objectives while dedicating time to learning tools like Python and SQL.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position?</w:t>
      </w:r>
      <w:r>
        <w:br/>
      </w:r>
      <w:r>
        <w:rPr>
          <w:b/>
          <w:bCs/>
        </w:rPr>
        <w:t>Candidate:</w:t>
      </w:r>
      <w:r>
        <w:t xml:space="preserve"> My analytical mindset, collaborative approach, and commitment to learning position me well to succeed in this role.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sectPr w:rsidR="001220B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095F" w:rsidRDefault="008F095F">
      <w:pPr>
        <w:spacing w:after="0" w:line="240" w:lineRule="auto"/>
      </w:pPr>
      <w:r>
        <w:separator/>
      </w:r>
    </w:p>
  </w:endnote>
  <w:endnote w:type="continuationSeparator" w:id="0">
    <w:p w:rsidR="008F095F" w:rsidRDefault="008F0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095F" w:rsidRDefault="008F095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8F095F" w:rsidRDefault="008F09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220BA"/>
    <w:rsid w:val="001220BA"/>
    <w:rsid w:val="003C1481"/>
    <w:rsid w:val="00810C74"/>
    <w:rsid w:val="008F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D15725-7EC2-4A6B-96A4-5BEFEC6B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42601</Words>
  <Characters>242827</Characters>
  <Application>Microsoft Office Word</Application>
  <DocSecurity>0</DocSecurity>
  <Lines>2023</Lines>
  <Paragraphs>569</Paragraphs>
  <ScaleCrop>false</ScaleCrop>
  <Company/>
  <LinksUpToDate>false</LinksUpToDate>
  <CharactersWithSpaces>284859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2025-01-09T15:03:00Z</dcterms:created>
  <dcterms:modified xsi:type="dcterms:W3CDTF">2025-01-09T15:03:00Z</dcterms:modified>
</cp:coreProperties>
</file>