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14826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1: Digital Literacy</w:t>
      </w:r>
    </w:p>
    <w:p w:rsidR="00314826" w:rsidRDefault="00000000">
      <w:r>
        <w:rPr>
          <w:rFonts w:ascii="Times New Roman" w:hAnsi="Times New Roman"/>
          <w:b/>
          <w:bCs/>
          <w:sz w:val="24"/>
          <w:szCs w:val="24"/>
        </w:rPr>
        <w:t>A candidate applying for an administrative role must demonstrate proficiency in using productivity tools (e.g., Microsoft Office, Google Workspace).</w:t>
      </w:r>
      <w:r>
        <w:rPr>
          <w:rFonts w:ascii="Times New Roman" w:hAnsi="Times New Roman"/>
          <w:sz w:val="24"/>
          <w:szCs w:val="24"/>
        </w:rPr>
        <w:t xml:space="preserve"> </w:t>
      </w:r>
    </w:p>
    <w:p w:rsidR="00314826" w:rsidRDefault="00314826">
      <w:pPr>
        <w:rPr>
          <w:rFonts w:ascii="Times New Roman" w:hAnsi="Times New Roman"/>
          <w:sz w:val="24"/>
          <w:szCs w:val="24"/>
        </w:rPr>
      </w:pP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314826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proficiency in using productivity tools like Microsoft Office and Google Workspace?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regularly practice using these tools, explore advanced features, and stay updated with new functionalities to enhance my efficiency.</w:t>
      </w:r>
    </w:p>
    <w:p w:rsidR="00314826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time you used productivity tools to streamline a process?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automated repetitive tasks in Excel, saving the team several hours weekly and ensuring data accuracy.</w:t>
      </w:r>
    </w:p>
    <w:p w:rsidR="00314826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learning new features in productivity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explore online tutorials, participate in training sessions, and experiment with the tools to understand and apply new features effectively.</w:t>
      </w:r>
    </w:p>
    <w:p w:rsidR="00314826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document collaboration in tools like Google Workspace?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features like version history and real-time editing, assign roles and permissions, and ensure clear communication with collaborators.</w:t>
      </w:r>
    </w:p>
    <w:p w:rsidR="00314826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maintain accuracy when managing data in spreadsheets?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formulas, validation tools, and conditional formatting to reduce errors and ensure data consistency.</w:t>
      </w:r>
    </w:p>
    <w:p w:rsidR="00314826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presentations are engaging and professional?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clear layouts, consistent formatting, and use features like animations and visuals to make the presentation impactful.</w:t>
      </w:r>
    </w:p>
    <w:p w:rsidR="00314826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prioritise tasks and manage schedules using digital calendars?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set reminders, categorise tasks by priority, and synchronise calendars to manage deadlines and team schedules efficiently.</w:t>
      </w:r>
    </w:p>
    <w:p w:rsidR="00314826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organise email communications for optimal productivity?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labels, filters, and rules to categorise emails and ensure that my inbox remains organised for quick access to important messages.</w:t>
      </w:r>
    </w:p>
    <w:p w:rsidR="00314826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troubleshoot issues with productivity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consult online resources, seek help from support teams, and explore alternate solutions to resolve technical challenges.</w:t>
      </w:r>
    </w:p>
    <w:p w:rsidR="00314826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stay updated with advancements in productivity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attend webinars, subscribe to relevant newsletters, and participate in training sessions to stay informed about updates and best practices.</w:t>
      </w: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314826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Some people prefer specific tools, like Microsoft Office over Google Workspace. What’s your preference and why?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have their strengths. I adapt based on the team’s needs and am proficient in using both platforms.</w:t>
      </w:r>
    </w:p>
    <w:p w:rsidR="00314826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tasks that require using multiple productivity tools simultaneously?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compatibility between tools, plan workflows effectively, and leverage integrations to streamline processes.</w:t>
      </w:r>
    </w:p>
    <w:p w:rsidR="00314826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find it challenging to keep up with frequent updates to productivity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updates can be frequent, I stay proactive by exploring new features and learning how they can enhance my productivity.</w:t>
      </w:r>
    </w:p>
    <w:p w:rsidR="00314826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seamless collaboration when team members use different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find common platforms or integrate tools where possible to ensure smooth collaboration and data sharing.</w:t>
      </w:r>
    </w:p>
    <w:p w:rsidR="00314826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large datasets in spreadsheets without becoming overwhelmed?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features like pivot tables, filters, and advanced formulas to organise and analyse data effectively.</w:t>
      </w:r>
    </w:p>
    <w:p w:rsidR="00314826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create professional documents while adhering to branding guidelines?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templates, ensure consistent formatting, and double-check details to align documents with branding requirements.</w:t>
      </w:r>
    </w:p>
    <w:p w:rsidR="00314826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older versions of tools hinder productivity?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Older versions may lack certain features, but I ensure I make the most of the available functionalities to meet expectations.</w:t>
      </w:r>
    </w:p>
    <w:p w:rsidR="00314826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data security while using cloud-based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strong passwords, enable two-factor authentication, and follow organisational policies for secure data handling.</w:t>
      </w:r>
    </w:p>
    <w:p w:rsidR="00314826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prioritise which tool to use for a specific task?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evaluate the task requirements and choose the tool that offers the most efficiency and ease of use for that situation.</w:t>
      </w:r>
    </w:p>
    <w:p w:rsidR="00314826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train colleagues who are less familiar with productivity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step-by-step guidance, share resources, and ensure they feel confident using the tools effectively.</w:t>
      </w:r>
    </w:p>
    <w:p w:rsidR="0031482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601811900" name="Horizontal Line 4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7E21DBD" id="Horizontal Line 45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314826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some people find certain tools more intuitive than others?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Intuition varies, but I adapt to any tool by exploring its features, practising, and learning through resources.</w:t>
      </w:r>
    </w:p>
    <w:p w:rsidR="00314826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situations where colleagues prefer different productivity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find common platforms or integrate tools where possible to ensure seamless collaboration and efficiency.</w:t>
      </w:r>
    </w:p>
    <w:p w:rsidR="00314826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people struggle with advanced features in productivity tools. How do you handle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break tasks into smaller steps, explore tutorials, and practice regularly to master advanced features.</w:t>
      </w:r>
    </w:p>
    <w:p w:rsidR="00314826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accuracy in spreadsheets when managing multiple datasets?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validation tools, conditional formatting, and cross-check data to maintain accuracy.</w:t>
      </w:r>
    </w:p>
    <w:p w:rsidR="00314826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cloud-based tools are more efficient than desktop applications?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Cloud-based tools enhance collaboration, but I adapt based on the team’s needs and project requirements.</w:t>
      </w:r>
    </w:p>
    <w:p w:rsidR="00314826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people prefer simpler tools. How do you manage expectations when working with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tailor my approach to the team’s comfort level while ensuring the tools used meet the project’s needs.</w:t>
      </w:r>
    </w:p>
    <w:p w:rsidR="00314826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troubleshooting issues with unfamiliar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explore help resources, consult with colleagues, and experiment with solutions to resolve the issue quickly.</w:t>
      </w:r>
    </w:p>
    <w:p w:rsidR="00314826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proficiency in productivity tools depends on prior exposure?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exposure helps, anyone can master these tools with practice and the right resources.</w:t>
      </w:r>
    </w:p>
    <w:p w:rsidR="00314826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tight deadlines that require the use of multiple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plan workflows carefully, prioritise tasks, and ensure compatibility between tools to meet deadlines effectively.</w:t>
      </w:r>
    </w:p>
    <w:p w:rsidR="00314826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people prefer using templates over creating from scratch. How do you decide?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Templates save time for recurring tasks, but I create customised solutions when specific requirements arise.</w:t>
      </w:r>
    </w:p>
    <w:p w:rsidR="0031482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000994257" name="Horizontal Line 4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5642902" id="Horizontal Line 45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314826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older professionals find it harder to master advanced productivity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Proficiency depends on practice and resources, not age. I stay updated and continuously improve my skills.</w:t>
      </w:r>
    </w:p>
    <w:p w:rsidR="00314826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when team members are less tech-savvy?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step-by-step guidance, share resources, and ensure everyone feels confident using the tools effectively.</w:t>
      </w:r>
    </w:p>
    <w:p w:rsidR="00314826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people with limited formal training in tools struggle more?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Training helps, but I believe practice and access to resources can help anyone become proficient.</w:t>
      </w:r>
    </w:p>
    <w:p w:rsidR="00314826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you’re asked to learn a completely new tool?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dedicate time to learning, explore resources like tutorials, and seek mentorship if necessary to adapt quickly.</w:t>
      </w:r>
    </w:p>
    <w:p w:rsidR="00314826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older versions of tools hinder productivity for less experienced users?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They can, but I ensure I make the most of available features to meet expectations and improve efficiency.</w:t>
      </w:r>
    </w:p>
    <w:p w:rsidR="00314826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create clarity in presentations for diverse audiences?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clear layouts, visuals, and consistent formatting to ensure the message is understood by everyone.</w:t>
      </w:r>
    </w:p>
    <w:p w:rsidR="00314826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team members who struggle with spreadsheets?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break tasks into manageable steps, provide training, and encourage collaboration to build confidence.</w:t>
      </w:r>
    </w:p>
    <w:p w:rsidR="00314826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cloud-based tools are confusing for less experienced users?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They can be, but with proper training and guidance, most people adapt quickly to cloud-based platforms.</w:t>
      </w:r>
    </w:p>
    <w:p w:rsidR="00314826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multiple tools simultaneously without feeling overwhelmed?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plan workflows carefully, ensure tools integrate seamlessly, and prioritise tasks to maintain focus.</w:t>
      </w:r>
    </w:p>
    <w:p w:rsidR="00314826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challenges when team members are reluctant to adopt new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the tools’ benefits, provide training, and ensure the transition feels manageable for everyone.</w:t>
      </w:r>
    </w:p>
    <w:p w:rsidR="0031482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627963488" name="Horizontal Line 4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4EAE52E" id="Horizontal Line 45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314826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Some people believe older professionals struggle with modern productivity tools. How do you counter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Proficiency comes from practice and effort. I ensure I stay updated and continuously improve my skills.</w:t>
      </w:r>
    </w:p>
    <w:p w:rsidR="00314826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people with limited technical backgrounds find it harder to use advanced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Tools can be learned by anyone with the right resources, guidance, and consistent practice.</w:t>
      </w:r>
    </w:p>
    <w:p w:rsidR="00314826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help team members who might lack confidence in using productivity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patient guidance, share step-by-step instructions, and ensure they feel supported throughout the process.</w:t>
      </w:r>
    </w:p>
    <w:p w:rsidR="00314826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professionals adapt to cloud-based tools faster?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depends on mindset and willingness to learn, not age. I focus on using resources to stay proficient.</w:t>
      </w:r>
    </w:p>
    <w:p w:rsidR="00314826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situations where technology feels overwhelming for some team members?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break down processes into manageable steps, provide training, and encourage questions to ease the transition.</w:t>
      </w:r>
    </w:p>
    <w:p w:rsidR="00314826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advanced productivity tools are necessary for all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Advanced tools enhance efficiency and collaboration, but I tailor their use to the specific needs of the team or project.</w:t>
      </w:r>
    </w:p>
    <w:p w:rsidR="00314826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team members reluctant to adopt new technologies?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the tools’ benefits, provide training, and support their learning process to build confidence.</w:t>
      </w:r>
    </w:p>
    <w:p w:rsidR="00314826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advanced features in tools are overused by some professionals?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Advanced features add value when used effectively. I ensure they are applied appropriately to enhance productivity.</w:t>
      </w:r>
    </w:p>
    <w:p w:rsidR="00314826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stay updated on tools even if your team isn’t tech-forward?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proactively explore resources, attend training, and share knowledge with the team to promote efficiency.</w:t>
      </w:r>
    </w:p>
    <w:p w:rsidR="00314826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improvement in tool usage?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treat feedback constructively, seek learning opportunities, and focus on refining my skills to meet expectations.</w:t>
      </w:r>
    </w:p>
    <w:p w:rsidR="0031482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709199697" name="Horizontal Line 4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779FA57" id="Horizontal Line 45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314826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Some people think professionals with limited exposure to technology struggle in productivity-heavy roles. How do you address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consistent learning, using resources to master tools and demonstrate my efficiency in delivering results.</w:t>
      </w:r>
    </w:p>
    <w:p w:rsidR="00314826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older professionals face challenges with modern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Challenges exist for everyone, but with practice and training, anyone can achieve proficiency.</w:t>
      </w:r>
    </w:p>
    <w:p w:rsidR="00314826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technical skills are on par with younger colleagues?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stay updated, practice regularly, and focus on mastering tools to ensure my skills are competitive.</w:t>
      </w:r>
    </w:p>
    <w:p w:rsidR="00314826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people believe templates simplify tasks for less experienced users. Do you agree?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Templates are helpful, but I customise them as needed to meet project requirements effectively.</w:t>
      </w:r>
    </w:p>
    <w:p w:rsidR="00314826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advanced tools are intimidating for professionals with minimal exposure?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Tools can seem intimidating initially, but proper guidance and consistent use make them accessible to anyone.</w:t>
      </w:r>
    </w:p>
    <w:p w:rsidR="00314826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overcome assumptions that advanced tools might be beyond your expertise?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delivering results, using resources to improve my skills, and demonstrating proficiency in my work.</w:t>
      </w:r>
    </w:p>
    <w:p w:rsidR="00314826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employees are naturally better at using modern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Proficiency comes from practice and effort, not age. I focus on using resources and consistent learning to stay efficient.</w:t>
      </w:r>
    </w:p>
    <w:p w:rsidR="00314826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team members who might feel overwhelmed by advanced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step-by-step guidance, share resources, and ensure they feel supported to build their confidence.</w:t>
      </w:r>
    </w:p>
    <w:p w:rsidR="00314826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limited exposure to tools impacts productivity?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Exposure helps, but I focus on learning quickly and using resources to overcome any limitations.</w:t>
      </w:r>
    </w:p>
    <w:p w:rsidR="00314826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improvement in your technical skills?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take feedback positively, seek training opportunities, and ensure continuous improvement in my skills.</w:t>
      </w:r>
    </w:p>
    <w:p w:rsidR="0031482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870055042" name="Horizontal Line 4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E206E59" id="Horizontal Line 45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Age and Technical Background</w:t>
      </w:r>
    </w:p>
    <w:p w:rsidR="00314826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older professionals find it harder to learn advanced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Learning depends on effort and practice, not age. I focus on consistent improvement and staying updated.</w:t>
      </w:r>
    </w:p>
    <w:p w:rsidR="00314826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you improve your tool proficiency?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take feedback constructively, explore learning resources, and work diligently to refine my skills.</w:t>
      </w:r>
    </w:p>
    <w:p w:rsidR="00314826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people with limited technical exposure struggle more with advanced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Exposure helps, but with the right resources and guidance, anyone can master advanced tools effectively.</w:t>
      </w:r>
    </w:p>
    <w:p w:rsidR="00314826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employees adapt to cloud-based tools faster?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depends on mindset and willingness to learn, not age. I ensure I stay proficient through regular practice.</w:t>
      </w:r>
    </w:p>
    <w:p w:rsidR="00314826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train colleagues who may feel less confident using modern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patient, step-by-step guidance and ensure they have the support they need to build their confidence.</w:t>
      </w:r>
    </w:p>
    <w:p w:rsidR="00314826" w:rsidRDefault="00000000">
      <w:pPr>
        <w:pStyle w:val="NormalWeb"/>
        <w:numPr>
          <w:ilvl w:val="0"/>
          <w:numId w:val="8"/>
        </w:numPr>
        <w:suppressAutoHyphens w:val="0"/>
      </w:pPr>
      <w:r>
        <w:rPr>
          <w:rStyle w:val="Strong"/>
        </w:rPr>
        <w:t>Interviewer:</w:t>
      </w:r>
      <w:r>
        <w:t xml:space="preserve"> Do you think professionals with extensive experience tend to avoid using modern tools?</w:t>
      </w:r>
      <w:r>
        <w:br/>
      </w:r>
      <w:r>
        <w:rPr>
          <w:rStyle w:val="Strong"/>
        </w:rPr>
        <w:t>Candidate:</w:t>
      </w:r>
      <w:r>
        <w:t xml:space="preserve"> Experience often brings valuable insights, but staying adaptable and open to new tools is crucial for continuous improvement.</w:t>
      </w:r>
    </w:p>
    <w:p w:rsidR="00314826" w:rsidRDefault="00000000">
      <w:pPr>
        <w:pStyle w:val="NormalWeb"/>
        <w:numPr>
          <w:ilvl w:val="0"/>
          <w:numId w:val="8"/>
        </w:numPr>
        <w:suppressAutoHyphens w:val="0"/>
      </w:pPr>
      <w:r>
        <w:rPr>
          <w:rStyle w:val="Strong"/>
        </w:rPr>
        <w:t>Interviewer:</w:t>
      </w:r>
      <w:r>
        <w:t xml:space="preserve"> How do you ensure your own technical skills remain current in a rapidly evolving environment?</w:t>
      </w:r>
      <w:r>
        <w:br/>
      </w:r>
      <w:r>
        <w:rPr>
          <w:rStyle w:val="Strong"/>
        </w:rPr>
        <w:t>Candidate:</w:t>
      </w:r>
      <w:r>
        <w:t xml:space="preserve"> I actively participate in training sessions, explore new tools, and stay informed about technological advancements in my field.</w:t>
      </w:r>
    </w:p>
    <w:p w:rsidR="00314826" w:rsidRDefault="00000000">
      <w:pPr>
        <w:pStyle w:val="NormalWeb"/>
        <w:numPr>
          <w:ilvl w:val="0"/>
          <w:numId w:val="8"/>
        </w:numPr>
        <w:suppressAutoHyphens w:val="0"/>
      </w:pPr>
      <w:r>
        <w:rPr>
          <w:rStyle w:val="Strong"/>
        </w:rPr>
        <w:t>Interviewer:</w:t>
      </w:r>
      <w:r>
        <w:t xml:space="preserve"> Do you think younger employees are naturally better at multitasking with modern tools?</w:t>
      </w:r>
      <w:r>
        <w:br/>
      </w:r>
      <w:r>
        <w:rPr>
          <w:rStyle w:val="Strong"/>
        </w:rPr>
        <w:t>Candidate:</w:t>
      </w:r>
      <w:r>
        <w:t xml:space="preserve"> Multitasking effectively depends on training and practice, not age. I focus on developing strong workflows to enhance efficiency.</w:t>
      </w:r>
    </w:p>
    <w:p w:rsidR="00314826" w:rsidRDefault="00000000">
      <w:pPr>
        <w:pStyle w:val="NormalWeb"/>
        <w:numPr>
          <w:ilvl w:val="0"/>
          <w:numId w:val="8"/>
        </w:numPr>
        <w:suppressAutoHyphens w:val="0"/>
      </w:pPr>
      <w:r>
        <w:rPr>
          <w:rStyle w:val="Strong"/>
        </w:rPr>
        <w:t>Interviewer:</w:t>
      </w:r>
      <w:r>
        <w:t xml:space="preserve"> How do you encourage team members with varying technical backgrounds to embrace new tools?</w:t>
      </w:r>
      <w:r>
        <w:br/>
      </w:r>
      <w:r>
        <w:rPr>
          <w:rStyle w:val="Strong"/>
        </w:rPr>
        <w:t>Candidate:</w:t>
      </w:r>
      <w:r>
        <w:t xml:space="preserve"> I create an inclusive training environment, provide resources tailored to different skill levels, and encourage a growth mindset.</w:t>
      </w:r>
    </w:p>
    <w:p w:rsidR="00314826" w:rsidRDefault="00000000">
      <w:pPr>
        <w:pStyle w:val="NormalWeb"/>
        <w:numPr>
          <w:ilvl w:val="0"/>
          <w:numId w:val="8"/>
        </w:numPr>
        <w:suppressAutoHyphens w:val="0"/>
      </w:pPr>
      <w:r>
        <w:rPr>
          <w:rStyle w:val="Strong"/>
        </w:rPr>
        <w:t>Interviewer:</w:t>
      </w:r>
      <w:r>
        <w:t xml:space="preserve"> Do you think age influences how quickly someone can adopt new technology?</w:t>
      </w:r>
      <w:r>
        <w:br/>
      </w:r>
      <w:r>
        <w:rPr>
          <w:rStyle w:val="Strong"/>
        </w:rPr>
        <w:t>Candidate:</w:t>
      </w:r>
      <w:r>
        <w:t xml:space="preserve"> Adoption of technology depends on interest, training, and effort, not age. I ensure my adaptability by continuously learning and practising.</w:t>
      </w:r>
    </w:p>
    <w:p w:rsidR="00314826" w:rsidRDefault="00314826">
      <w:pPr>
        <w:ind w:left="360"/>
      </w:pPr>
    </w:p>
    <w:p w:rsidR="0031482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495948043" name="Horizontal Line 4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894EEB1" id="Horizontal Line 45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Generational and Experience Bias</w:t>
      </w:r>
    </w:p>
    <w:p w:rsidR="00314826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professionals with limited prior exposure to productivity tools are at a disadvantage?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exposure helps, I believe anyone can develop proficiency with practice and the right resources.</w:t>
      </w:r>
    </w:p>
    <w:p w:rsidR="00314826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technical skills are up to date in a competitive work environment?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proactively learn new features, attend training sessions, and practise consistently to stay updated.</w:t>
      </w:r>
    </w:p>
    <w:p w:rsidR="00314826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older professionals find it harder to transition to modern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Transition depends on mindset and effort, not age. I focus on leveraging resources to learn quickly.</w:t>
      </w:r>
    </w:p>
    <w:p w:rsidR="00314826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help team members less familiar with cloud-based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clear guidance, share resources, and offer support to ensure they feel comfortable and capable.</w:t>
      </w:r>
    </w:p>
    <w:p w:rsidR="00314826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employees have an advantage in adapting to advanced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depends on practice and effort, not age. I stay competitive by continuously improving my skills.</w:t>
      </w:r>
    </w:p>
    <w:p w:rsidR="00314826" w:rsidRDefault="00000000">
      <w:pPr>
        <w:numPr>
          <w:ilvl w:val="0"/>
          <w:numId w:val="9"/>
        </w:numPr>
        <w:suppressAutoHyphens w:val="0"/>
        <w:spacing w:before="100" w:after="100" w:line="240" w:lineRule="auto"/>
      </w:pPr>
      <w:r>
        <w:rPr>
          <w:rFonts w:ascii="Times New Roman" w:eastAsia="Times New Roman" w:hAnsi="Times New Roman"/>
          <w:b/>
          <w:bCs/>
          <w:kern w:val="0"/>
          <w:sz w:val="24"/>
          <w:szCs w:val="24"/>
          <w:lang w:eastAsia="en-GB"/>
        </w:rPr>
        <w:t>Interviewer:</w:t>
      </w:r>
      <w:r>
        <w:rPr>
          <w:rFonts w:ascii="Times New Roman" w:eastAsia="Times New Roman" w:hAnsi="Times New Roman"/>
          <w:kern w:val="0"/>
          <w:sz w:val="24"/>
          <w:szCs w:val="24"/>
          <w:lang w:eastAsia="en-GB"/>
        </w:rPr>
        <w:t xml:space="preserve"> How do you address concerns from colleagues who feel they are too inexperienced to use modern tools effectively?</w:t>
      </w:r>
      <w:r>
        <w:rPr>
          <w:rFonts w:ascii="Times New Roman" w:eastAsia="Times New Roman" w:hAnsi="Times New Roman"/>
          <w:kern w:val="0"/>
          <w:sz w:val="24"/>
          <w:szCs w:val="24"/>
          <w:lang w:eastAsia="en-GB"/>
        </w:rPr>
        <w:br/>
      </w:r>
      <w:r>
        <w:rPr>
          <w:rFonts w:ascii="Times New Roman" w:eastAsia="Times New Roman" w:hAnsi="Times New Roman"/>
          <w:b/>
          <w:bCs/>
          <w:kern w:val="0"/>
          <w:sz w:val="24"/>
          <w:szCs w:val="24"/>
          <w:lang w:eastAsia="en-GB"/>
        </w:rPr>
        <w:t>Candidate:</w:t>
      </w:r>
      <w:r>
        <w:rPr>
          <w:rFonts w:ascii="Times New Roman" w:eastAsia="Times New Roman" w:hAnsi="Times New Roman"/>
          <w:kern w:val="0"/>
          <w:sz w:val="24"/>
          <w:szCs w:val="24"/>
          <w:lang w:eastAsia="en-GB"/>
        </w:rPr>
        <w:t xml:space="preserve"> I encourage them to start with the basics, provide hands-on support, and reinforce the idea that learning is a gradual process.</w:t>
      </w:r>
    </w:p>
    <w:p w:rsidR="00314826" w:rsidRDefault="00000000">
      <w:pPr>
        <w:numPr>
          <w:ilvl w:val="0"/>
          <w:numId w:val="9"/>
        </w:numPr>
        <w:suppressAutoHyphens w:val="0"/>
        <w:spacing w:before="100" w:after="100" w:line="240" w:lineRule="auto"/>
      </w:pPr>
      <w:r>
        <w:rPr>
          <w:rFonts w:ascii="Times New Roman" w:eastAsia="Times New Roman" w:hAnsi="Times New Roman"/>
          <w:b/>
          <w:bCs/>
          <w:kern w:val="0"/>
          <w:sz w:val="24"/>
          <w:szCs w:val="24"/>
          <w:lang w:eastAsia="en-GB"/>
        </w:rPr>
        <w:t>Interviewer:</w:t>
      </w:r>
      <w:r>
        <w:rPr>
          <w:rFonts w:ascii="Times New Roman" w:eastAsia="Times New Roman" w:hAnsi="Times New Roman"/>
          <w:kern w:val="0"/>
          <w:sz w:val="24"/>
          <w:szCs w:val="24"/>
          <w:lang w:eastAsia="en-GB"/>
        </w:rPr>
        <w:t xml:space="preserve"> Do you think experienced professionals rely more on traditional methods than newer technologies?</w:t>
      </w:r>
      <w:r>
        <w:rPr>
          <w:rFonts w:ascii="Times New Roman" w:eastAsia="Times New Roman" w:hAnsi="Times New Roman"/>
          <w:kern w:val="0"/>
          <w:sz w:val="24"/>
          <w:szCs w:val="24"/>
          <w:lang w:eastAsia="en-GB"/>
        </w:rPr>
        <w:br/>
      </w:r>
      <w:r>
        <w:rPr>
          <w:rFonts w:ascii="Times New Roman" w:eastAsia="Times New Roman" w:hAnsi="Times New Roman"/>
          <w:b/>
          <w:bCs/>
          <w:kern w:val="0"/>
          <w:sz w:val="24"/>
          <w:szCs w:val="24"/>
          <w:lang w:eastAsia="en-GB"/>
        </w:rPr>
        <w:t>Candidate:</w:t>
      </w:r>
      <w:r>
        <w:rPr>
          <w:rFonts w:ascii="Times New Roman" w:eastAsia="Times New Roman" w:hAnsi="Times New Roman"/>
          <w:kern w:val="0"/>
          <w:sz w:val="24"/>
          <w:szCs w:val="24"/>
          <w:lang w:eastAsia="en-GB"/>
        </w:rPr>
        <w:t xml:space="preserve"> Experience provides valuable insights, but I ensure I integrate modern tools into workflows to stay efficient and relevant.</w:t>
      </w:r>
    </w:p>
    <w:p w:rsidR="00314826" w:rsidRDefault="00000000">
      <w:pPr>
        <w:numPr>
          <w:ilvl w:val="0"/>
          <w:numId w:val="9"/>
        </w:numPr>
        <w:suppressAutoHyphens w:val="0"/>
        <w:spacing w:before="100" w:after="100" w:line="240" w:lineRule="auto"/>
      </w:pPr>
      <w:r>
        <w:rPr>
          <w:rFonts w:ascii="Times New Roman" w:eastAsia="Times New Roman" w:hAnsi="Times New Roman"/>
          <w:b/>
          <w:bCs/>
          <w:kern w:val="0"/>
          <w:sz w:val="24"/>
          <w:szCs w:val="24"/>
          <w:lang w:eastAsia="en-GB"/>
        </w:rPr>
        <w:t>Interviewer:</w:t>
      </w:r>
      <w:r>
        <w:rPr>
          <w:rFonts w:ascii="Times New Roman" w:eastAsia="Times New Roman" w:hAnsi="Times New Roman"/>
          <w:kern w:val="0"/>
          <w:sz w:val="24"/>
          <w:szCs w:val="24"/>
          <w:lang w:eastAsia="en-GB"/>
        </w:rPr>
        <w:t xml:space="preserve"> How do you ensure that diverse team members, regardless of their experience level, can collaborate effectively using new tools?</w:t>
      </w:r>
      <w:r>
        <w:rPr>
          <w:rFonts w:ascii="Times New Roman" w:eastAsia="Times New Roman" w:hAnsi="Times New Roman"/>
          <w:kern w:val="0"/>
          <w:sz w:val="24"/>
          <w:szCs w:val="24"/>
          <w:lang w:eastAsia="en-GB"/>
        </w:rPr>
        <w:br/>
      </w:r>
      <w:r>
        <w:rPr>
          <w:rFonts w:ascii="Times New Roman" w:eastAsia="Times New Roman" w:hAnsi="Times New Roman"/>
          <w:b/>
          <w:bCs/>
          <w:kern w:val="0"/>
          <w:sz w:val="24"/>
          <w:szCs w:val="24"/>
          <w:lang w:eastAsia="en-GB"/>
        </w:rPr>
        <w:t>Candidate:</w:t>
      </w:r>
      <w:r>
        <w:rPr>
          <w:rFonts w:ascii="Times New Roman" w:eastAsia="Times New Roman" w:hAnsi="Times New Roman"/>
          <w:kern w:val="0"/>
          <w:sz w:val="24"/>
          <w:szCs w:val="24"/>
          <w:lang w:eastAsia="en-GB"/>
        </w:rPr>
        <w:t xml:space="preserve"> I create training sessions tailored to different skill levels, foster open communication, and provide ongoing support to bridge any gaps.</w:t>
      </w:r>
    </w:p>
    <w:p w:rsidR="00314826" w:rsidRDefault="00000000">
      <w:pPr>
        <w:numPr>
          <w:ilvl w:val="0"/>
          <w:numId w:val="9"/>
        </w:numPr>
        <w:suppressAutoHyphens w:val="0"/>
        <w:spacing w:before="100" w:after="100" w:line="240" w:lineRule="auto"/>
      </w:pPr>
      <w:r>
        <w:rPr>
          <w:rFonts w:ascii="Times New Roman" w:eastAsia="Times New Roman" w:hAnsi="Times New Roman"/>
          <w:b/>
          <w:bCs/>
          <w:kern w:val="0"/>
          <w:sz w:val="24"/>
          <w:szCs w:val="24"/>
          <w:lang w:eastAsia="en-GB"/>
        </w:rPr>
        <w:t>Interviewer:</w:t>
      </w:r>
      <w:r>
        <w:rPr>
          <w:rFonts w:ascii="Times New Roman" w:eastAsia="Times New Roman" w:hAnsi="Times New Roman"/>
          <w:kern w:val="0"/>
          <w:sz w:val="24"/>
          <w:szCs w:val="24"/>
          <w:lang w:eastAsia="en-GB"/>
        </w:rPr>
        <w:t xml:space="preserve"> Do you think professionals with longer careers need more time to adapt to modern workflows?</w:t>
      </w:r>
      <w:r>
        <w:rPr>
          <w:rFonts w:ascii="Times New Roman" w:eastAsia="Times New Roman" w:hAnsi="Times New Roman"/>
          <w:kern w:val="0"/>
          <w:sz w:val="24"/>
          <w:szCs w:val="24"/>
          <w:lang w:eastAsia="en-GB"/>
        </w:rPr>
        <w:br/>
      </w:r>
      <w:r>
        <w:rPr>
          <w:rFonts w:ascii="Times New Roman" w:eastAsia="Times New Roman" w:hAnsi="Times New Roman"/>
          <w:b/>
          <w:bCs/>
          <w:kern w:val="0"/>
          <w:sz w:val="24"/>
          <w:szCs w:val="24"/>
          <w:lang w:eastAsia="en-GB"/>
        </w:rPr>
        <w:t>Candidate:</w:t>
      </w:r>
      <w:r>
        <w:rPr>
          <w:rFonts w:ascii="Times New Roman" w:eastAsia="Times New Roman" w:hAnsi="Times New Roman"/>
          <w:kern w:val="0"/>
          <w:sz w:val="24"/>
          <w:szCs w:val="24"/>
          <w:lang w:eastAsia="en-GB"/>
        </w:rPr>
        <w:t xml:space="preserve"> Adaptation depends on commitment and resources, not career length. I remain adaptable by embracing change and seeking new learning opportunities.</w:t>
      </w:r>
    </w:p>
    <w:p w:rsidR="00314826" w:rsidRDefault="00000000">
      <w:pPr>
        <w:numPr>
          <w:ilvl w:val="0"/>
          <w:numId w:val="9"/>
        </w:numPr>
        <w:suppressAutoHyphens w:val="0"/>
        <w:spacing w:before="100" w:after="100" w:line="240" w:lineRule="auto"/>
      </w:pPr>
      <w:r>
        <w:rPr>
          <w:rFonts w:ascii="Times New Roman" w:eastAsia="Times New Roman" w:hAnsi="Times New Roman"/>
          <w:b/>
          <w:bCs/>
          <w:kern w:val="0"/>
          <w:sz w:val="24"/>
          <w:szCs w:val="24"/>
          <w:lang w:eastAsia="en-GB"/>
        </w:rPr>
        <w:t>Interviewer:</w:t>
      </w:r>
      <w:r>
        <w:rPr>
          <w:rFonts w:ascii="Times New Roman" w:eastAsia="Times New Roman" w:hAnsi="Times New Roman"/>
          <w:kern w:val="0"/>
          <w:sz w:val="24"/>
          <w:szCs w:val="24"/>
          <w:lang w:eastAsia="en-GB"/>
        </w:rPr>
        <w:t xml:space="preserve"> How do you foster a collaborative environment where both experienced and less experienced team members can excel with productivity tools?</w:t>
      </w:r>
      <w:r>
        <w:rPr>
          <w:rFonts w:ascii="Times New Roman" w:eastAsia="Times New Roman" w:hAnsi="Times New Roman"/>
          <w:kern w:val="0"/>
          <w:sz w:val="24"/>
          <w:szCs w:val="24"/>
          <w:lang w:eastAsia="en-GB"/>
        </w:rPr>
        <w:br/>
      </w:r>
      <w:r>
        <w:rPr>
          <w:rFonts w:ascii="Times New Roman" w:eastAsia="Times New Roman" w:hAnsi="Times New Roman"/>
          <w:b/>
          <w:bCs/>
          <w:kern w:val="0"/>
          <w:sz w:val="24"/>
          <w:szCs w:val="24"/>
          <w:lang w:eastAsia="en-GB"/>
        </w:rPr>
        <w:t>Candidate:</w:t>
      </w:r>
      <w:r>
        <w:rPr>
          <w:rFonts w:ascii="Times New Roman" w:eastAsia="Times New Roman" w:hAnsi="Times New Roman"/>
          <w:kern w:val="0"/>
          <w:sz w:val="24"/>
          <w:szCs w:val="24"/>
          <w:lang w:eastAsia="en-GB"/>
        </w:rPr>
        <w:t xml:space="preserve"> I promote knowledge sharing, pair experienced members with newer ones for mutual learning, and create an inclusive atmosphere where everyone feels valued.</w:t>
      </w:r>
    </w:p>
    <w:p w:rsidR="00314826" w:rsidRDefault="00314826"/>
    <w:p w:rsidR="00314826" w:rsidRDefault="00314826"/>
    <w:p w:rsidR="00314826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2: Technology Access</w:t>
      </w:r>
    </w:p>
    <w:p w:rsidR="00314826" w:rsidRDefault="00000000">
      <w:r>
        <w:rPr>
          <w:rFonts w:ascii="Times New Roman" w:hAnsi="Times New Roman"/>
          <w:b/>
          <w:bCs/>
          <w:sz w:val="24"/>
          <w:szCs w:val="24"/>
        </w:rPr>
        <w:lastRenderedPageBreak/>
        <w:t xml:space="preserve">A candidate in a remote working role must manage limited access to high-speed internet or advanced hardware. </w:t>
      </w:r>
    </w:p>
    <w:p w:rsidR="00314826" w:rsidRDefault="00314826">
      <w:pPr>
        <w:rPr>
          <w:rFonts w:ascii="Times New Roman" w:hAnsi="Times New Roman"/>
          <w:sz w:val="24"/>
          <w:szCs w:val="24"/>
        </w:rPr>
      </w:pP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314826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productivity when dealing with limited access to high-speed internet?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tasks requiring high bandwidth during off-peak hours, optimise settings to reduce data usage, and use offline tools whenever possible.</w:t>
      </w:r>
    </w:p>
    <w:p w:rsidR="00314826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workflows when hardware limitations arise?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lightweight applications, maintain my hardware to maximise performance, and leverage cloud-based tools when possible.</w:t>
      </w:r>
    </w:p>
    <w:p w:rsidR="00314826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overcoming a technical challenge in a remote work setting?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During a connectivity issue, I used my mobile data as a backup to join a meeting and later followed up with detailed notes to ensure alignment.</w:t>
      </w:r>
    </w:p>
    <w:p w:rsidR="00314826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prepare for video calls or virtual meetings with limited internet access?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test my connection beforehand, reduce video resolution if needed, and prepare backup materials like summaries to share if disruptions occur.</w:t>
      </w:r>
    </w:p>
    <w:p w:rsidR="00314826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tasks requiring advanced hardware when your current setup is limited?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optimise the resources I have, explore alternative tools, and collaborate with the team to ensure task completion.</w:t>
      </w:r>
    </w:p>
    <w:p w:rsidR="00314826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communication remains clear and effective despite technical limitations?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concise messaging, confirm understanding, and maintain open channels for quick follow-ups if issues arise.</w:t>
      </w:r>
    </w:p>
    <w:p w:rsidR="00314826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your work schedule to account for technical constraints?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plan my day around periods of stable connectivity, prioritise high-bandwidth tasks accordingly, and remain flexible with deadlines when needed.</w:t>
      </w:r>
    </w:p>
    <w:p w:rsidR="00314826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troubleshoot recurring technical issues in a remote setting?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identify patterns, explore solutions like software updates or hardware adjustments, and escalate issues to the support team if necessary.</w:t>
      </w:r>
    </w:p>
    <w:p w:rsidR="00314826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collaboration with teammates when facing connectivity challenges?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stay proactive in communication, share updates regularly, and use asynchronous tools to keep everyone informed.</w:t>
      </w:r>
    </w:p>
    <w:p w:rsidR="00314826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maintain productivity and motivation despite technical challenges?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focus on prioritising tasks, maintaining a clear schedule, and finding solutions to work around challenges efficiently.</w:t>
      </w:r>
    </w:p>
    <w:p w:rsidR="0031482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657070348" name="Horizontal Line 4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3D2E75A" id="Horizontal Line 45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314826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manage team expectations when connectivity issues disrupt your work?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proactively, provide updates on progress, and reschedule or reassign tasks when necessary to meet team goals.</w:t>
      </w:r>
    </w:p>
    <w:p w:rsidR="00314826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limited hardware impacts productivity significantly?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can pose challenges, but I optimise my tools, prioritise tasks effectively, and collaborate to ensure productivity remains high.</w:t>
      </w:r>
    </w:p>
    <w:p w:rsidR="00314826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clear communication with teammates despite potential technical disruptions?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rely on concise messaging, confirm understanding, and maintain multiple channels for quick communication if needed.</w:t>
      </w:r>
    </w:p>
    <w:p w:rsidR="00314826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your workflow when dealing with slower internet speeds?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schedule high-bandwidth tasks during stable periods, use offline tools, and compress files to manage resources effectively.</w:t>
      </w:r>
    </w:p>
    <w:p w:rsidR="00314826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prepare for tasks that may exceed your hardware capabilities?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cloud-based alternatives, seek support from colleagues, and explore lightweight solutions to complete tasks efficiently.</w:t>
      </w:r>
    </w:p>
    <w:p w:rsidR="00314826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stay motivated when technical challenges slow down your work?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achievable goals, break tasks into smaller steps, and stay proactive in finding workarounds for challenges.</w:t>
      </w:r>
    </w:p>
    <w:p w:rsidR="00314826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limited resources hinder collaboration with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Effective collaboration is possible with clear communication, proper planning, and leveraging asynchronous tools.</w:t>
      </w:r>
    </w:p>
    <w:p w:rsidR="00314826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troubleshoot technical issues independently?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research solutions online, test adjustments like software updates or network optimisation, and escalate to support if necessary.</w:t>
      </w:r>
    </w:p>
    <w:p w:rsidR="00314826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deadlines when technical issues occur?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delays proactively, adjust priorities, and ensure consistent progress on other tasks while resolving issues.</w:t>
      </w:r>
    </w:p>
    <w:p w:rsidR="00314826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prepare for meetings to ensure minimal disruption from technical constraints?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test my setup beforehand, have backup materials ready, and communicate contingencies with the team in advance.</w:t>
      </w:r>
    </w:p>
    <w:p w:rsidR="0031482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527545789" name="Horizontal Line 4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FB629AE" id="Horizontal Line 45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314826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Some people believe technical limitations significantly impact remote productivity. How do you address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by optimising my resources, prioritising tasks, and finding alternative ways to maintain productivity.</w:t>
      </w:r>
    </w:p>
    <w:p w:rsidR="00314826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team expectations when working with slower internet speeds?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proactively, share progress updates, and prioritise tasks that align with available resources.</w:t>
      </w:r>
    </w:p>
    <w:p w:rsidR="00314826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limited hardware makes collaboration more challenging?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can pose challenges, but I rely on cloud-based tools and asynchronous communication to ensure smooth collaboration.</w:t>
      </w:r>
    </w:p>
    <w:p w:rsidR="00314826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recurring technical disruptions during virtual meetings?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test my setup in advance, reduce video bandwidth, and prepare summaries or notes to share in case of interruptions.</w:t>
      </w:r>
    </w:p>
    <w:p w:rsidR="00314826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learning new tools when your hardware setup is limited?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lightweight alternatives, focus on essential features, and allocate resources to optimise learning and implementation.</w:t>
      </w:r>
    </w:p>
    <w:p w:rsidR="00314826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pressure when technical challenges impact deadlines?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stay calm, communicate delays proactively, and adjust priorities to ensure consistent progress on other tasks.</w:t>
      </w:r>
    </w:p>
    <w:p w:rsidR="00314826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slower internet impacts your ability to meet team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it can be a factor, I plan tasks strategically and leverage offline work options to stay aligned with goals.</w:t>
      </w:r>
    </w:p>
    <w:p w:rsidR="00314826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stay productive despite hardware or connectivity limitations?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tasks that match my current resources, optimise my setup, and maintain flexibility in my workflow.</w:t>
      </w:r>
    </w:p>
    <w:p w:rsidR="00314826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reliable communication with your team under technical constraints?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multiple communication methods, confirm understanding, and maintain regular updates to avoid misunderstandings.</w:t>
      </w:r>
    </w:p>
    <w:p w:rsidR="00314826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team concerns about potential delays due to technical issues?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proactively, share progress updates, and work collaboratively to manage expectations effectively.</w:t>
      </w:r>
    </w:p>
    <w:p w:rsidR="0031482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819186202" name="Horizontal Line 4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EEF78EE" id="Horizontal Line 46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314826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people with limited internet access can fully adapt to remote work?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Adaptation is possible with careful planning, resource optimisation, and consistent communication with the team.</w:t>
      </w:r>
    </w:p>
    <w:p w:rsidR="00314826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assumptions that slower internet might impact your productivity?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counter these assumptions by demonstrating my ability to manage tasks effectively and find workarounds for challenges.</w:t>
      </w:r>
    </w:p>
    <w:p w:rsidR="00314826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collaboration despite technical constraints?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asynchronous tools, maintain open communication, and find ways to contribute effectively to team goals.</w:t>
      </w:r>
    </w:p>
    <w:p w:rsidR="00314826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limited hardware creates significant barriers in remote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can, but I focus on leveraging available resources and collaborating with the team to overcome these barriers.</w:t>
      </w:r>
    </w:p>
    <w:p w:rsidR="00314826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recurring disruptions during high-priority tasks?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identify alternative solutions, reschedule tasks if needed, and communicate updates to the team to maintain progress.</w:t>
      </w:r>
    </w:p>
    <w:p w:rsidR="00314826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suggests limited resources impact your performance?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treat feedback constructively, explore optimisation strategies, and focus on delivering results despite constraints.</w:t>
      </w:r>
    </w:p>
    <w:p w:rsidR="00314826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limited internet speeds hinder remote team alignment?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Alignment is achievable with proactive communication, proper planning, and leveraging asynchronous tools effectively.</w:t>
      </w:r>
    </w:p>
    <w:p w:rsidR="00314826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contributions are valued despite technical limitations?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delivering high-quality work, maintaining open communication, and finding creative solutions to overcome challenges.</w:t>
      </w:r>
    </w:p>
    <w:p w:rsidR="00314826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people with limited resources require extra support to meet expectations?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support is helpful, I prioritise adaptability and resourcefulness to meet expectations effectively.</w:t>
      </w:r>
    </w:p>
    <w:p w:rsidR="00314826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team remains confident in your ability despite technical challenges?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openly, deliver results consistently, and collaborate to build trust and alignment.</w:t>
      </w:r>
    </w:p>
    <w:p w:rsidR="0031482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667175996" name="Horizontal Line 4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5CB099C" id="Horizontal Line 46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314826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Some believe remote workers with limited resources are less productive. How do you challenge this perception?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my adaptability and resourcefulness by delivering results consistently and finding solutions to technical challenges.</w:t>
      </w:r>
    </w:p>
    <w:p w:rsidR="00314826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slower internet access limits your ability to meet team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requires adjustments, but I plan tasks strategically and maintain clear communication to align with team goals.</w:t>
      </w:r>
    </w:p>
    <w:p w:rsidR="00314826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about performance impacted by technical constraints?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treat feedback as an opportunity to improve, explore workarounds, and focus on maintaining progress in other areas.</w:t>
      </w:r>
    </w:p>
    <w:p w:rsidR="00314826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limited hardware restricts collaboration with teammates?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can pose challenges, but I use cloud-based tools and effective communication strategies to ensure collaboration.</w:t>
      </w:r>
    </w:p>
    <w:p w:rsidR="00314826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respond to concerns that your resources may limit your efficiency?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openly about challenges, find alternative solutions, and ensure progress through efficient task management.</w:t>
      </w:r>
    </w:p>
    <w:p w:rsidR="00314826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people with advanced resources have an advantage in remote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Resources help, but success comes from adaptability, problem-solving, and efficient task execution.</w:t>
      </w:r>
    </w:p>
    <w:p w:rsidR="00314826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assumptions that limited access affects your ability to meet deadlines?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plan proactively, adjust priorities, and communicate openly to manage expectations and ensure deadlines are met.</w:t>
      </w:r>
    </w:p>
    <w:p w:rsidR="00314826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technical disruptions during important meetings?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prepare backup materials, communicate proactively, and ensure follow-ups to address any missed points.</w:t>
      </w:r>
    </w:p>
    <w:p w:rsidR="00314826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contributions are recognised despite technical challenges?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delivering results, maintaining communication, and showcasing my problem-solving abilities to the team.</w:t>
      </w:r>
    </w:p>
    <w:p w:rsidR="00314826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limited resources hinder long-term success in remote work?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Long-term success depends on adaptability and collaboration, both of which I prioritise to overcome challenges.</w:t>
      </w:r>
    </w:p>
    <w:p w:rsidR="0031482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885899666" name="Horizontal Line 4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6B20F5D" id="Horizontal Line 46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314826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Some believe limited resources disqualify remote workers from excelling. How do you address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counter this by demonstrating adaptability, resourcefulness, and a commitment to delivering results consistently.</w:t>
      </w:r>
    </w:p>
    <w:p w:rsidR="00314826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slower internet speeds affect your ability to collaborate effectively?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asynchronous tools, clear communication, and proactive updates to ensure effective collaboration.</w:t>
      </w:r>
    </w:p>
    <w:p w:rsidR="00314826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limited hardware impacts your ability to meet technical expectations?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by leveraging lightweight tools, seeking team support, and prioritising tasks effectively to meet expectations.</w:t>
      </w:r>
    </w:p>
    <w:p w:rsidR="00314826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perceptions that limited resources hinder productivity?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demonstrating results and maintaining open communication to challenge these perceptions.</w:t>
      </w:r>
    </w:p>
    <w:p w:rsidR="00314826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people with limited access to high-speed internet can excel in remote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Success depends on adaptability and problem-solving, and I ensure I deliver results despite technical challenges.</w:t>
      </w:r>
    </w:p>
    <w:p w:rsidR="00314826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performance meets expectations despite technical constraints?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optimise my resources, plan strategically, and maintain communication to meet performance expectations.</w:t>
      </w:r>
    </w:p>
    <w:p w:rsidR="00314826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resource limitations require additional accommodations?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accommodations can help, I prioritise resourcefulness and adaptability to meet goals independently.</w:t>
      </w:r>
    </w:p>
    <w:p w:rsidR="00314826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resource limitations impact your efficiency?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feedback constructively, explore solutions, and focus on maintaining progress to deliver results effectively.</w:t>
      </w:r>
    </w:p>
    <w:p w:rsidR="00314826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team concerns about your ability to contribute with limited resources?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open communication, deliver high-quality work, and ensure alignment with team objectives despite challenges.</w:t>
      </w:r>
    </w:p>
    <w:p w:rsidR="00314826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resource constraints affect your long-term success in remote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adaptability, collaboration, and continuous improvement to achieve long-term success in remote work.</w:t>
      </w:r>
    </w:p>
    <w:p w:rsidR="0031482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614837532" name="Horizontal Line 4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5363F3B" id="Horizontal Line 46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Resource Access, Technology Bias, and Performance Bias</w:t>
      </w:r>
    </w:p>
    <w:p w:rsidR="00314826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Some people believe limited access to high-speed internet affects productivity. How do you overcome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manage tasks requiring more bandwidth during off-peak hours, use offline tools when possible, and ensure proactive communication to meet expectations.</w:t>
      </w:r>
    </w:p>
    <w:p w:rsidR="00314826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working with limited hardware impacts your ability to collaborate with teammates?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it can pose challenges, I optimise the resources I have, use cloud-based tools, and maintain open communication to ensure seamless collaboration.</w:t>
      </w:r>
    </w:p>
    <w:p w:rsidR="00314826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technical limitations might slow down your performance?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prioritising tasks effectively, finding workarounds for limitations, and ensuring consistent progress on projects.</w:t>
      </w:r>
    </w:p>
    <w:p w:rsidR="00314826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colleagues with advanced technology have an edge in remote work?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Advanced technology can help, but adaptability, resourcefulness, and effective communication are key to excelling in remote roles.</w:t>
      </w:r>
    </w:p>
    <w:p w:rsidR="00314826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maintain alignment with team goals despite potential connectivity issues?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asynchronous tools, share updates regularly, and ensure clarity in communication to stay aligned with team objectives.</w:t>
      </w:r>
    </w:p>
    <w:p w:rsidR="00314826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limited resources reduce long-term career growth opportunities in remote work?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Career growth depends on skills, adaptability, and contributions to team success, all of which I prioritise regardless of resources.</w:t>
      </w:r>
    </w:p>
    <w:p w:rsidR="00314826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your technical resources affect your efficiency?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take feedback constructively, explore solutions to optimise my workflow, and focus on delivering consistent results.</w:t>
      </w:r>
    </w:p>
    <w:p w:rsidR="00314826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team dynamics are harder to maintain when you face hardware limitations?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Collaboration thrives on communication and effort. I focus on maintaining open dialogue and leveraging tools to stay connected.</w:t>
      </w:r>
    </w:p>
    <w:p w:rsidR="00314826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team concerns about your ability to contribute effectively with limited resources?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resourcefulness, stay proactive in addressing challenges, and ensure my contributions align with team goals.</w:t>
      </w:r>
    </w:p>
    <w:p w:rsidR="00314826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limited technology will hinder your ability to meet high-performance standards?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optimising my resources, adapting workflows, and consistently delivering results that meet or exceed expectations.</w:t>
      </w: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Mixed Bias Version 2: Internet Speed, Technical Skills, and Asynchronous Communication Bias</w:t>
      </w:r>
    </w:p>
    <w:p w:rsidR="00314826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believe slow internet affects team alignment. How do you manage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asynchronous tools, prioritise clear communication, and share regular updates to ensure alignment with team goals.</w:t>
      </w:r>
    </w:p>
    <w:p w:rsidR="00314826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limited hardware affects your ability to stay competitive in remote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Competitiveness depends on adaptability and problem-solving. I focus on optimising resources and delivering results to remain competitive.</w:t>
      </w:r>
    </w:p>
    <w:p w:rsidR="00314826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slower internet might impact your collaboration?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proactive communication, prepare alternative solutions, and focus on finding ways to collaborate effectively despite challenges.</w:t>
      </w:r>
    </w:p>
    <w:p w:rsidR="00314826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people think advanced hardware users are more productive. How do you respond to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Productivity depends on skill and resourcefulness. I prioritise finding efficient ways to complete tasks with the tools available to me.</w:t>
      </w:r>
    </w:p>
    <w:p w:rsidR="00314826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communication remains clear when relying on asynchronous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concise messaging, confirm understanding, and provide detailed updates to ensure clarity in communication.</w:t>
      </w:r>
    </w:p>
    <w:p w:rsidR="00314826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slower internet limits your ability to handle time-sensitive tasks?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manage time-sensitive tasks during stable connection periods and prepare backup solutions to ensure deadlines are met.</w:t>
      </w:r>
    </w:p>
    <w:p w:rsidR="00314826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team feels confident in your contributions despite technical limitations?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regular updates, deliver high-quality work, and communicate openly to build trust and confidence in my contributions.</w:t>
      </w:r>
    </w:p>
    <w:p w:rsidR="00314826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limited hardware can slow learning new skills or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it can take longer, I dedicate extra time and effort to mastering tools and ensure I stay updated with best practices.</w:t>
      </w:r>
    </w:p>
    <w:p w:rsidR="00314826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your ability to lead projects remotely with limited resources?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communication, plan strategically, and use available tools to ensure effective project management and team collaboration.</w:t>
      </w:r>
    </w:p>
    <w:p w:rsidR="00314826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technical constraints reduce your ability to innovate?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Constraints inspire creativity. I use my problem-solving skills to find innovative solutions within the resources I have.</w:t>
      </w:r>
    </w:p>
    <w:p w:rsidR="0031482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721137982" name="Horizontal Line 4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38D0440" id="Horizontal Line 46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314826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lastRenderedPageBreak/>
        <w:t>3: Social Media Presence</w:t>
      </w: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A marketing candidate with an active personal social media account applies for a role where online presence is critical.</w:t>
      </w:r>
    </w:p>
    <w:p w:rsidR="00314826" w:rsidRDefault="00314826">
      <w:pPr>
        <w:rPr>
          <w:rFonts w:ascii="Times New Roman" w:hAnsi="Times New Roman"/>
          <w:sz w:val="24"/>
          <w:szCs w:val="24"/>
        </w:rPr>
      </w:pP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314826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leverage your personal social media presence to enhance your professional brand?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my personal content with industry trends, share relevant insights, and engage with professionals to build a positive online reputation.</w:t>
      </w:r>
    </w:p>
    <w:p w:rsidR="00314826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personal social media aligns with the expectations of a professional marketing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curate my content carefully, maintain a professional tone, and ensure that my posts reflect positively on my personal and professional brand.</w:t>
      </w:r>
    </w:p>
    <w:p w:rsidR="00314826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how your social media presence helped you professionally?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once shared a marketing campaign analysis on LinkedIn, which led to a connection with a potential client and further business opportunities.</w:t>
      </w:r>
    </w:p>
    <w:p w:rsidR="00314826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negative feedback or comments on your personal social media?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respond calmly and professionally, address genuine concerns constructively, and avoid engaging in unproductive discussions.</w:t>
      </w:r>
    </w:p>
    <w:p w:rsidR="00314826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stay updated with the latest trends and changes in social media platforms?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follow industry experts, participate in webinars, and experiment with new features on various platforms to stay informed.</w:t>
      </w:r>
    </w:p>
    <w:p w:rsidR="00314826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personal content with professional branding on your social media?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separate accounts for personal and professional use, ensuring that my professional content aligns with my career goals.</w:t>
      </w:r>
    </w:p>
    <w:p w:rsidR="00314826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your personal social media activities?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engagement metrics like likes, shares, and comments, and assess how my content aligns with my personal branding goals.</w:t>
      </w:r>
    </w:p>
    <w:p w:rsidR="00314826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your social media strategy to suit different platforms?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tailor my content to each platform’s audience and format, ensuring maximum engagement and relevance.</w:t>
      </w:r>
    </w:p>
    <w:p w:rsidR="00314826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social media presence enhances your role as a marketer?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share industry insights, engage with relevant communities, and showcase successful campaigns to build credibility.</w:t>
      </w:r>
    </w:p>
    <w:p w:rsidR="00314826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creating content that balances creativity with professionalism?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aligning creative ideas with audience expectations, ensuring the tone and message remain professional and impactful.</w:t>
      </w:r>
    </w:p>
    <w:p w:rsidR="0031482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580642030" name="Horizontal Line 4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139CFFA" id="Horizontal Line 46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314826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having an active social media presence gives you an edge as a marketing professional?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it helps me stay connected with industry trends, showcase my expertise, and engage with a broader audience.</w:t>
      </w:r>
    </w:p>
    <w:p w:rsidR="00314826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the potential for personal social media content to conflict with professional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a professional tone on my accounts, review my content regularly, and ensure it aligns with my career objectives.</w:t>
      </w:r>
    </w:p>
    <w:p w:rsidR="00314826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marketers should have a strong personal online presence?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 strong online presence enhances credibility and showcases expertise, which is valuable in marketing roles.</w:t>
      </w:r>
    </w:p>
    <w:p w:rsidR="00314826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your time between maintaining your personal social media and fulfilling professional responsibilities?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set dedicated times for personal social media updates, ensuring it doesn’t interfere with my professional commitments.</w:t>
      </w:r>
    </w:p>
    <w:p w:rsidR="00314826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your social media audience disagrees with your perspective?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constructively, respect diverse opinions, and ensure discussions remain positive and professional.</w:t>
      </w:r>
    </w:p>
    <w:p w:rsidR="00314826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creativity and risk on your personal social media accounts?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the potential impact of my content carefully, ensuring it aligns with my brand and avoids unnecessary risks.</w:t>
      </w:r>
    </w:p>
    <w:p w:rsidR="00314826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separate personal opinions from professional insights on social media?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a clear distinction by focusing professional content on industry insights and using personal accounts for casual interactions.</w:t>
      </w:r>
    </w:p>
    <w:p w:rsidR="00314826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content that goes viral unexpectedly on your personal account?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monitor the engagement carefully, ensure my responses reflect my professional values, and leverage the opportunity to build credibility.</w:t>
      </w:r>
    </w:p>
    <w:p w:rsidR="00314826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social media accounts can influence career opportunities?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a well-curated social media presence can showcase expertise, build a professional network, and create opportunities.</w:t>
      </w:r>
    </w:p>
    <w:p w:rsidR="00314826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social media presence aligns with the company’s values?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familiarise myself with the company’s values and guidelines and ensure my content reflects those principles.</w:t>
      </w:r>
    </w:p>
    <w:p w:rsidR="0031482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333348082" name="Horizontal Line 4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C6FD35C" id="Horizontal Line 46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314826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Some people believe personal social media can be a liability for marketing professionals. How do you address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curate my content carefully, ensure it aligns with professional standards, and avoid sharing anything that could be misconstrued.</w:t>
      </w:r>
    </w:p>
    <w:p w:rsidR="00314826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situations where your personal social media content attracts criticism?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handle criticism professionally, engage constructively if necessary, and ensure my responses align with my personal and professional values.</w:t>
      </w:r>
    </w:p>
    <w:p w:rsidR="00314826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having a personal social media presence is essential for marketing professionals?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not mandatory, an active and well-managed presence enhances credibility and allows marketers to showcase their expertise.</w:t>
      </w:r>
    </w:p>
    <w:p w:rsidR="00314826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blending personal and professional content on social media?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clear boundaries, use separate accounts, and ensure all professional content aligns with my career goals.</w:t>
      </w:r>
    </w:p>
    <w:p w:rsidR="00314826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marketers face more scrutiny on social media compared to other professionals?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but I view this as an opportunity to showcase my expertise and demonstrate the value of a well-managed online presence.</w:t>
      </w:r>
    </w:p>
    <w:p w:rsidR="00314826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your personal content might be misinterpreted?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review my content regularly, provide context where necessary, and ensure that my tone and message are clear.</w:t>
      </w:r>
    </w:p>
    <w:p w:rsidR="00314826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marketers with strong personal brands have an advantage in the industry?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a strong personal brand helps build trust, connect with audiences, and demonstrate expertise effectively.</w:t>
      </w:r>
    </w:p>
    <w:p w:rsidR="00314826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authenticity with professionalism on personal social media accounts?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sharing authentic content that aligns with my values while maintaining a professional tone and message.</w:t>
      </w:r>
    </w:p>
    <w:p w:rsidR="00314826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creating content for personal accounts that aligns with your professional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my content with industry trends, showcase relevant expertise, and engage with professionals in my field.</w:t>
      </w:r>
    </w:p>
    <w:p w:rsidR="00314826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personal social media supports your career development?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curate my content carefully, engage with industry professionals, and share insights that reflect my expertise.</w:t>
      </w: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314826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an active personal social media presence could cause distractions from your professional responsibilities?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manage my time carefully, set boundaries for personal and professional activities, and ensure my focus remains on my work.</w:t>
      </w:r>
    </w:p>
    <w:p w:rsidR="00314826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personal social media content might not align with corporate expectations?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review my content regularly, ensure it aligns with professional standards, and follow company guidelines to maintain consistency.</w:t>
      </w:r>
    </w:p>
    <w:p w:rsidR="00314826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believe personal social media accounts can blur professional boundaries. How do you manage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separate accounts for personal and professional use and ensure my professional presence reflects my career goals.</w:t>
      </w:r>
    </w:p>
    <w:p w:rsidR="00314826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social media activity impacts professional credibility?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can, which is why I curate my content to reflect my expertise and ensure it aligns with industry and organisational values.</w:t>
      </w:r>
    </w:p>
    <w:p w:rsidR="00314826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scrutiny about your personal online presence from colleagues or clients?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transparency, ensure my content is appropriate, and use feedback to improve my online presence if necessary.</w:t>
      </w:r>
    </w:p>
    <w:p w:rsidR="00314826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being active on social media is a double-edged sword for marketers?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requires balance, but a well-managed presence allows marketers to showcase their expertise and connect with their audience effectively.</w:t>
      </w:r>
    </w:p>
    <w:p w:rsidR="00314826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assumptions that personal social media use might reduce your focus on professional tasks?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my responsibilities, set time limits for personal social media, and ensure my professional goals remain my focus.</w:t>
      </w:r>
    </w:p>
    <w:p w:rsidR="00314826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opinions shared on social media might conflict with professional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my content is thoughtful, avoid controversial topics, and focus on building a positive and professional brand.</w:t>
      </w:r>
    </w:p>
    <w:p w:rsidR="00314826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respond to criticism of your personal content by professional peers?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valid concerns constructively, make adjustments if necessary, and use the feedback to strengthen my professional image.</w:t>
      </w:r>
    </w:p>
    <w:p w:rsidR="00314826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branding on social media is overemphasised in the marketing industry?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Personal branding is crucial for demonstrating expertise and connecting with audiences, but it must align with professional values.</w:t>
      </w: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314826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Some believe personal social media can be a liability for marketers. How do you counter this perception?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curate my content carefully, focus on aligning it with professional standards, and use my online presence to demonstrate my expertise.</w:t>
      </w:r>
    </w:p>
    <w:p w:rsidR="00314826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concerns about personal content negatively impacting the company’s reputation?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a professional tone, review my content regularly, and ensure it reflects positively on myself and the organisation.</w:t>
      </w:r>
    </w:p>
    <w:p w:rsidR="00314826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social media can overshadow professional achievements?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it’s possible, I focus on balancing personal and professional content to ensure both reflect my goals and expertise.</w:t>
      </w:r>
    </w:p>
    <w:p w:rsidR="00314826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scrutiny about your personal posts from clients or stakeholders?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transparency, respond professionally to concerns, and ensure my content aligns with the company’s values.</w:t>
      </w:r>
    </w:p>
    <w:p w:rsidR="00314826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marketers face more risks with active personal social media accounts than other professionals?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Marketers are more visible, but with proper content management, social media becomes an asset rather than a liability.</w:t>
      </w:r>
    </w:p>
    <w:p w:rsidR="00314826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personal content does not conflict with the company’s branding?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my personal content with industry trends, avoid controversial topics, and ensure my posts reflect positively on the company.</w:t>
      </w:r>
    </w:p>
    <w:p w:rsidR="00314826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clients or colleagues view personal opinions shared online critically?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Opinions must be shared thoughtfully. I focus on maintaining a professional tone to avoid misunderstandings or conflicts.</w:t>
      </w:r>
    </w:p>
    <w:p w:rsidR="00314826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respond to feedback suggesting you reduce personal social media activity?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the feedback constructively, review my content strategy, and ensure my activity aligns with professional expectations.</w:t>
      </w:r>
    </w:p>
    <w:p w:rsidR="00314826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social media activity can distract from core marketing responsibilities?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Proper time management and prioritisation ensure that my social media activity complements rather than detracts from my responsibilities.</w:t>
      </w:r>
    </w:p>
    <w:p w:rsidR="00314826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assumptions that personal content might not reflect well on the company?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curate my content to align with professional values and ensure it enhances, rather than detracts from, the company’s image.</w:t>
      </w: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314826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Some believe personal social media activity can undermine professional credibility. How do you address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carefully curate my content, focus on showcasing my expertise, and avoid posts that could negatively impact my professional reputation.</w:t>
      </w:r>
    </w:p>
    <w:p w:rsidR="00314826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social media accounts are a risk for marketers in senior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Senior roles demand greater scrutiny, which is why I ensure my content reflects professionalism and aligns with organisational values.</w:t>
      </w:r>
    </w:p>
    <w:p w:rsidR="00314826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sharing personal opinions on social media can conflict with professional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Personal opinions must be shared thoughtfully. I focus on content that aligns with industry and company values to avoid conflicts.</w:t>
      </w:r>
    </w:p>
    <w:p w:rsidR="00314826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personal social media content might harm client relationships?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a professional tone, avoid controversial topics, and ensure my content reflects positively on myself and the organisation.</w:t>
      </w:r>
    </w:p>
    <w:p w:rsidR="00314826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active personal accounts create unnecessary distractions for marketing professionals?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Proper time management and content strategy ensure my social media activity enhances, rather than distracts from, my professional role.</w:t>
      </w:r>
    </w:p>
    <w:p w:rsidR="00314826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respond to assumptions that personal social media could overshadow professional achievements?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balance personal and professional content carefully to ensure both contribute to my overall branding and credibility.</w:t>
      </w:r>
    </w:p>
    <w:p w:rsidR="00314826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active social media users face more criticism from clients or colleagues?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Criticism is possible, but I address it constructively, ensure my content reflects positively, and use feedback to improve my strategy.</w:t>
      </w:r>
    </w:p>
    <w:p w:rsidR="00314826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suggesting your personal social media presence is too prominent?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review my activity, align it with professional goals, and ensure my presence complements rather than overshadows my work.</w:t>
      </w:r>
    </w:p>
    <w:p w:rsidR="00314826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branding on social media is overemphasised in marketing?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Personal branding is essential for demonstrating expertise and connecting with audiences, but it must align with professional values.</w:t>
      </w:r>
    </w:p>
    <w:p w:rsidR="00314826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personal social media does not conflict with the company’s branding?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my content with the company’s values and maintain a professional tone to ensure it reflects positively on the organisation.</w:t>
      </w: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Personal-Professional Blending, Scrutiny Bias, and Work-Life Balance</w:t>
      </w:r>
    </w:p>
    <w:p w:rsidR="00314826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Some believe marketers blur professional boundaries by being active on personal social media. How do you manage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separate accounts for personal and professional use and ensure my professional presence aligns with my career goals.</w:t>
      </w:r>
    </w:p>
    <w:p w:rsidR="00314826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opinions shared online can create conflicts in professional settings?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my content is thoughtful, avoid sensitive topics, and focus on sharing insights that align with professional values.</w:t>
      </w:r>
    </w:p>
    <w:p w:rsidR="00314826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time effectively between maintaining an active personal account and professional responsibilities?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allocate specific time for personal social media, ensuring it doesn’t interfere with my work or professional commitments.</w:t>
      </w:r>
    </w:p>
    <w:p w:rsidR="00314826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branding can overshadow your work achievements?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Personal branding complements work achievements by showcasing expertise and building credibility in the industry.</w:t>
      </w:r>
    </w:p>
    <w:p w:rsidR="00314826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scrutiny about your personal online activity from colleagues or clients?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transparency, curate my content carefully, and use feedback constructively to enhance my online presence.</w:t>
      </w:r>
    </w:p>
    <w:p w:rsidR="00314826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social media activity impacts work-life balance for marketing professionals?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Proper time management and prioritisation ensure my social media activity complements my role without disrupting balance.</w:t>
      </w:r>
    </w:p>
    <w:p w:rsidR="00314826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personal content might harm professional relationships?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my content aligns with professional values, avoid sensitive topics, and address concerns constructively.</w:t>
      </w:r>
    </w:p>
    <w:p w:rsidR="00314826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respond to feedback suggesting you reduce personal social media activity?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review my activity, address valid concerns, and adjust my content strategy to align with professional goals.</w:t>
      </w:r>
    </w:p>
    <w:p w:rsidR="00314826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clients view active personal accounts critically?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Clients value professionalism. I ensure my content reflects positively on both myself and the organisations I represent.</w:t>
      </w:r>
    </w:p>
    <w:p w:rsidR="00314826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creativity and professionalism on personal social media?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creative content with audience expectations while maintaining a tone that reflects my professional values.</w:t>
      </w: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Client Perception, Content Scrutiny, and Time Management</w:t>
      </w:r>
    </w:p>
    <w:p w:rsidR="00314826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believe personal social media accounts are scrutinised more in marketing roles. How do you manage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curate my content carefully, maintain a professional tone, and ensure my online presence reflects positively on my brand.</w:t>
      </w:r>
    </w:p>
    <w:p w:rsidR="00314826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your personal content might not align with client expectations?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review and adjust my content regularly to ensure it aligns with the values of the clients and the organisation.</w:t>
      </w:r>
    </w:p>
    <w:p w:rsidR="00314826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online activity affects how clients perceive your professionalism?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Professionalism depends on content quality. I ensure my social media reflects positively on myself and my work.</w:t>
      </w:r>
    </w:p>
    <w:p w:rsidR="00314826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personal content with professional commitments on social media?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allocate time for personal updates, ensure they align with my career goals, and focus on prioritising professional responsibilities.</w:t>
      </w:r>
    </w:p>
    <w:p w:rsidR="00314826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active personal social media accounts could harm your credibility with clients?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 well-managed account enhances credibility by showcasing expertise and building a positive online reputation.</w:t>
      </w:r>
    </w:p>
    <w:p w:rsidR="00314826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personal posts might not reflect well on your employer?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my content aligns with company values, maintain a professional tone, and review posts to avoid conflicts.</w:t>
      </w:r>
    </w:p>
    <w:p w:rsidR="00314826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time between personal social media and professional commitments?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scheduling tools, set priorities, and allocate time effectively to balance personal activity and work responsibilities.</w:t>
      </w:r>
    </w:p>
    <w:p w:rsidR="00314826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respond to feedback about personal content impacting your professional image?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feedback constructively, review my content strategy, and ensure my social media presence aligns with my professional goals.</w:t>
      </w:r>
    </w:p>
    <w:p w:rsidR="00314826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opinions shared online could affect professional relationships?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my content is respectful, avoid controversial topics, and focus on insights that align with my career objectives.</w:t>
      </w:r>
    </w:p>
    <w:p w:rsidR="00314826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scrutiny of your personal branding from professional stakeholders?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transparency, adjust my content if necessary, and ensure my online presence aligns with my professional values.</w:t>
      </w:r>
    </w:p>
    <w:p w:rsidR="00314826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3: Online Behaviour</w:t>
      </w:r>
    </w:p>
    <w:p w:rsidR="00314826" w:rsidRDefault="00314826">
      <w:pPr>
        <w:rPr>
          <w:rFonts w:ascii="Times New Roman" w:hAnsi="Times New Roman"/>
          <w:sz w:val="24"/>
          <w:szCs w:val="24"/>
        </w:rPr>
      </w:pPr>
    </w:p>
    <w:p w:rsidR="00314826" w:rsidRDefault="00000000">
      <w:r>
        <w:rPr>
          <w:rFonts w:ascii="Times New Roman" w:hAnsi="Times New Roman"/>
          <w:b/>
          <w:bCs/>
          <w:sz w:val="24"/>
          <w:szCs w:val="24"/>
        </w:rPr>
        <w:lastRenderedPageBreak/>
        <w:t>A candidate for a public-facing role must address concerns about their online posts conflicting with the company’s values.</w:t>
      </w:r>
      <w:r>
        <w:rPr>
          <w:rFonts w:ascii="Times New Roman" w:hAnsi="Times New Roman"/>
          <w:sz w:val="24"/>
          <w:szCs w:val="24"/>
        </w:rPr>
        <w:t xml:space="preserve"> </w:t>
      </w:r>
    </w:p>
    <w:p w:rsidR="00314826" w:rsidRDefault="00314826">
      <w:pPr>
        <w:rPr>
          <w:rFonts w:ascii="Times New Roman" w:hAnsi="Times New Roman"/>
          <w:sz w:val="24"/>
          <w:szCs w:val="24"/>
        </w:rPr>
      </w:pP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314826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online posts align with the company’s values?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familiarise myself with the company’s mission and guidelines, review my posts carefully, and ensure they reflect professionalism and alignment with the organisation’s values.</w:t>
      </w:r>
    </w:p>
    <w:p w:rsidR="00314826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your personal opinions might conflict with company values?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my posts remain professional, avoid sensitive or controversial topics, and focus on content that reflects positively on the company.</w:t>
      </w:r>
    </w:p>
    <w:p w:rsidR="00314826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maintain a balance between personal expression and professional expectations online?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think critically about my content, ensure it aligns with my professional image, and avoid sharing anything that could be misconstrued.</w:t>
      </w:r>
    </w:p>
    <w:p w:rsidR="00314826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from the company about your online presence?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take feedback constructively, review my posts, and make necessary adjustments to align with the organisation’s standards.</w:t>
      </w:r>
    </w:p>
    <w:p w:rsidR="00314826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time you adjusted your online content to align with professional values?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once revised a post to clarify my intent, ensuring it reflected a positive tone and avoided any potential misunderstandings.</w:t>
      </w:r>
    </w:p>
    <w:p w:rsidR="00314826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public-facing content contributes positively to the company’s reputation?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aligning my messaging with company values, sharing positive content, and engaging with audiences professionally.</w:t>
      </w:r>
    </w:p>
    <w:p w:rsidR="00314826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comments or feedback from the public that may conflict with your professional stance?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respond professionally, clarify misunderstandings when necessary, and focus on maintaining a positive tone in discussions.</w:t>
      </w:r>
    </w:p>
    <w:p w:rsidR="00314826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prepare for a role where your online presence is closely monitored?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regularly review my content, ensure alignment with company guidelines, and remain proactive in addressing potential concerns.</w:t>
      </w:r>
    </w:p>
    <w:p w:rsidR="00314826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your personal social media in a way that supports your professional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keep my posts thoughtful, align them with professional values, and maintain clear boundaries between personal and professional content.</w:t>
      </w:r>
    </w:p>
    <w:p w:rsidR="00314826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respond if a post is interpreted as conflicting with company values?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the situation promptly, clarify my intent, and take steps to ensure alignment with company standards moving forward.</w:t>
      </w:r>
    </w:p>
    <w:p w:rsidR="0031482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060439906" name="Horizontal Line 4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BCD756E" id="Horizontal Line 47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314826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believe personal online activity can affect a company’s reputation. How do you address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ensure my posts reflect professionalism, align with company values, and avoid sharing content that could be perceived negatively.</w:t>
      </w:r>
    </w:p>
    <w:p w:rsidR="00314826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balancing personal opinions and corporate values online?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avoid sensitive topics, focus on positive and professional content, and ensure my posts align with the company’s mission.</w:t>
      </w:r>
    </w:p>
    <w:p w:rsidR="00314826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respond to feedback that suggests your online content needs adjustment?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take feedback constructively, review my posts, and make necessary changes to better align with professional expectations.</w:t>
      </w:r>
    </w:p>
    <w:p w:rsidR="00314826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opinions shared online can conflict with professional responsibilities?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They can, which is why I focus on maintaining a professional tone and avoiding controversial topics on public platforms.</w:t>
      </w:r>
    </w:p>
    <w:p w:rsidR="00314826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public feedback challenges your online posts?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respond professionally, clarify my intent, and ensure my tone remains constructive and aligned with company values.</w:t>
      </w:r>
    </w:p>
    <w:p w:rsidR="00314826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prepare your online content to reflect positively on a public-facing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my posts with company guidelines, focus on professional messaging, and avoid content that could be misinterpreted.</w:t>
      </w:r>
    </w:p>
    <w:p w:rsidR="00314826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online content when joining a new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review my past posts for alignment with the company’s values and adjust my future content to reflect my professional role.</w:t>
      </w:r>
    </w:p>
    <w:p w:rsidR="00314826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companies should guide employees on their online content?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Guidelines are helpful in maintaining consistency and ensuring employees represent the company positively online.</w:t>
      </w:r>
    </w:p>
    <w:p w:rsidR="00314826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online content supports the company’s mission?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my messaging with the company’s goals, share relevant content, and engage professionally with my audience.</w:t>
      </w:r>
    </w:p>
    <w:p w:rsidR="00314826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situations where your post may unintentionally conflict with company values?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clarify my intent, apologise if necessary, and take steps to ensure my future posts align with company standards.</w:t>
      </w:r>
    </w:p>
    <w:p w:rsidR="0031482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824115454" name="Horizontal Line 4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653EF34" id="Horizontal Line 47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314826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opinions on social media can harm a company’s reputation?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Personal opinions must be shared thoughtfully. I ensure my content aligns with professional values to avoid any harm.</w:t>
      </w:r>
    </w:p>
    <w:p w:rsidR="00314826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personal posts conflicting with company guidelines?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regularly review my content, ensure alignment with company standards, and avoid posting sensitive topics.</w:t>
      </w:r>
    </w:p>
    <w:p w:rsidR="00314826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people in public-facing roles should restrict their online activity?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Moderation is key. I focus on professional content that reflects positively on both myself and the company.</w:t>
      </w:r>
    </w:p>
    <w:p w:rsidR="00314826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suggesting a post might conflict with company values?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the feedback constructively, revise my content if needed, and ensure future posts are more carefully aligned.</w:t>
      </w:r>
    </w:p>
    <w:p w:rsidR="00314826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public-facing employees face more scrutiny online?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which is why I take extra care to ensure my content aligns with the company’s mission and values.</w:t>
      </w:r>
    </w:p>
    <w:p w:rsidR="00314826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authenticity with professionalism online?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share authentic insights that align with my professional role and ensure my tone remains constructive and positive.</w:t>
      </w:r>
    </w:p>
    <w:p w:rsidR="00314826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prepare for the possibility of public criticism of your online content?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keep my content thoughtful, respond to criticism professionally, and ensure my posts align with company standards.</w:t>
      </w:r>
    </w:p>
    <w:p w:rsidR="00314826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companies should monitor employees’ online activity closely?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guidelines are important, employees should also take personal responsibility for maintaining professionalism online.</w:t>
      </w:r>
    </w:p>
    <w:p w:rsidR="00314826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posts contribute to the company’s reputation positively?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my content with company values, focus on professional messaging, and avoid sharing anything that could be misconstrued.</w:t>
      </w:r>
    </w:p>
    <w:p w:rsidR="00314826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respond to comments that challenge your online opinions?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them professionally, clarify my intent, and ensure the discussion remains constructive and respectful.</w:t>
      </w:r>
    </w:p>
    <w:p w:rsidR="0031482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64116457" name="Horizontal Line 4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F138012" id="Horizontal Line 47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314826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online opinions can harm a company’s reputation?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Yes, which is why I focus on sharing thoughtful content and aligning my posts with professional values.</w:t>
      </w:r>
    </w:p>
    <w:p w:rsidR="00314826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employees expressing controversial opinions online?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avoid sharing sensitive opinions publicly and ensure my content reflects professionalism and company values.</w:t>
      </w:r>
    </w:p>
    <w:p w:rsidR="00314826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in public-facing roles should limit their personal social media activity?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Balance is important. I ensure my content aligns with professional values while maintaining authenticity.</w:t>
      </w:r>
    </w:p>
    <w:p w:rsidR="00314826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criticism of your online content from colleagues or stakeholders?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valid concerns constructively, clarify my intent, and make adjustments to align with company expectations.</w:t>
      </w:r>
    </w:p>
    <w:p w:rsidR="00314826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public-facing employees face greater scrutiny online than others?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which is why I take extra care to ensure my online presence aligns with the company’s mission and values.</w:t>
      </w:r>
    </w:p>
    <w:p w:rsidR="00314826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online content does not conflict with the company’s brand?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follow company guidelines, review my content carefully, and ensure my posts reflect positively on the organisation.</w:t>
      </w:r>
    </w:p>
    <w:p w:rsidR="00314826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respond to feedback about a post that might conflict with company values?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revise the content if needed, clarify my intent, and ensure future posts are better aligned with professional standards.</w:t>
      </w:r>
    </w:p>
    <w:p w:rsidR="00314826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public criticism of online content can impact professional credibility?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can, which is why I focus on maintaining a professional tone and addressing criticism constructively.</w:t>
      </w:r>
    </w:p>
    <w:p w:rsidR="00314826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personal expression with professional expectations online?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share thoughtful content that aligns with my role and avoid topics that could conflict with company values.</w:t>
      </w:r>
    </w:p>
    <w:p w:rsidR="00314826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personal posts enhance the company’s reputation?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my content with the company’s mission, engage positively with my audience, and avoid sharing potentially sensitive topics.</w:t>
      </w: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314826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believe personal posts should align strictly with company values. How do you approach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carefully curate my content, ensuring it reflects positively on the company and aligns with professional standards.</w:t>
      </w:r>
    </w:p>
    <w:p w:rsidR="00314826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assumptions that personal opinions online could harm the company’s image?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avoid sharing controversial opinions publicly and ensure my posts align with the company’s mission and values.</w:t>
      </w:r>
    </w:p>
    <w:p w:rsidR="00314826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public-facing employees should restrict their social media activity?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Restriction isn’t necessary, but moderation and alignment with professional values are crucial.</w:t>
      </w:r>
    </w:p>
    <w:p w:rsidR="00314826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suggesting your content could conflict with company values?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the feedback constructively, adjust my content strategy, and ensure my posts align with professional standards.</w:t>
      </w:r>
    </w:p>
    <w:p w:rsidR="00314826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public-facing employees face higher scrutiny online?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which is why I focus on maintaining a professional tone and ensuring alignment with company expectations.</w:t>
      </w:r>
    </w:p>
    <w:p w:rsidR="00314826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personal content with the company’s branding?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my content reflects positively on the organisation and aligns with its mission and values.</w:t>
      </w:r>
    </w:p>
    <w:p w:rsidR="00314826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public criticism of your online posts?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respond professionally, clarify misunderstandings if needed, and ensure my tone remains constructive and respectful.</w:t>
      </w:r>
    </w:p>
    <w:p w:rsidR="00314826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online content has a lasting impact on professional credibility?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which is why I take extra care to ensure my posts reflect positively on both myself and the company.</w:t>
      </w:r>
    </w:p>
    <w:p w:rsidR="00314826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potential conflicts between personal opinions and company values?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avoid sharing opinions that could conflict with company values and focus on professional and constructive content.</w:t>
      </w:r>
    </w:p>
    <w:p w:rsidR="00314826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personal posts enhance, rather than detract from, the company’s reputation?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my content with the company’s mission, avoid sensitive topics, and focus on engaging positively with my audience.</w:t>
      </w:r>
    </w:p>
    <w:p w:rsidR="0031482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553164819" name="Horizontal Line 4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EC557AA" id="Horizontal Line 47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314826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people think personal opinions online should always reflect the company’s values. How do you address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ensure my posts align with the company’s mission, avoid sharing controversial topics, and focus on professional content.</w:t>
      </w:r>
    </w:p>
    <w:p w:rsidR="00314826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expressing personal opinions online poses risks for public-facing employees?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can, which is why I ensure my content reflects professionalism and aligns with the company’s values.</w:t>
      </w:r>
    </w:p>
    <w:p w:rsidR="00314826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public-facing employees should limit personal social media use entirely?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Limiting isn’t necessary, but thoughtful curation and alignment with company values are critical.</w:t>
      </w:r>
    </w:p>
    <w:p w:rsidR="00314826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scrutiny of your personal online activity from stakeholders or clients?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concerns constructively, clarify my intent if needed, and ensure my content aligns with professional standards.</w:t>
      </w:r>
    </w:p>
    <w:p w:rsidR="00314826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public-facing employees face disproportionate online scrutiny?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which is why I take extra care to ensure my content reflects positively on both myself and the company.</w:t>
      </w:r>
    </w:p>
    <w:p w:rsidR="00314826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online activity aligns with the company’s branding?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review my content regularly, follow company guidelines, and ensure my posts support the organisation’s mission and values.</w:t>
      </w:r>
    </w:p>
    <w:p w:rsidR="00314826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online activity can harm a company’s reputation?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can, which is why I ensure my content reflects positively on the company and aligns with its professional values.</w:t>
      </w:r>
    </w:p>
    <w:p w:rsidR="00314826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public criticism of your online content?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respond professionally, clarify any misunderstandings, and ensure my posts reflect positively on my role and the organisation.</w:t>
      </w:r>
    </w:p>
    <w:p w:rsidR="00314826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opinions shared online should always align with corporate values?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It’s essential to maintain alignment to avoid potential conflicts and ensure posts reflect positively on the company.</w:t>
      </w:r>
    </w:p>
    <w:p w:rsidR="00314826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online presence contributes to, rather than detracts from, the company’s reputation?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carefully curate my content, avoid sensitive topics, and focus on aligning my posts with the organisation’s mission and values.</w:t>
      </w:r>
    </w:p>
    <w:p w:rsidR="0031482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726185407" name="Horizontal Line 4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E871952" id="Horizontal Line 47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Public Scrutiny, Work-Life Balance, and Corporate Value Alignment Bias</w:t>
      </w:r>
    </w:p>
    <w:p w:rsidR="00314826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people believe public-facing employees should significantly limit personal social media activity. How do you manage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balance personal and professional content carefully, ensure alignment with company values, and maintain a thoughtful approach to my posts.</w:t>
      </w:r>
    </w:p>
    <w:p w:rsidR="00314826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public-facing employees face more online scrutiny than others?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but I see it as an opportunity to showcase professionalism and ensure my content positively reflects on the company.</w:t>
      </w:r>
    </w:p>
    <w:p w:rsidR="00314826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suggests your online activity might conflict with professional expectations?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take feedback seriously, adjust my content strategy, and ensure alignment with corporate values moving forward.</w:t>
      </w:r>
    </w:p>
    <w:p w:rsidR="00314826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personal online presence doesn’t overshadow your professional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set boundaries between personal and professional content, focusing on posts that align with my role and the company’s values.</w:t>
      </w:r>
    </w:p>
    <w:p w:rsidR="00314826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in public-facing roles should avoid posting personal opinions entirely?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Personal opinions should be shared thoughtfully, ensuring they align with professional values and don’t conflict with company guidelines.</w:t>
      </w:r>
    </w:p>
    <w:p w:rsidR="00314826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your online activity to maintain a healthy work-life balance?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allocate specific times for social media use, ensure it doesn’t interfere with work responsibilities, and keep a clear distinction between personal and professional content.</w:t>
      </w:r>
    </w:p>
    <w:p w:rsidR="00314826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respond to public criticism of your online content?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valid concerns professionally, clarify misunderstandings if necessary, and ensure my tone remains constructive and respectful.</w:t>
      </w:r>
    </w:p>
    <w:p w:rsidR="00314826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public-facing employees should face stricter guidelines for online activity?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Guidelines help maintain consistency, but employees should also take personal responsibility for representing the company positively online.</w:t>
      </w:r>
    </w:p>
    <w:p w:rsidR="00314826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assumptions that public-facing employees should align all online content with company values?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my posts reflect professionalism, avoid controversial topics, and focus on aligning with the company’s mission.</w:t>
      </w:r>
    </w:p>
    <w:p w:rsidR="00314826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online presence supports your role without creating unnecessary conflicts?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carefully curate my content, focus on aligning with corporate values, and avoid sharing anything that could be misinterpreted.</w:t>
      </w: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Personal Expression, Reputation Management, and Public-Private Distinction Bias</w:t>
      </w:r>
    </w:p>
    <w:p w:rsidR="00314826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people believe personal opinions shared online can harm a company’s reputation. How do you counter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ensure my posts are thoughtful, align with professional standards, and avoid topics that could negatively impact the company.</w:t>
      </w:r>
    </w:p>
    <w:p w:rsidR="00314826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public-facing employees should completely separate personal and professional online accounts?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depends on the role. I manage my accounts in a way that allows for professional engagement while keeping personal content appropriate and thoughtful.</w:t>
      </w:r>
    </w:p>
    <w:p w:rsidR="00314826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personal content might conflict with company branding?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my posts with company guidelines, avoid sensitive topics, and ensure my messaging reflects positively on the organisation.</w:t>
      </w:r>
    </w:p>
    <w:p w:rsidR="00314826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public-facing employees should prioritise the company’s values over personal expression online?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Personal expression is important, but in public-facing roles, content must align with the company’s values to avoid conflicts.</w:t>
      </w:r>
    </w:p>
    <w:p w:rsidR="00314826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public feedback challenges your online content?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respond professionally, clarify misunderstandings if needed, and ensure the discussion remains constructive and respectful.</w:t>
      </w:r>
    </w:p>
    <w:p w:rsidR="00314826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maintaining an online presence for a public-facing role limits personal freedom?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requires balance. I focus on aligning my content with professional values while maintaining authenticity in my personal expression.</w:t>
      </w:r>
    </w:p>
    <w:p w:rsidR="00314826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posts contribute positively to the company’s reputation?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my content with corporate values, avoid controversial topics, and engage with audiences in a professional manner.</w:t>
      </w:r>
    </w:p>
    <w:p w:rsidR="00314826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in public-facing roles should avoid expressing personal opinions online?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Personal opinions should be shared thoughtfully and in a way that doesn’t conflict with the company’s mission or values.</w:t>
      </w:r>
    </w:p>
    <w:p w:rsidR="00314826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respond to criticism about blending personal and professional content online?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review my content, adjust as necessary, and ensure my posts maintain a clear boundary between personal and professional interests.</w:t>
      </w:r>
    </w:p>
    <w:p w:rsidR="00314826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the need for personal expression with the risks of public scrutiny in a public-facing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aligning my content with company values, share thoughtful insights, and maintain a professional tone to avoid unnecessary risks.</w:t>
      </w:r>
    </w:p>
    <w:p w:rsidR="00314826" w:rsidRDefault="00314826"/>
    <w:p w:rsidR="00314826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5: Digital Footprint</w:t>
      </w:r>
    </w:p>
    <w:p w:rsidR="00314826" w:rsidRDefault="00000000">
      <w:r>
        <w:rPr>
          <w:rFonts w:ascii="Times New Roman" w:hAnsi="Times New Roman"/>
          <w:b/>
          <w:bCs/>
          <w:sz w:val="24"/>
          <w:szCs w:val="24"/>
        </w:rPr>
        <w:lastRenderedPageBreak/>
        <w:t xml:space="preserve">A candidate for a senior leadership position is asked to address their public digital footprint. </w:t>
      </w:r>
    </w:p>
    <w:p w:rsidR="00314826" w:rsidRDefault="00314826">
      <w:pPr>
        <w:rPr>
          <w:rFonts w:ascii="Times New Roman" w:hAnsi="Times New Roman"/>
          <w:sz w:val="24"/>
          <w:szCs w:val="24"/>
        </w:rPr>
      </w:pP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314826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public digital footprint aligns with the responsibilities of a senior leadership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review my digital presence regularly, ensure it aligns with professional standards, and focus on sharing content that reflects leadership values and company objectives.</w:t>
      </w:r>
    </w:p>
    <w:p w:rsidR="00314826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your online presence to reflect positively on the organisation you represent?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my posts with organisational values, engage constructively with my audience, and avoid content that could conflict with the company’s mission.</w:t>
      </w:r>
    </w:p>
    <w:p w:rsidR="00314826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online content that may be interpreted as controversial?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the context, clarify any misunderstandings, and take corrective actions to ensure alignment with professional standards.</w:t>
      </w:r>
    </w:p>
    <w:p w:rsidR="00314826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online activity supports your role as a senior leader?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thought leadership, sharing industry insights, and engaging with relevant stakeholders in a professional and constructive manner.</w:t>
      </w:r>
    </w:p>
    <w:p w:rsidR="00314826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how your online activity has contributed to your professional credibility?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shared a LinkedIn post about a leadership strategy, which sparked meaningful discussions and led to a collaborative project with industry leaders.</w:t>
      </w:r>
    </w:p>
    <w:p w:rsidR="00314826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prepare for the public scrutiny associated with a senior leadership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a consistent professional tone online, regularly audit my digital footprint, and ensure alignment with organisational values.</w:t>
      </w:r>
    </w:p>
    <w:p w:rsidR="00314826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negative or critical comments on your public digital platforms?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constructively, address valid concerns, and ensure the tone of the discussion remains professional and respectful.</w:t>
      </w:r>
    </w:p>
    <w:p w:rsidR="00314826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personal and professional content on your public platforms?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professional content, maintain boundaries, and ensure any personal posts align with my role and professional values.</w:t>
      </w:r>
    </w:p>
    <w:p w:rsidR="00314826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impact of your digital footprint on your leadership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monitor audience engagement, feedback, and the alignment of my content with organisational goals to evaluate its impact.</w:t>
      </w:r>
    </w:p>
    <w:p w:rsidR="00314826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online presence contributes to the reputation of the company?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my digital footprint with the company’s mission, share positive and constructive content, and engage thoughtfully with stakeholders.</w:t>
      </w:r>
    </w:p>
    <w:p w:rsidR="0031482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726549382" name="Horizontal Line 4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DBCC69F" id="Horizontal Line 48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314826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having an active public digital footprint is essential for senior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Yes, it enhances visibility, allows for thought leadership, and helps build credibility with stakeholders.</w:t>
      </w:r>
    </w:p>
    <w:p w:rsidR="00314826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about improving your online presence?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treat feedback as an opportunity to refine my strategy, ensure alignment with professional goals, and enhance my digital footprint.</w:t>
      </w:r>
    </w:p>
    <w:p w:rsidR="00314826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senior leaders face greater scrutiny online than other professionals?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which is why I focus on maintaining a professional tone and aligning my content with organisational values.</w:t>
      </w:r>
    </w:p>
    <w:p w:rsidR="00314826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respond to concerns about your digital footprint potentially conflicting with company values?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review my content regularly, ensure alignment with the company’s mission, and take corrective actions if necessary.</w:t>
      </w:r>
    </w:p>
    <w:p w:rsidR="00314826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situations where online content is misinterpreted?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clarify the context promptly, address concerns constructively, and take steps to avoid similar misunderstandings in the future.</w:t>
      </w:r>
    </w:p>
    <w:p w:rsidR="00314826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senior leaders should limit their personal online activity?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Personal activity is fine as long as it aligns with professional values and avoids conflicts with organisational goals.</w:t>
      </w:r>
    </w:p>
    <w:p w:rsidR="00314826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online content contributes positively to your professional reputation?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share thoughtful and constructive content, avoid sensitive topics, and ensure alignment with leadership expectations.</w:t>
      </w:r>
    </w:p>
    <w:p w:rsidR="00314826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prepare for public feedback or criticism of your digital footprint?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a professional tone, engage constructively, and use feedback to enhance my online presence.</w:t>
      </w:r>
    </w:p>
    <w:p w:rsidR="00314826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senior leaders should actively manage their online presence?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a well-managed digital footprint reflects positively on the individual and the organisation they represent.</w:t>
      </w:r>
    </w:p>
    <w:p w:rsidR="00314826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your digital footprint with the demands of a leadership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allocate time for online activity, ensure it aligns with professional goals, and avoid letting it interfere with my responsibilities.</w:t>
      </w:r>
    </w:p>
    <w:p w:rsidR="0031482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89655751" name="Horizontal Line 4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7B7E3D1" id="Horizontal Line 48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314826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public digital footprints carry risks for senior leaders?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which is why I carefully manage my content, align it with professional standards, and avoid sharing controversial topics.</w:t>
      </w:r>
    </w:p>
    <w:p w:rsidR="00314826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past online content conflicting with your leadership responsibilities?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review and update my digital footprint regularly to ensure alignment with my current professional role.</w:t>
      </w:r>
    </w:p>
    <w:p w:rsidR="00314826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senior leaders should restrict personal opinions shared online?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Personal opinions should be shared thoughtfully and in a way that aligns with professional values to avoid potential conflicts.</w:t>
      </w:r>
    </w:p>
    <w:p w:rsidR="00314826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prepare for the scrutiny of your digital footprint as a senior leader?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a consistent professional tone, regularly audit my content, and ensure alignment with organisational values.</w:t>
      </w:r>
    </w:p>
    <w:p w:rsidR="00314826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senior leaders are more vulnerable to criticism online?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which is why I take extra care to ensure my online presence reflects positively on myself and the organisation.</w:t>
      </w:r>
    </w:p>
    <w:p w:rsidR="00314826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public content reflects positively on your leadership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my messaging with company values, focus on constructive engagement, and avoid topics that could be misinterpreted.</w:t>
      </w:r>
    </w:p>
    <w:p w:rsidR="00314826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respond to public criticism of your online activity?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constructively, clarify misunderstandings if necessary, and take steps to ensure future alignment with professional expectations.</w:t>
      </w:r>
    </w:p>
    <w:p w:rsidR="00314826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digital footprints are overemphasised for senior leaders?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they are important, what matters most is how effectively leaders align their online presence with their professional values.</w:t>
      </w:r>
    </w:p>
    <w:p w:rsidR="00314826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improvement in your online presence?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treat feedback as an opportunity to refine my strategy and ensure alignment with my leadership responsibilities.</w:t>
      </w:r>
    </w:p>
    <w:p w:rsidR="00314826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the need for a strong digital footprint with potential risks of public scrutiny?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thoughtful content, align with professional values, and manage risks by avoiding sensitive topics.</w:t>
      </w:r>
    </w:p>
    <w:p w:rsidR="0031482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886547398" name="Horizontal Line 4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7B7FA04" id="Horizontal Line 48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314826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believe senior leaders should avoid sharing personal opinions online. How do you address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my personal opinions align with professional values, avoid sensitive topics, and focus on constructive engagement.</w:t>
      </w:r>
    </w:p>
    <w:p w:rsidR="00314826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a past online post can affect your credibility as a senior leader?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can, which is why I review and update my digital footprint regularly to ensure alignment with my professional responsibilities.</w:t>
      </w:r>
    </w:p>
    <w:p w:rsidR="00314826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assumptions that a senior leader’s digital footprint must reflect corporate values at all times?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my public content with corporate values, maintain a professional tone, and avoid posts that could conflict with the company’s mission.</w:t>
      </w:r>
    </w:p>
    <w:p w:rsidR="00314826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senior leaders are judged more harshly for their online activity than others?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which is why I take extra care to ensure my digital footprint reflects positively on myself and the organisation.</w:t>
      </w:r>
    </w:p>
    <w:p w:rsidR="00314826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prepare for feedback suggesting a conflict between your digital presence and leadership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the feedback constructively, review my content, and make necessary adjustments to ensure alignment with professional expectations.</w:t>
      </w:r>
    </w:p>
    <w:p w:rsidR="00314826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senior leaders should limit their public online activity?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it’s important to be active, I believe moderation and alignment with corporate values are crucial to maintaining credibility.</w:t>
      </w:r>
    </w:p>
    <w:p w:rsidR="00314826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public feedback challenges your online posts?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clarify misunderstandings, address valid concerns professionally, and ensure my future posts align with organisational standards.</w:t>
      </w:r>
    </w:p>
    <w:p w:rsidR="00314826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senior leaders should separate personal and professional content online?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Clear boundaries are essential. I ensure my personal content aligns with professional values to avoid conflicts.</w:t>
      </w:r>
    </w:p>
    <w:p w:rsidR="00314826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online presence contributes positively to the company’s reputation?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my content with corporate goals, focus on constructive engagement, and avoid sharing sensitive topics.</w:t>
      </w:r>
    </w:p>
    <w:p w:rsidR="00314826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senior leaders need to manage their digital footprints more carefully than other employees?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as leaders represent the organisation, their online presence must reflect the company’s values and mission.</w:t>
      </w:r>
    </w:p>
    <w:p w:rsidR="0031482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066027187" name="Horizontal Line 4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0375D38" id="Horizontal Line 48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314826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believe past online content can disqualify a candidate for senior leadership. How do you address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review my digital footprint regularly, update or remove outdated content, and ensure my online presence aligns with professional expectations.</w:t>
      </w:r>
    </w:p>
    <w:p w:rsidR="00314826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senior leaders should avoid sharing personal opinions on social media entirely?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personal expression is important, I ensure my opinions align with professional values and avoid controversial topics.</w:t>
      </w:r>
    </w:p>
    <w:p w:rsidR="00314826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scrutiny about past online activity that may not align with company values?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concerns constructively, clarify any misunderstandings, and take corrective actions to ensure alignment moving forward.</w:t>
      </w:r>
    </w:p>
    <w:p w:rsidR="00314826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senior leaders should completely separate personal and professional online identities?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Separation helps maintain boundaries, but both must reflect professionalism and align with corporate values.</w:t>
      </w:r>
    </w:p>
    <w:p w:rsidR="00314826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respond to public criticism about a past online post?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respond professionally, clarify my intent, and take steps to ensure future content aligns with professional expectations.</w:t>
      </w:r>
    </w:p>
    <w:p w:rsidR="00314826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senior leaders face disproportionate scrutiny for their online activity?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which is why I ensure my digital footprint is consistent with my leadership role and the company’s values.</w:t>
      </w:r>
    </w:p>
    <w:p w:rsidR="00314826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online presence enhances, rather than detracts from, your leadership credibility?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share thoughtful and constructive content, align it with professional values, and focus on positively contributing to my industry.</w:t>
      </w:r>
    </w:p>
    <w:p w:rsidR="00314826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senior leaders should be held accountable for all their online content, even from years ago?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Accountability is important, but I believe past content should be evaluated in context and corrected if necessary.</w:t>
      </w:r>
    </w:p>
    <w:p w:rsidR="00314826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the balance between maintaining authenticity and aligning with corporate values online?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share authentic content that aligns with my professional role and avoids potential conflicts with corporate values.</w:t>
      </w:r>
    </w:p>
    <w:p w:rsidR="00314826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senior leaders should refrain from engaging in public debates online?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Constructive engagement is valuable, but I avoid polarising topics to ensure alignment with professional values.</w:t>
      </w:r>
    </w:p>
    <w:p w:rsidR="0031482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44272704" name="Horizontal Line 4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BC31452" id="Horizontal Line 48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314826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believe a single controversial post can undermine a senior leader’s credibility. How do you prevent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carefully curate my content, avoid sensitive topics, and ensure alignment with professional and corporate values.</w:t>
      </w:r>
    </w:p>
    <w:p w:rsidR="00314826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public online opinions are a liability for senior leaders?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They can be, which is why I ensure my content aligns with organisational values and reflects positively on my role.</w:t>
      </w:r>
    </w:p>
    <w:p w:rsidR="00314826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assumptions that senior leaders should avoid personal opinions online altogether?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I value personal expression, I ensure my posts align with corporate values to avoid any potential conflicts.</w:t>
      </w:r>
    </w:p>
    <w:p w:rsidR="00314826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senior leaders should regularly audit their digital footprint?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Absolutely. Regular audits ensure alignment with professional expectations and help address outdated or conflicting content.</w:t>
      </w:r>
    </w:p>
    <w:p w:rsidR="00314826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public backlash against your online content?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respond professionally, clarify my intent if necessary, and adjust my content strategy to prevent future conflicts.</w:t>
      </w:r>
    </w:p>
    <w:p w:rsidR="00314826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senior leaders face unfair scrutiny for their online activity?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Scrutiny is part of leadership, which is why I focus on maintaining a professional tone and aligning my content with corporate values.</w:t>
      </w:r>
    </w:p>
    <w:p w:rsidR="00314826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digital footprint aligns with the company’s branding?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review my content regularly, follow company guidelines, and ensure my posts contribute positively to the organisation’s mission.</w:t>
      </w:r>
    </w:p>
    <w:p w:rsidR="00314826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senior leaders should be accountable for content they shared years ago?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 should take responsibility, review past content, and address any conflicts to maintain credibility.</w:t>
      </w:r>
    </w:p>
    <w:p w:rsidR="00314826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the risk of online content being misinterpreted?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craft my posts carefully, provide context when needed, and ensure my messaging aligns with professional values.</w:t>
      </w:r>
    </w:p>
    <w:p w:rsidR="00314826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senior leaders should avoid personal social media entirely?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Avoidance isn’t necessary, but all content must align with professional values and contribute positively to leadership credibility.</w:t>
      </w:r>
    </w:p>
    <w:p w:rsidR="0031482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317531419" name="Horizontal Line 4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67A63F2" id="Horizontal Line 48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Scrutiny, Personal Expression, and Past Content Bias</w:t>
      </w:r>
    </w:p>
    <w:p w:rsidR="00314826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public-facing leaders face more scrutiny online than others?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which is why I carefully curate my digital footprint to reflect positively on my leadership role.</w:t>
      </w:r>
    </w:p>
    <w:p w:rsidR="00314826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assumptions that past online posts can disqualify you for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review my past content regularly, update it as needed, and ensure alignment with professional expectations.</w:t>
      </w:r>
    </w:p>
    <w:p w:rsidR="00314826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authenticity and corporate values in your digital presence?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share authentic content that reflects my professional values and aligns with the organisation’s mission.</w:t>
      </w:r>
    </w:p>
    <w:p w:rsidR="00314826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senior leaders should limit personal opinions online?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Personal opinions are fine if they align with corporate values and don’t conflict with professional responsibilities.</w:t>
      </w:r>
    </w:p>
    <w:p w:rsidR="00314826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prepare for public criticism of your digital footprint?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respond professionally, clarify misunderstandings, and take corrective action to align with organisational standards.</w:t>
      </w:r>
    </w:p>
    <w:p w:rsidR="00314826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past online activity can overshadow current professional achievements?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can, which is why I proactively review and align my past content with my leadership role to avoid conflicts.</w:t>
      </w:r>
    </w:p>
    <w:p w:rsidR="00314826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respond to assumptions that leaders should avoid personal expression online?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constructive and professional posts that reflect positively on both myself and the organisation.</w:t>
      </w:r>
    </w:p>
    <w:p w:rsidR="00314826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 strong digital footprint is essential for senior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it enhances visibility, allows for thought leadership, and demonstrates alignment with corporate values.</w:t>
      </w:r>
    </w:p>
    <w:p w:rsidR="00314826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your online presence lacks alignment with your leadership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take feedback constructively, refine my content strategy, and ensure alignment with professional and organisational values.</w:t>
      </w:r>
    </w:p>
    <w:p w:rsidR="00314826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digital footprint contributes to, rather than detracts from, your leadership credibility?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positive and thoughtful engagement, align my content with corporate values, and avoid controversial topics.</w:t>
      </w:r>
    </w:p>
    <w:p w:rsidR="0031482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672023857" name="Horizontal Line 4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9C4FC4D" id="Horizontal Line 49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Risk Management, Corporate Alignment, and Authenticity Bias</w:t>
      </w:r>
    </w:p>
    <w:p w:rsidR="00314826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 senior leader’s digital footprint should always align with corporate values?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as leaders represent the organisation, their online presence must reflect its mission and values.</w:t>
      </w:r>
    </w:p>
    <w:p w:rsidR="00314826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online content may create risks for the company?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review my content regularly, align it with corporate guidelines, and ensure it positively reflects the organisation.</w:t>
      </w:r>
    </w:p>
    <w:p w:rsidR="00314826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maintaining authenticity while adhering to corporate standards online?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sharing authentic content that aligns with professional values and avoids potential conflicts.</w:t>
      </w:r>
    </w:p>
    <w:p w:rsidR="00314826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senior leaders should face stricter guidelines for online activity?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Guidelines are important to ensure consistency, but leaders should also take personal responsibility for maintaining professionalism.</w:t>
      </w:r>
    </w:p>
    <w:p w:rsidR="00314826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respond to feedback suggesting a past online post conflicts with your leadership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feedback constructively, clarify my intent, and ensure future posts better align with corporate values.</w:t>
      </w:r>
    </w:p>
    <w:p w:rsidR="00314826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the risks of online content being misinterpreted in a leadership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craft my posts carefully, provide context when needed, and ensure alignment with professional and corporate values.</w:t>
      </w:r>
    </w:p>
    <w:p w:rsidR="00314826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leaders should proactively review their past online activity?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regular reviews ensure alignment with professional expectations and help address any content that might conflict with leadership responsibilities.</w:t>
      </w:r>
    </w:p>
    <w:p w:rsidR="00314826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online presence enhances your professional reputation?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thought leadership, constructive engagement, and sharing content that reflects positively on my role and organisation.</w:t>
      </w:r>
    </w:p>
    <w:p w:rsidR="00314826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senior leaders should avoid sharing personal opinions on public platforms?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personal expression is important, I ensure my posts align with corporate values and avoid sensitive or controversial topics.</w:t>
      </w:r>
    </w:p>
    <w:p w:rsidR="00314826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align your digital footprint with your leadership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share content that demonstrates thought leadership, reflects positively on the organisation, and aligns with my professional values.</w:t>
      </w:r>
    </w:p>
    <w:p w:rsidR="0031482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509005862" name="Horizontal Line 4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9D5776B" id="Horizontal Line 49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314826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6: Media Consumption Habits</w:t>
      </w: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A policy analyst candidate must demonstrate their ability to consume and critically evaluate a variety of media sources.</w:t>
      </w:r>
    </w:p>
    <w:p w:rsidR="00314826" w:rsidRDefault="00314826">
      <w:pPr>
        <w:rPr>
          <w:rFonts w:ascii="Times New Roman" w:hAnsi="Times New Roman"/>
          <w:sz w:val="24"/>
          <w:szCs w:val="24"/>
        </w:rPr>
      </w:pP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1: No Bias (0%)</w:t>
      </w:r>
    </w:p>
    <w:p w:rsidR="00314826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evaluating the credibility of a media source?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the publication's track record, verify the credentials of the author, and cross-check the information with other reliable sources.</w:t>
      </w:r>
    </w:p>
    <w:p w:rsidR="00314826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identify bias in a media source or article?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examine the language, consider the publication's agenda, and look for balanced coverage of differing perspectives.</w:t>
      </w:r>
    </w:p>
    <w:p w:rsidR="00314826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a comprehensive understanding of an issue when consuming media?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explore multiple sources with diverse viewpoints and verify facts through independent research.</w:t>
      </w:r>
    </w:p>
    <w:p w:rsidR="00314826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time you identified misleading information in a media source?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once noticed that an article omitted critical context about a policy decision, so I researched further and found more balanced analyses.</w:t>
      </w:r>
    </w:p>
    <w:p w:rsidR="00314826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conflicting information from different media sources?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evaluate the sources' credibility, consider the evidence presented, and seek independent verification to determine the most reliable account.</w:t>
      </w:r>
    </w:p>
    <w:p w:rsidR="00314826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own biases don’t affect your evaluation of media content?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remain aware of my preconceptions, focus on evidence-based analysis, and prioritise diverse viewpoints to maintain objectivity.</w:t>
      </w:r>
    </w:p>
    <w:p w:rsidR="00314826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stay updated on emerging trends and issues across different media platforms?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follow reputable outlets, subscribe to industry newsletters, and engage with expert commentary to stay informed.</w:t>
      </w:r>
    </w:p>
    <w:p w:rsidR="00314826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traditional media with digital and social media sources in your analysis?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credible traditional outlets, but I also use digital platforms to explore diverse viewpoints and emerging discussions.</w:t>
      </w:r>
    </w:p>
    <w:p w:rsidR="00314826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verify the authenticity of data or claims presented in the media?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cross-check the data with official reports, consult subject matter experts, and look for independent studies to verify claims.</w:t>
      </w:r>
    </w:p>
    <w:p w:rsidR="00314826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analysis of media sources contributes to informed decision-making?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synthesise insights from reliable sources, identify key trends and implications, and present evidence-based recommendations.</w:t>
      </w:r>
    </w:p>
    <w:p w:rsidR="0031482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470452208" name="Horizontal Line 4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A8B9529" id="Horizontal Line 49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314826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some media platforms are inherently more credible than others?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Credibility depends on the platform's track record, transparency, and adherence to journalistic standards, not its format or platform.</w:t>
      </w:r>
    </w:p>
    <w:p w:rsidR="00314826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personal biases when evaluating media content?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actively seek out diverse viewpoints, focus on evidence, and challenge my assumptions to maintain objectivity.</w:t>
      </w:r>
    </w:p>
    <w:p w:rsidR="00314826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social media sources are less reliable than traditional outlets?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social media often lacks editorial oversight, it can offer valuable perspectives when supplemented with credible verification.</w:t>
      </w:r>
    </w:p>
    <w:p w:rsidR="00314826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identify and address misinformation in the media?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fact-check claims using reputable fact-checking organisations, cross-reference multiple sources, and critically assess the evidence presented.</w:t>
      </w:r>
    </w:p>
    <w:p w:rsidR="00314826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consuming opinion pieces versus objective reporting?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value both but use objective reporting for facts and opinion pieces to understand diverse interpretations and implications.</w:t>
      </w:r>
    </w:p>
    <w:p w:rsidR="00314826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media bias is inevitable?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Bias exists to some extent, but critical evaluation and triangulation of sources help mitigate its impact on analysis.</w:t>
      </w:r>
    </w:p>
    <w:p w:rsidR="00314826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decide which sources to prioritise when analysing a policy issue?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sources with strong reputations for accuracy, transparency, and evidence-based reporting.</w:t>
      </w:r>
    </w:p>
    <w:p w:rsidR="00314826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public opinion differs from media narratives?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analyse the underlying factors shaping public opinion, compare them with media coverage, and identify areas of divergence.</w:t>
      </w:r>
    </w:p>
    <w:p w:rsidR="00314826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analysis remains balanced when dealing with polarised media content?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consider both sides of the issue, verify claims independently, and focus on evidence-based conclusions.</w:t>
      </w:r>
    </w:p>
    <w:p w:rsidR="00314826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newer media outlets are as trustworthy as established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Trustworthiness depends on editorial practices and transparency, not the outlet's age or size.</w:t>
      </w:r>
    </w:p>
    <w:p w:rsidR="0031482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720568628" name="Horizontal Line 4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7AAA754" id="Horizontal Line 49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314826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newer or smaller media outlets are inherently less credible than traditional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Credibility depends on editorial standards and accuracy, not the size or age of the outlet.</w:t>
      </w:r>
    </w:p>
    <w:p w:rsidR="00314826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handle media sources with a clear ideological bias?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recognise the bias, focus on the evidence presented, and balance it with alternative perspectives to ensure objectivity.</w:t>
      </w:r>
    </w:p>
    <w:p w:rsidR="00314826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social media content contributes meaningfully to your analysis?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critically assess the source, verify claims independently, and use social media primarily for supplementary viewpoints.</w:t>
      </w:r>
    </w:p>
    <w:p w:rsidR="00314826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navigate conflicting narratives from media sources with opposing biases?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verifiable facts, identify commonalities, and synthesise insights from credible evidence to form a balanced conclusion.</w:t>
      </w:r>
    </w:p>
    <w:p w:rsidR="00314826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older media outlets are more trustworthy than newer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Trust depends on journalistic integrity and transparency, not the outlet's age or history.</w:t>
      </w:r>
    </w:p>
    <w:p w:rsidR="00314826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public scepticism about media accuracy?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emphasise critical evaluation, focus on evidence, and educate stakeholders about the importance of reliable sourcing.</w:t>
      </w:r>
    </w:p>
    <w:p w:rsidR="00314826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consuming media from opposing perspectives is essential for policy analysis?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it broadens understanding, highlights potential blind spots, and ensures balanced conclusions.</w:t>
      </w:r>
    </w:p>
    <w:p w:rsidR="00314826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decide which media sources to exclude from your analysis?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exclude sources with a history of misinformation, lack of transparency, or poor editorial standards.</w:t>
      </w:r>
    </w:p>
    <w:p w:rsidR="00314826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social media can ever be as reliable as traditional outlets?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depends on the source and context. Social media lacks editorial oversight but can provide valuable, real-time insights.</w:t>
      </w:r>
    </w:p>
    <w:p w:rsidR="00314826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criticism about relying on biased media sources?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verify claims independently, ensure a diversity of perspectives, and rely on evidence to substantiate my analysis.</w:t>
      </w:r>
    </w:p>
    <w:p w:rsidR="0031482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757434758" name="Horizontal Line 4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27A52C3" id="Horizontal Line 49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314826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traditional media outlets are more reliable than digital platforms like blogs or social media?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Traditional outlets often have stricter editorial processes, but I also critically evaluate digital platforms for their unique insights and verify claims across sources.</w:t>
      </w:r>
    </w:p>
    <w:p w:rsidR="00314826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manage biases in media from non-mainstream outlets?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evidence-based content, evaluate the source's credibility, and balance non-mainstream insights with traditional media analysis.</w:t>
      </w:r>
    </w:p>
    <w:p w:rsidR="00314826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smaller media platforms are inherently less credible than larger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Credibility depends on the platform’s editorial practices and track record, not its size or prominence.</w:t>
      </w:r>
    </w:p>
    <w:p w:rsidR="00314826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conflicting narratives in media from ideologically opposite sources?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verify facts, identify reliable evidence, and synthesise insights to form an unbiased and evidence-based conclusion.</w:t>
      </w:r>
    </w:p>
    <w:p w:rsidR="00314826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newer digital media lacks the rigour of established outlets?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Some digital media platforms lack editorial oversight, but many offer fresh perspectives that add value when critically evaluated.</w:t>
      </w:r>
    </w:p>
    <w:p w:rsidR="00314826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analysis remains objective when dealing with ideologically polarised media?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identifying verifiable facts, avoid relying on a single perspective, and maintain a balanced approach to evaluation.</w:t>
      </w:r>
    </w:p>
    <w:p w:rsidR="00314826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biases are harder to overcome when consuming opinion-heavy media?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can be challenging, but I actively seek opposing viewpoints and focus on evidence to mitigate personal biases.</w:t>
      </w:r>
    </w:p>
    <w:p w:rsidR="00314826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evaluate the credibility of emerging online media platforms?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their transparency, accuracy, and use of evidence, ensuring they meet the same standards as traditional outlets.</w:t>
      </w:r>
    </w:p>
    <w:p w:rsidR="00314826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mainstream media is still the most trustworthy source for policy analysis?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Mainstream media often provides comprehensive coverage, but it must be supplemented with diverse perspectives for balanced insights.</w:t>
      </w:r>
    </w:p>
    <w:p w:rsidR="00314826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criticism for using non-traditional media in your analysis?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my sources are credible, substantiate claims with evidence, and highlight the value of diverse viewpoints in analysis.</w:t>
      </w: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314826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traditional media sources are the gold standard for credibility?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Traditional media has rigorous standards, but I recognise the value of non-traditional sources when carefully evaluated for accuracy.</w:t>
      </w:r>
    </w:p>
    <w:p w:rsidR="00314826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the view that newer digital media is inherently less reliable?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critically evaluate all sources, ensuring that digital platforms meet the same standards of transparency and evidence as traditional outlets.</w:t>
      </w:r>
    </w:p>
    <w:p w:rsidR="00314826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opinion pieces from non-mainstream outlets can be as valuable as traditional journalism?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Opinion pieces offer unique perspectives but must be cross-verified with factual reporting to ensure balance.</w:t>
      </w:r>
    </w:p>
    <w:p w:rsidR="00314826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analysis remains credible when relying on non-traditional sources?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verify claims, cross-reference multiple sources, and prioritise evidence-based insights to maintain credibility.</w:t>
      </w:r>
    </w:p>
    <w:p w:rsidR="00314826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biases are harder to manage when consuming social media content?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Social media can amplify biases, but I focus on critical evaluation and independent verification to maintain objectivity.</w:t>
      </w:r>
    </w:p>
    <w:p w:rsidR="00314826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the perception that traditional outlets are more trustworthy than digital platforms?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acknowledge the perception but focus on evaluating all sources equally for their evidence and transparency.</w:t>
      </w:r>
    </w:p>
    <w:p w:rsidR="00314826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it’s risky to rely on non-mainstream platforms for policy analysis?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Non-mainstream platforms can add value, but I ensure they are credible and supplement them with traditional sources for balance.</w:t>
      </w:r>
    </w:p>
    <w:p w:rsidR="00314826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respond to criticism about incorporating social media into your research?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explain the role of social media as a supplementary source and emphasise my focus on evidence and verification.</w:t>
      </w:r>
    </w:p>
    <w:p w:rsidR="00314826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smaller or emerging outlets can ever match the credibility of established media?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Credibility depends on editorial standards, not size or prominence, and I evaluate all sources by the same criteria.</w:t>
      </w:r>
    </w:p>
    <w:p w:rsidR="00314826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analysis accounts for the strengths and weaknesses of different media types?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triangulate information across sources, highlight each source's limitations, and focus on synthesising evidence-based insights.</w:t>
      </w: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314826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traditional media is inherently more trustworthy than other platforms?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traditional media generally has higher editorial standards, though it’s still important to verify claims across multiple sources.</w:t>
      </w:r>
    </w:p>
    <w:p w:rsidR="00314826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consuming content from newer outlets risks reducing analysis quality?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It can, which is why I prioritise established sources while using newer platforms cautiously and for supplementary insights.</w:t>
      </w:r>
    </w:p>
    <w:p w:rsidR="00314826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the perception that opinion pieces are less valuable than objective reporting?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Objective reporting provides facts, but I carefully use opinion pieces to understand interpretations and implications.</w:t>
      </w:r>
    </w:p>
    <w:p w:rsidR="00314826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non-mainstream media is less useful for policy analysis?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Non-mainstream media can add limited value, but I rely primarily on traditional and established outlets for analysis.</w:t>
      </w:r>
    </w:p>
    <w:p w:rsidR="00314826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public scepticism about newer media platforms?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emphasise the importance of traditional journalism while critically evaluating any insights from newer platforms.</w:t>
      </w:r>
    </w:p>
    <w:p w:rsidR="00314826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social media content should be excluded from professional analysis?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Social media is rarely reliable and should only be considered when supplemented with evidence from credible traditional sources.</w:t>
      </w:r>
    </w:p>
    <w:p w:rsidR="00314826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criticism for using less established media platforms in your research?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my primary sources are traditional outlets and use non-traditional sources sparingly and with caution.</w:t>
      </w:r>
    </w:p>
    <w:p w:rsidR="00314826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it’s possible to rely solely on mainstream media for credible policy analysis?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Mainstream media provides comprehensive coverage, and I often find it sufficient for balanced and accurate insights.</w:t>
      </w:r>
    </w:p>
    <w:p w:rsidR="00314826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digital platforms don’t distort your analysis?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minimise reliance on digital platforms, instead focusing on traditional sources with proven track records.</w:t>
      </w:r>
    </w:p>
    <w:p w:rsidR="00314826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opinions can interfere with evaluating media content?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which is why I rely on traditional outlets and avoid subjective platforms whenever possible.</w:t>
      </w:r>
    </w:p>
    <w:p w:rsidR="0031482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063714093" name="Horizontal Line 4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3F71D7E" id="Horizontal Line 49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Social Media Scepticism, Non-Mainstream Doubt, and Traditional Media Preference</w:t>
      </w:r>
    </w:p>
    <w:p w:rsidR="00314826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social media sources are reliable enough for policy analysis?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Social media lacks editorial oversight, so I use it cautiously and always verify its content with traditional outlets.</w:t>
      </w:r>
    </w:p>
    <w:p w:rsidR="00314826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the perception that traditional media is more credible than newer platforms?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Traditional media often has stricter standards, but I critically evaluate all sources to ensure credibility.</w:t>
      </w:r>
    </w:p>
    <w:p w:rsidR="00314826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it’s risky to rely on smaller, emerging platforms for analysis?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Smaller platforms can provide unique perspectives, but I prioritise established outlets to maintain credibility.</w:t>
      </w:r>
    </w:p>
    <w:p w:rsidR="00314826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social media content adds value to your research?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social media for supplementary viewpoints and rely on traditional outlets for evidence-based reporting.</w:t>
      </w:r>
    </w:p>
    <w:p w:rsidR="00314826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mainstream media provides sufficient balance for policy analysis?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Mainstream media is reliable but must be supplemented with diverse perspectives to ensure a balanced view.</w:t>
      </w:r>
    </w:p>
    <w:p w:rsidR="00314826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evaluating the credibility of non-mainstream media?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look at their editorial practices, track record, and evidence presented, comparing them with established sources.</w:t>
      </w:r>
    </w:p>
    <w:p w:rsidR="00314826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smaller outlets lack the capacity to provide in-depth policy analysis?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Smaller outlets may lack resources but often provide unique viewpoints that, when verified, can add value.</w:t>
      </w:r>
    </w:p>
    <w:p w:rsidR="00314826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respond to criticism for incorporating social media into your research?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clarify that social media is a supplementary source and ensure all claims are verified through reliable, traditional outlets.</w:t>
      </w:r>
    </w:p>
    <w:p w:rsidR="00314826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traditional media should remain the primary source for policy analysis?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Traditional media provides a strong foundation but should be complemented by diverse sources to capture broader perspectives.</w:t>
      </w:r>
    </w:p>
    <w:p w:rsidR="00314826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emerging platforms don’t bias your conclusions?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critically evaluate their content, verify claims independently, and balance their insights with those from trusted sources.</w:t>
      </w:r>
    </w:p>
    <w:p w:rsidR="0031482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979768943" name="Horizontal Line 5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63F19D6" id="Horizontal Line 50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Ideological Bias, Traditional Media Trust, and Digital Platform Skepticism</w:t>
      </w:r>
    </w:p>
    <w:p w:rsidR="00314826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conflicting ideological biases in media content?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evaluate the evidence presented, avoid overreliance on any single perspective, and synthesise insights from credible sources.</w:t>
      </w:r>
    </w:p>
    <w:p w:rsidR="00314826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traditional media offers better balance than newer platforms?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Traditional media often provides balanced coverage, but I supplement it with digital platforms to capture emerging trends.</w:t>
      </w:r>
    </w:p>
    <w:p w:rsidR="00314826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objectivity when consuming media with clear ideological leanings?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recognise biases, focus on factual reporting, and balance them with alternative perspectives.</w:t>
      </w:r>
    </w:p>
    <w:p w:rsidR="00314826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social media should play a major role in policy research?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Social media is a useful supplement but lacks the credibility of traditional outlets and must be carefully verified.</w:t>
      </w:r>
    </w:p>
    <w:p w:rsidR="00314826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the strengths of traditional media with the insights from digital platforms?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traditional outlets for their credibility and use digital platforms for supplementary and real-time insights.</w:t>
      </w:r>
    </w:p>
    <w:p w:rsidR="00314826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narratives shaped by ideological biases in digital media?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compare them with objective reporting, verify claims through independent sources, and ensure a balanced interpretation.</w:t>
      </w:r>
    </w:p>
    <w:p w:rsidR="00314826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non-mainstream platforms are more prone to ideological bias than traditional media?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Ideological bias can exist anywhere, which is why I evaluate all sources critically for transparency and evidence.</w:t>
      </w:r>
    </w:p>
    <w:p w:rsidR="00314826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evaluate the credibility of an outlet that aligns with a specific ideology?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their use of evidence, transparency, and willingness to acknowledge counterarguments.</w:t>
      </w:r>
    </w:p>
    <w:p w:rsidR="00314826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social media platforms amplify biases more than traditional media?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Social media algorithms often reinforce biases, so I use it cautiously and cross-check claims with reputable sources.</w:t>
      </w:r>
    </w:p>
    <w:p w:rsidR="00314826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diverse media sources contribute to balanced conclusions?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triangulate information across ideologically diverse outlets, focus on evidence, and avoid overreliance on a single perspective.</w:t>
      </w:r>
    </w:p>
    <w:p w:rsidR="0031482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97912368" name="Horizontal Line 5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84B25CA" id="Horizontal Line 50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314826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7: Virtual Communication Styles</w:t>
      </w:r>
    </w:p>
    <w:p w:rsidR="00314826" w:rsidRDefault="00000000">
      <w:r>
        <w:rPr>
          <w:rFonts w:ascii="Times New Roman" w:hAnsi="Times New Roman"/>
          <w:b/>
          <w:bCs/>
          <w:sz w:val="24"/>
          <w:szCs w:val="24"/>
        </w:rPr>
        <w:t>A candidate applying for a fully remote role must showcase strong virtual communication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>skills.</w:t>
      </w:r>
      <w:r>
        <w:rPr>
          <w:rFonts w:ascii="Times New Roman" w:hAnsi="Times New Roman"/>
          <w:sz w:val="24"/>
          <w:szCs w:val="24"/>
        </w:rPr>
        <w:t xml:space="preserve"> </w:t>
      </w:r>
    </w:p>
    <w:p w:rsidR="00314826" w:rsidRDefault="00314826">
      <w:pPr>
        <w:rPr>
          <w:rFonts w:ascii="Times New Roman" w:hAnsi="Times New Roman"/>
          <w:sz w:val="24"/>
          <w:szCs w:val="24"/>
        </w:rPr>
      </w:pP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314826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clear communication in a fully remote setting?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concise messaging, confirm understanding, and actively seek feedback to ensure clarity.</w:t>
      </w:r>
    </w:p>
    <w:p w:rsidR="00314826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your communication style for different virtual tools, such as email and video calls?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formal and structured language for emails, while maintaining a conversational tone during video calls to foster engagement.</w:t>
      </w:r>
    </w:p>
    <w:p w:rsidR="00314826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how you resolved a misunderstanding in a remote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noticed a miscommunication in task priorities, so I organised a quick virtual meeting to clarify expectations and realign the team.</w:t>
      </w:r>
    </w:p>
    <w:p w:rsidR="00314826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maintain collaboration and rapport with teammates in a remote setting?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schedule regular check-ins, use collaborative tools like Slack and Trello, and create opportunities for informal conversations to build relationships.</w:t>
      </w:r>
    </w:p>
    <w:p w:rsidR="00314826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tone is professional and approachable in written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proofread my messages, use neutral language, and tailor my tone based on the recipient and context.</w:t>
      </w:r>
    </w:p>
    <w:p w:rsidR="00314826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virtual meetings to ensure they are productive?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prepare an agenda, share it beforehand, and facilitate discussions to keep the meeting focused and efficient.</w:t>
      </w:r>
    </w:p>
    <w:p w:rsidR="00314826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stay responsive to team members across different time zones?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set clear expectations for response times, prioritise asynchronous communication, and ensure my availability for overlapping hours.</w:t>
      </w:r>
    </w:p>
    <w:p w:rsidR="00314826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feedback and conflict resolution in a remote environment?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concerns promptly, ensure respectful communication, and use video calls for sensitive discussions to maintain clarity and empathy.</w:t>
      </w:r>
    </w:p>
    <w:p w:rsidR="00314826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engage with team members who are less communicative in a remote setting?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reach out individually, encourage them to share their input, and create a safe space for open communication.</w:t>
      </w:r>
    </w:p>
    <w:p w:rsidR="00314826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effective documentation and knowledge sharing in remote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shared platforms like Google Drive or Notion, maintain organised records, and ensure all team members have access to key resources.</w:t>
      </w:r>
    </w:p>
    <w:p w:rsidR="0031482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45485202" name="Horizontal Line 5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ED8A728" id="Horizontal Line 50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314826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people say virtual communication is less effective than in-person interaction. What’s your view?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virtual communication has challenges, I use structured tools and proactive engagement to ensure effectiveness.</w:t>
      </w:r>
    </w:p>
    <w:p w:rsidR="00314826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misunderstandings in remote communication, especially via email?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clarify my intent quickly, offer additional context, and use follow-up messages or calls to resolve issues.</w:t>
      </w:r>
    </w:p>
    <w:p w:rsidR="00314826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virtual communication tools make it harder to build relationships?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it can take extra effort, I use regular check-ins, collaborative tools, and informal conversations to foster strong connections.</w:t>
      </w:r>
    </w:p>
    <w:p w:rsidR="00314826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engagement during virtual meetings?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interactive tools like polls, maintain an inclusive discussion, and follow up with clear action points.</w:t>
      </w:r>
    </w:p>
    <w:p w:rsidR="00314826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time zone differences create barriers in virtual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They can, but I prioritise asynchronous tools and ensure availability during overlapping hours to manage effectively.</w:t>
      </w:r>
    </w:p>
    <w:p w:rsidR="00314826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 come across as approachable and professional in remote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tailor my tone, use active listening, and make myself accessible for clarifications and discussions.</w:t>
      </w:r>
    </w:p>
    <w:p w:rsidR="00314826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encourage participation from less communicative team members?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a supportive environment, reach out individually, and provide alternative ways for them to share their input.</w:t>
      </w:r>
    </w:p>
    <w:p w:rsidR="00314826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remote communication increases the risk of conflicts?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Misunderstandings can happen, but I address issues promptly and ensure clear, respectful discussions to resolve conflicts.</w:t>
      </w:r>
    </w:p>
    <w:p w:rsidR="00314826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maintain focus and avoid distractions during virtual meetings?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minimise external distractions, follow an agenda, and use features like meeting recordings to stay organised.</w:t>
      </w:r>
    </w:p>
    <w:p w:rsidR="00314826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written communication should be prioritised in remote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Written communication is important for documentation, but I balance it with video calls for complex discussions.</w:t>
      </w:r>
    </w:p>
    <w:p w:rsidR="0031482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244424997" name="Horizontal Line 5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EB26FBA" id="Horizontal Line 50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314826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extroverts perform better in virtual communication settings than introverts?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Communication skills depend on effort and adaptability, not personality traits. Both extroverts and introverts bring unique strengths to virtual communication.</w:t>
      </w:r>
    </w:p>
    <w:p w:rsidR="00314826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team members who struggle with remote communication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provide guidance, share resources, and ensure they feel comfortable using the tools through one-on-one support.</w:t>
      </w:r>
    </w:p>
    <w:p w:rsidR="00314826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people with limited technical skills face challenges in virtual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They might, but proper training and user-friendly tools make it accessible for everyone.</w:t>
      </w:r>
    </w:p>
    <w:p w:rsidR="00314826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communication style is inclusive in a virtual setting?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diverse input, use clear and neutral language, and ensure everyone feels heard and valued.</w:t>
      </w:r>
    </w:p>
    <w:p w:rsidR="00314826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non-verbal cues are harder to interpret in virtual settings?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They can be, which is why I rely on video calls, active listening, and follow-up clarifications to ensure understanding.</w:t>
      </w:r>
    </w:p>
    <w:p w:rsidR="00314826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overcome language barriers in remote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clear, simple language, ensure key points are summarised, and leverage translation tools when necessary.</w:t>
      </w:r>
    </w:p>
    <w:p w:rsidR="00314826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people from different time zones face more challenges in collaboration?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Time zones can pose challenges, but asynchronous tools and well-planned schedules help mitigate these issues.</w:t>
      </w:r>
    </w:p>
    <w:p w:rsidR="00314826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about improving your remote communication skills?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take feedback constructively, seek training opportunities, and make adjustments to enhance my communication approach.</w:t>
      </w:r>
    </w:p>
    <w:p w:rsidR="00314826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remote communication requires more effort than in-person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can require extra effort, but it’s manageable with the right tools, proactive engagement, and clear strategies.</w:t>
      </w:r>
    </w:p>
    <w:p w:rsidR="00314826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maintain team morale through virtual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regular check-ins, recognise contributions, and create opportunities for informal and positive interactions.</w:t>
      </w:r>
    </w:p>
    <w:p w:rsidR="0031482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390929489" name="Horizontal Line 5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65F25A0" id="Horizontal Line 50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314826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people with prior remote experience have an advantage in virtual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Experience helps, but strong communication skills can be developed with practice and effort, regardless of background.</w:t>
      </w:r>
    </w:p>
    <w:p w:rsidR="00314826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team members who are less comfortable using video conferencing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provide training, create a safe space for them to adapt, and offer alternative ways for them to communicate effectively.</w:t>
      </w:r>
    </w:p>
    <w:p w:rsidR="00314826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proficiency affects virtual communication success?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Proficiency is helpful, but using clear language and fostering an inclusive environment ensures effective communication for everyone.</w:t>
      </w:r>
    </w:p>
    <w:p w:rsidR="00314826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cultural differences affect virtual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remain respectful, seek to understand different perspectives, and adapt my communication style to ensure inclusivity.</w:t>
      </w:r>
    </w:p>
    <w:p w:rsidR="00314826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virtual communication is harder for individuals who prefer face-to-face interactions?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can be an adjustment, but I use video calls and active engagement to make virtual interactions more personal and effective.</w:t>
      </w:r>
    </w:p>
    <w:p w:rsidR="00314826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encourage hesitant team members to contribute during virtual meetings?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an inclusive atmosphere, use open-ended questions, and provide alternative ways for them to share their input.</w:t>
      </w:r>
    </w:p>
    <w:p w:rsidR="00314826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virtual communication lacks the depth of in-person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Virtual communication has its limitations, but using the right tools and techniques ensures meaningful engagement.</w:t>
      </w:r>
    </w:p>
    <w:p w:rsidR="00314826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tone is understood clearly in virtual settings?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clear language, avoid ambiguous phrases, and follow up with summaries to ensure mutual understanding.</w:t>
      </w:r>
    </w:p>
    <w:p w:rsidR="00314826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individuals with strong interpersonal skills adapt better to virtual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Interpersonal skills help, but adaptability and practice are key to excelling in virtual settings.</w:t>
      </w:r>
    </w:p>
    <w:p w:rsidR="00314826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public feedback about your virtual communication skills?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constructively, seek opportunities to improve, and adjust my approach based on constructive feedback.</w:t>
      </w:r>
    </w:p>
    <w:p w:rsidR="0031482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635031883" name="Horizontal Line 5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9D40055" id="Horizontal Line 50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314826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professionals adapt better to virtual communication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depends on mindset and willingness to learn, not age. Anyone can excel with practice and proper guidance.</w:t>
      </w:r>
    </w:p>
    <w:p w:rsidR="00314826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assumptions that less experienced professionals may struggle with virtual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Skills develop with training and practice. I focus on creating a supportive environment to help everyone succeed.</w:t>
      </w:r>
    </w:p>
    <w:p w:rsidR="00314826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extroverts are naturally better at virtual communication than introverts?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Communication success depends on preparation and adaptability, not personality type.</w:t>
      </w:r>
    </w:p>
    <w:p w:rsidR="00314826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effective collaboration in culturally diverse virtual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foster an inclusive environment, respect cultural differences, and encourage open dialogue to bridge gaps.</w:t>
      </w:r>
    </w:p>
    <w:p w:rsidR="00314826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people with strong technical skills excel more in virtual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Technical skills help, but effective communication relies on clarity, empathy, and active engagement.</w:t>
      </w:r>
    </w:p>
    <w:p w:rsidR="00314826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stereotypes about different personality types affecting remote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strengths, provide equal opportunities for participation, and adapt my approach to meet team needs.</w:t>
      </w:r>
    </w:p>
    <w:p w:rsidR="00314826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individuals with limited prior exposure to technology face challenges in remote settings?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Exposure helps, but training and user-friendly tools make virtual communication accessible to everyone.</w:t>
      </w:r>
    </w:p>
    <w:p w:rsidR="00314826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challenges with language barriers in virtual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simple language, provide clarifications, and ensure all participants feel comfortable contributing.</w:t>
      </w:r>
    </w:p>
    <w:p w:rsidR="00314826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virtual meetings are harder to manage for less experienced team leaders?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Experience helps, but preparation, tools, and clear agendas ensure effective virtual meetings for leaders at any level.</w:t>
      </w:r>
    </w:p>
    <w:p w:rsidR="00314826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team concerns about communication gaps in remote work?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proactively seek feedback, ensure clarity in messaging, and encourage collaboration to bridge gaps.</w:t>
      </w: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314826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older professionals struggle more with virtual communication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Skills develop through practice and effort, regardless of age. I focus on ensuring everyone has access to training and support.</w:t>
      </w:r>
    </w:p>
    <w:p w:rsidR="00314826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extroverts are more suited to remote roles due to their communication style?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Success depends on effort and adaptability, not personality traits. Both extroverts and introverts excel with the right approach.</w:t>
      </w:r>
    </w:p>
    <w:p w:rsidR="00314826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the perception that people from certain cultural backgrounds may communicate differently in virtual settings?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foster inclusivity, respect individual communication styles, and adapt to ensure effective collaboration.</w:t>
      </w:r>
    </w:p>
    <w:p w:rsidR="00314826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employees naturally excel in virtual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Age isn’t a factor. Proficiency comes from adaptability, effort, and training.</w:t>
      </w:r>
    </w:p>
    <w:p w:rsidR="00314826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assumptions that less technical individuals may struggle in remote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resources, training, and a supportive environment to help everyone succeed.</w:t>
      </w:r>
    </w:p>
    <w:p w:rsidR="00314826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culturally diverse teams face more challenges in remote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enriches collaboration. I ensure inclusivity and adapt communication styles to overcome challenges.</w:t>
      </w:r>
    </w:p>
    <w:p w:rsidR="00314826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technical expertise is more important than communication skills in remote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are important, but clear and empathetic communication is crucial for collaboration and team success.</w:t>
      </w:r>
    </w:p>
    <w:p w:rsidR="00314826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team concerns about cultural differences affecting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open dialogue, celebrate diversity, and ensure mutual respect within the team.</w:t>
      </w:r>
    </w:p>
    <w:p w:rsidR="00314826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individuals with prior in-person work experience struggle to adapt to virtual settings?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is key. I focus on ensuring clear guidance and accessible tools to help with the transition.</w:t>
      </w:r>
    </w:p>
    <w:p w:rsidR="00314826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improvements in your virtual communication approach?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take feedback constructively, seek resources to improve, and adjust my approach to enhance collaboration and clarity.</w:t>
      </w:r>
    </w:p>
    <w:p w:rsidR="00314826" w:rsidRDefault="00314826"/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Cultural Adaptation, Technical Proficiency, and Generational Differences Bias</w:t>
      </w:r>
    </w:p>
    <w:p w:rsidR="00314826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effective communication in a team with members from different cultural backgrounds?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foster inclusivity, use clear and respectful language, and adapt my communication style to suit the team's diverse needs.</w:t>
      </w:r>
    </w:p>
    <w:p w:rsidR="00314826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individuals with less technical experience face challenges in virtual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They might, but I ensure proper training and provide user-friendly tools to make virtual communication accessible to everyone.</w:t>
      </w:r>
    </w:p>
    <w:p w:rsidR="00314826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assumptions that older professionals may struggle with new communication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Success depends on willingness to learn, not age. I ensure everyone has the support and resources needed to excel.</w:t>
      </w:r>
    </w:p>
    <w:p w:rsidR="00314826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differences impact the effectiveness of virtual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They can, but I focus on building an environment of respect, understanding, and open dialogue to overcome potential challenges.</w:t>
      </w:r>
    </w:p>
    <w:p w:rsidR="00314826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that less technical team members are slowing down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targeted support, simplify processes, and ensure tools are accessible for everyone to keep communication efficient.</w:t>
      </w:r>
    </w:p>
    <w:p w:rsidR="00314826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employees have an advantage in virtual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Communication success depends on adaptability and effort, not age. I focus on ensuring everyone has the opportunity to succeed.</w:t>
      </w:r>
    </w:p>
    <w:p w:rsidR="00314826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culturally diverse teams feel included in virtual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open participation, celebrate diverse viewpoints, and use clear communication to build alignment and trust.</w:t>
      </w:r>
    </w:p>
    <w:p w:rsidR="00314826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with limited digital experience struggle more in remote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Initial challenges are possible, but with proper guidance and tools, anyone can adapt successfully to a virtual environment.</w:t>
      </w:r>
    </w:p>
    <w:p w:rsidR="00314826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team concerns about time zones and cultural communication styles?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plan schedules that respect overlapping working hours, acknowledge cultural preferences, and adapt processes to suit team needs.</w:t>
      </w:r>
    </w:p>
    <w:p w:rsidR="00314826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virtual communication skills differ significantly across generations?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Generational differences exist, but strong communication skills can be developed by anyone with training and experience.</w:t>
      </w:r>
    </w:p>
    <w:p w:rsidR="0031482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845517982" name="Horizontal Line 5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7FEE5EA" id="Horizontal Line 50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Extroversion vs Introversion, Language Proficiency, and Experience Bias</w:t>
      </w:r>
    </w:p>
    <w:p w:rsidR="00314826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extroverts naturally excel at virtual communication compared to introverts?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Communication success is about preparation and adaptability, not personality. Both extroverts and introverts bring unique strengths to virtual communication.</w:t>
      </w:r>
    </w:p>
    <w:p w:rsidR="00314826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communication style works for team members with varying levels of English proficiency?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use simple, clear language, ensure key points are summarised, and encourage team members to ask for clarifications if needed.</w:t>
      </w:r>
    </w:p>
    <w:p w:rsidR="00314826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people with less experience in remote work find it harder to communicate effectively?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Experience helps, but strong communication practices can be learned and developed with guidance and practice.</w:t>
      </w:r>
    </w:p>
    <w:p w:rsidR="00314826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virtual communication with team members who are less comfortable speaking during meetings?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opportunities for written input, follow up individually, and create a safe, inclusive environment for everyone to participate.</w:t>
      </w:r>
    </w:p>
    <w:p w:rsidR="00314826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barriers affect productivity in virtual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They can, but using clear language, visual aids, and translation tools helps ensure understanding and productivity.</w:t>
      </w:r>
    </w:p>
    <w:p w:rsidR="00314826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introverted team members are less communicative in a remote setting?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opportunities for all team members to share their perspectives in ways that suit their communication preferences.</w:t>
      </w:r>
    </w:p>
    <w:p w:rsidR="00314826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more outgoing personalities adapt better to remote communication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depends on effort and training, not personality type. I support all team members in developing the skills they need.</w:t>
      </w:r>
    </w:p>
    <w:p w:rsidR="00314826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less experienced team members misunderstand remote communication protocols?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clarify expectations, provide training, and ensure open channels for questions to avoid future misunderstandings.</w:t>
      </w:r>
    </w:p>
    <w:p w:rsidR="00314826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virtual communication is harder for those who lack formal language skills?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Language skills help, but clear structure, accessible tools, and team support make virtual communication effective for everyone.</w:t>
      </w:r>
    </w:p>
    <w:p w:rsidR="00314826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virtual meetings are inclusive and accessible for all team members?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clear agendas, encourage participation, and provide multiple ways for team members to contribute, such as chat or post-meeting follow-ups.</w:t>
      </w:r>
    </w:p>
    <w:p w:rsidR="0031482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989736192" name="Horizontal Line 5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23CDDAC" id="Horizontal Line 50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314826" w:rsidRDefault="00314826">
      <w:pPr>
        <w:rPr>
          <w:rFonts w:ascii="Times New Roman" w:hAnsi="Times New Roman"/>
          <w:sz w:val="24"/>
          <w:szCs w:val="24"/>
        </w:rPr>
      </w:pPr>
    </w:p>
    <w:p w:rsidR="00314826" w:rsidRDefault="00314826">
      <w:pPr>
        <w:rPr>
          <w:rFonts w:ascii="Times New Roman" w:hAnsi="Times New Roman"/>
          <w:sz w:val="24"/>
          <w:szCs w:val="24"/>
        </w:rPr>
      </w:pPr>
    </w:p>
    <w:p w:rsidR="00314826" w:rsidRDefault="00314826">
      <w:pPr>
        <w:rPr>
          <w:rFonts w:ascii="Times New Roman" w:hAnsi="Times New Roman"/>
          <w:sz w:val="24"/>
          <w:szCs w:val="24"/>
        </w:rPr>
      </w:pPr>
    </w:p>
    <w:p w:rsidR="00314826" w:rsidRDefault="00314826">
      <w:pPr>
        <w:rPr>
          <w:rFonts w:ascii="Times New Roman" w:hAnsi="Times New Roman"/>
          <w:sz w:val="24"/>
          <w:szCs w:val="24"/>
        </w:rPr>
      </w:pPr>
    </w:p>
    <w:p w:rsidR="00314826" w:rsidRDefault="00314826">
      <w:pPr>
        <w:rPr>
          <w:rFonts w:ascii="Times New Roman" w:hAnsi="Times New Roman"/>
          <w:sz w:val="24"/>
          <w:szCs w:val="24"/>
        </w:rPr>
      </w:pPr>
    </w:p>
    <w:p w:rsidR="00314826" w:rsidRDefault="00314826">
      <w:pPr>
        <w:rPr>
          <w:rFonts w:ascii="Times New Roman" w:hAnsi="Times New Roman"/>
          <w:sz w:val="24"/>
          <w:szCs w:val="24"/>
        </w:rPr>
      </w:pPr>
    </w:p>
    <w:p w:rsidR="00314826" w:rsidRDefault="00314826">
      <w:pPr>
        <w:rPr>
          <w:rFonts w:ascii="Times New Roman" w:hAnsi="Times New Roman"/>
          <w:sz w:val="24"/>
          <w:szCs w:val="24"/>
        </w:rPr>
      </w:pPr>
    </w:p>
    <w:p w:rsidR="00314826" w:rsidRDefault="00314826">
      <w:pPr>
        <w:rPr>
          <w:rFonts w:ascii="Times New Roman" w:hAnsi="Times New Roman"/>
          <w:sz w:val="24"/>
          <w:szCs w:val="24"/>
        </w:rPr>
      </w:pPr>
    </w:p>
    <w:p w:rsidR="00314826" w:rsidRDefault="00314826">
      <w:pPr>
        <w:rPr>
          <w:rFonts w:ascii="Times New Roman" w:hAnsi="Times New Roman"/>
          <w:sz w:val="24"/>
          <w:szCs w:val="24"/>
        </w:rPr>
      </w:pPr>
    </w:p>
    <w:p w:rsidR="00314826" w:rsidRDefault="00314826">
      <w:pPr>
        <w:rPr>
          <w:rFonts w:ascii="Times New Roman" w:hAnsi="Times New Roman"/>
          <w:sz w:val="24"/>
          <w:szCs w:val="24"/>
        </w:rPr>
      </w:pPr>
    </w:p>
    <w:p w:rsidR="00314826" w:rsidRDefault="00314826">
      <w:pPr>
        <w:rPr>
          <w:rFonts w:ascii="Times New Roman" w:hAnsi="Times New Roman"/>
          <w:sz w:val="24"/>
          <w:szCs w:val="24"/>
        </w:rPr>
      </w:pPr>
    </w:p>
    <w:p w:rsidR="00314826" w:rsidRDefault="00314826">
      <w:pPr>
        <w:rPr>
          <w:rFonts w:ascii="Times New Roman" w:hAnsi="Times New Roman"/>
          <w:sz w:val="24"/>
          <w:szCs w:val="24"/>
        </w:rPr>
      </w:pPr>
    </w:p>
    <w:p w:rsidR="00314826" w:rsidRDefault="00314826">
      <w:pPr>
        <w:rPr>
          <w:rFonts w:ascii="Times New Roman" w:hAnsi="Times New Roman"/>
          <w:sz w:val="24"/>
          <w:szCs w:val="24"/>
        </w:rPr>
      </w:pPr>
    </w:p>
    <w:p w:rsidR="00314826" w:rsidRDefault="00314826">
      <w:pPr>
        <w:rPr>
          <w:rFonts w:ascii="Times New Roman" w:hAnsi="Times New Roman"/>
          <w:sz w:val="24"/>
          <w:szCs w:val="24"/>
        </w:rPr>
      </w:pPr>
    </w:p>
    <w:p w:rsidR="00314826" w:rsidRDefault="00314826">
      <w:pPr>
        <w:rPr>
          <w:rFonts w:ascii="Times New Roman" w:hAnsi="Times New Roman"/>
          <w:sz w:val="24"/>
          <w:szCs w:val="24"/>
        </w:rPr>
      </w:pPr>
    </w:p>
    <w:p w:rsidR="00314826" w:rsidRDefault="00314826">
      <w:pPr>
        <w:rPr>
          <w:rFonts w:ascii="Times New Roman" w:hAnsi="Times New Roman"/>
          <w:sz w:val="24"/>
          <w:szCs w:val="24"/>
        </w:rPr>
      </w:pPr>
    </w:p>
    <w:p w:rsidR="00314826" w:rsidRDefault="00314826">
      <w:pPr>
        <w:rPr>
          <w:rFonts w:ascii="Times New Roman" w:hAnsi="Times New Roman"/>
          <w:sz w:val="24"/>
          <w:szCs w:val="24"/>
        </w:rPr>
      </w:pPr>
    </w:p>
    <w:p w:rsidR="00314826" w:rsidRDefault="00314826">
      <w:pPr>
        <w:rPr>
          <w:rFonts w:ascii="Times New Roman" w:hAnsi="Times New Roman"/>
          <w:sz w:val="24"/>
          <w:szCs w:val="24"/>
        </w:rPr>
      </w:pPr>
    </w:p>
    <w:p w:rsidR="00314826" w:rsidRDefault="00314826">
      <w:pPr>
        <w:rPr>
          <w:rFonts w:ascii="Times New Roman" w:hAnsi="Times New Roman"/>
          <w:sz w:val="24"/>
          <w:szCs w:val="24"/>
        </w:rPr>
      </w:pPr>
    </w:p>
    <w:p w:rsidR="00314826" w:rsidRDefault="00314826">
      <w:pPr>
        <w:rPr>
          <w:rFonts w:ascii="Times New Roman" w:hAnsi="Times New Roman"/>
          <w:sz w:val="24"/>
          <w:szCs w:val="24"/>
        </w:rPr>
      </w:pPr>
    </w:p>
    <w:p w:rsidR="00314826" w:rsidRDefault="00314826">
      <w:pPr>
        <w:rPr>
          <w:rFonts w:ascii="Times New Roman" w:hAnsi="Times New Roman"/>
          <w:sz w:val="24"/>
          <w:szCs w:val="24"/>
        </w:rPr>
      </w:pPr>
    </w:p>
    <w:p w:rsidR="00314826" w:rsidRDefault="00314826">
      <w:pPr>
        <w:rPr>
          <w:rFonts w:ascii="Times New Roman" w:hAnsi="Times New Roman"/>
          <w:sz w:val="24"/>
          <w:szCs w:val="24"/>
        </w:rPr>
      </w:pPr>
    </w:p>
    <w:p w:rsidR="00314826" w:rsidRDefault="00314826">
      <w:pPr>
        <w:rPr>
          <w:rFonts w:ascii="Times New Roman" w:hAnsi="Times New Roman"/>
          <w:sz w:val="24"/>
          <w:szCs w:val="24"/>
        </w:rPr>
      </w:pPr>
    </w:p>
    <w:p w:rsidR="00314826" w:rsidRDefault="00314826">
      <w:pPr>
        <w:rPr>
          <w:rFonts w:ascii="Times New Roman" w:hAnsi="Times New Roman"/>
          <w:sz w:val="24"/>
          <w:szCs w:val="24"/>
        </w:rPr>
      </w:pPr>
    </w:p>
    <w:p w:rsidR="00314826" w:rsidRDefault="00314826">
      <w:pPr>
        <w:rPr>
          <w:rFonts w:ascii="Times New Roman" w:hAnsi="Times New Roman"/>
          <w:sz w:val="24"/>
          <w:szCs w:val="24"/>
        </w:rPr>
      </w:pPr>
    </w:p>
    <w:p w:rsidR="00314826" w:rsidRDefault="00314826">
      <w:pPr>
        <w:rPr>
          <w:rFonts w:ascii="Times New Roman" w:hAnsi="Times New Roman"/>
          <w:sz w:val="24"/>
          <w:szCs w:val="24"/>
        </w:rPr>
      </w:pPr>
    </w:p>
    <w:p w:rsidR="00314826" w:rsidRDefault="00314826">
      <w:pPr>
        <w:rPr>
          <w:rFonts w:ascii="Times New Roman" w:hAnsi="Times New Roman"/>
          <w:sz w:val="24"/>
          <w:szCs w:val="24"/>
        </w:rPr>
      </w:pPr>
    </w:p>
    <w:p w:rsidR="00314826" w:rsidRDefault="00314826">
      <w:pPr>
        <w:rPr>
          <w:rFonts w:ascii="Times New Roman" w:hAnsi="Times New Roman"/>
          <w:sz w:val="24"/>
          <w:szCs w:val="24"/>
        </w:rPr>
      </w:pPr>
    </w:p>
    <w:p w:rsidR="00314826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8: Technological Proficiency</w:t>
      </w: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A data analyst candidate must demonstrate proficiency in tools like Excel, SQL, or Python. </w:t>
      </w:r>
    </w:p>
    <w:p w:rsidR="00314826" w:rsidRDefault="00314826">
      <w:pPr>
        <w:rPr>
          <w:rFonts w:ascii="Times New Roman" w:hAnsi="Times New Roman"/>
          <w:sz w:val="24"/>
          <w:szCs w:val="24"/>
        </w:rPr>
      </w:pP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314826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decide which tool—Excel, SQL, or Python—is best suited for a specific task?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consider the task requirements. For small datasets or quick calculations, </w:t>
      </w:r>
      <w:r>
        <w:rPr>
          <w:rFonts w:ascii="Times New Roman" w:hAnsi="Times New Roman"/>
          <w:sz w:val="24"/>
          <w:szCs w:val="24"/>
        </w:rPr>
        <w:lastRenderedPageBreak/>
        <w:t>I use Excel; for querying databases, SQL is ideal; and for automation or large-scale data processing, I prefer Python.</w:t>
      </w:r>
    </w:p>
    <w:p w:rsidR="00314826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complex task you automated using Python?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developed a Python script to clean and merge large datasets from multiple sources, reducing processing time by 80%.</w:t>
      </w:r>
    </w:p>
    <w:p w:rsidR="00314826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accuracy when working with SQL queries?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break down queries into smaller parts, test them incrementally, and validate results against sample datasets.</w:t>
      </w:r>
    </w:p>
    <w:p w:rsidR="00314826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and analyse large datasets in Excel?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advanced features like pivot tables, Power Query, and conditional formatting, and optimise performance by disabling unnecessary calculations.</w:t>
      </w:r>
    </w:p>
    <w:p w:rsidR="00314826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optimise SQL queries for faster execution?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indexing, avoid unnecessary joins, and write efficient WHERE clauses to minimise query execution time.</w:t>
      </w:r>
    </w:p>
    <w:p w:rsidR="00314826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debug a Python script with multiple errors?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debugging tools like pdb, add print statements at key points, and run tests to identify and resolve issues incrementally.</w:t>
      </w:r>
    </w:p>
    <w:p w:rsidR="00314826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how you visualised data in Excel?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created a dashboard using pivot charts and slicers to summarise sales trends and allow dynamic filtering for better insights.</w:t>
      </w:r>
    </w:p>
    <w:p w:rsidR="00314826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missing or inconsistent data in SQL?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functions like COALESCE for missing values, write CASE statements for data standardisation, and validate outputs against source files.</w:t>
      </w:r>
    </w:p>
    <w:p w:rsidR="00314826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use Python to perform exploratory data analysis?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libraries like Pandas and Matplotlib to clean data, generate descriptive statistics, and visualise patterns for insights.</w:t>
      </w:r>
    </w:p>
    <w:p w:rsidR="00314826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stay updated with the latest developments in data analysis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follow industry blogs, participate in online courses, and engage with the data analysis community on forums like Kaggle.</w:t>
      </w: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314826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SQL is a better tool than Python for database management?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SQL is better for querying databases, while Python complements SQL with automation and advanced data manipulation capabilities.</w:t>
      </w:r>
    </w:p>
    <w:p w:rsidR="00314826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mistakes in an Excel model that may cause incorrect outputs?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auditing tools, double-check formulas, and validate results against control data to ensure accuracy.</w:t>
      </w:r>
    </w:p>
    <w:p w:rsidR="00314826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Excel’s limitations impact its use in large-scale data analysis?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Excel has limitations, but with features like Power Query and external data connections, it remains effective for many tasks.</w:t>
      </w:r>
    </w:p>
    <w:p w:rsidR="00314826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SQL queries are easy to understand and maintain?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clear naming conventions, add comments to explain logic, and structure queries for readability.</w:t>
      </w:r>
    </w:p>
    <w:p w:rsidR="00314826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Python is essential for modern data analysts?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Python is essential for its versatility, especially for automation, data analysis, and machine learning tasks.</w:t>
      </w:r>
    </w:p>
    <w:p w:rsidR="00314826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learning new features in data analysis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experiment with new features, follow tutorials, and apply them to real-world tasks to gain hands-on experience.</w:t>
      </w:r>
    </w:p>
    <w:p w:rsidR="00314826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Excel is outdated compared to tools like Python?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Excel remains valuable for quick tasks and smaller datasets, while Python excels in automation and handling larger datasets.</w:t>
      </w:r>
    </w:p>
    <w:p w:rsidR="00314826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debug errors in SQL queries?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isolate parts of the query, run tests incrementally, and use tools like EXPLAIN to identify inefficiencies.</w:t>
      </w:r>
    </w:p>
    <w:p w:rsidR="00314826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decide when to use Python instead of SQL for data processing?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For database operations, SQL is more efficient, while Python is better for advanced processing, automation, and visualisation.</w:t>
      </w:r>
    </w:p>
    <w:p w:rsidR="00314826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self-taught analysts can match formally trained ones in tool proficiency?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proficiency depends on practical experience and problem-solving skills, not necessarily formal training.</w:t>
      </w:r>
    </w:p>
    <w:p w:rsidR="0031482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712931" name="Horizontal Line 5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AAD1885" id="Horizontal Line 51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314826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older tools like Excel are still relevant in the modern data analysis landscape?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Excel remains relevant for quick and small-scale analysis, but for advanced tasks, Python and SQL are more efficient.</w:t>
      </w:r>
    </w:p>
    <w:p w:rsidR="00314826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team members are less proficient in Python?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simplify scripts, provide documentation, and offer training to help team members get comfortable with Python.</w:t>
      </w:r>
    </w:p>
    <w:p w:rsidR="00314826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SQL’s syntax makes it less user-friendly than other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SQL syntax is straightforward for querying databases, but like any tool, it requires practice to master.</w:t>
      </w:r>
    </w:p>
    <w:p w:rsidR="00314826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respond to feedback suggesting your SQL queries are inefficient?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review the query structure, optimise joins and filters, and use tools like query plans to improve efficiency.</w:t>
      </w:r>
    </w:p>
    <w:p w:rsidR="00314826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Python is harder to learn compared to Excel and SQL?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Python has a steeper learning curve but offers unparalleled flexibility and automation capabilities once mastered.</w:t>
      </w:r>
    </w:p>
    <w:p w:rsidR="00314826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tasks that require collaboration across teams using different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standardise outputs in commonly accessible formats and ensure documentation for seamless collaboration.</w:t>
      </w:r>
    </w:p>
    <w:p w:rsidR="00314826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Excel dashboards are less impactful than those created with Python libraries?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Python dashboards offer more customisation, but Excel dashboards are quick to create and effective for small-scale analysis.</w:t>
      </w:r>
    </w:p>
    <w:p w:rsidR="00314826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consistency in SQL queries across a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establish standards for naming conventions, query formatting, and reusable scripts for team consistency.</w:t>
      </w:r>
    </w:p>
    <w:p w:rsidR="00314826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mastering Python is essential for advancing in data analysis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Python is highly valuable for automation and advanced analysis, making it a critical skill for most data analysts.</w:t>
      </w:r>
    </w:p>
    <w:p w:rsidR="00314826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learning new tools with maintaining proficiency in existing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allocate time for continuous learning and practice, prioritising tools based on project requirements.</w:t>
      </w:r>
    </w:p>
    <w:p w:rsidR="0031482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003047883" name="Horizontal Line 5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6A29EA8" id="Horizontal Line 51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314826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candidates are more likely to excel in Python than older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Proficiency depends on experience and effort, not age. Anyone can master Python with practice and dedication.</w:t>
      </w:r>
    </w:p>
    <w:p w:rsidR="00314826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help team members with limited SQL knowledge contribute effectively to data projects?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reusable queries, document processes, and provide training sessions to upskill team members.</w:t>
      </w:r>
    </w:p>
    <w:p w:rsidR="00314826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analysts without formal training in Excel struggle with advanced features?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Formal training isn’t essential; hands-on experience and curiosity are key to mastering Excel’s advanced capabilities.</w:t>
      </w:r>
    </w:p>
    <w:p w:rsidR="00314826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effective collaboration with teammates who prefer traditional tools like Excel?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outputs to suit their tools, use accessible formats, and ensure documentation for smooth handoffs.</w:t>
      </w:r>
    </w:p>
    <w:p w:rsidR="00314826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Python’s complexity makes it harder for non-technical individuals to learn?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Python’s simplicity and extensive libraries make it approachable for anyone with the willingness to learn.</w:t>
      </w:r>
    </w:p>
    <w:p w:rsidR="00314826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about inefficiencies in your SQL queries?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analyse execution plans, optimise joins and filters, and seek feedback to continuously improve my query performance.</w:t>
      </w:r>
    </w:p>
    <w:p w:rsidR="00314826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analysts with strong Excel skills can transition easily to Python?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Excel skills provide a foundation for data manipulation, which makes transitioning to Python more intuitive.</w:t>
      </w:r>
    </w:p>
    <w:p w:rsidR="00314826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some team members resist using modern tools like Python?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the efficiency and scalability of Python, offer training, and emphasise its long-term benefits.</w:t>
      </w:r>
    </w:p>
    <w:p w:rsidR="00314826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SQL’s rigid structure limits creativity in data analysis?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SQL is designed for structured queries, but creativity comes from how it’s used to solve data challenges.</w:t>
      </w:r>
    </w:p>
    <w:p w:rsidR="00314826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keep your skills in Python, SQL, and Excel updated despite evolving technology?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practice regularly, take online courses, and participate in community challenges like Kaggle to stay updated.</w:t>
      </w:r>
    </w:p>
    <w:p w:rsidR="0031482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543682081" name="Horizontal Line 5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931ECA6" id="Horizontal Line 51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314826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self-taught analysts struggle more with tools like SQL compared to formally trained professionals?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Success depends on problem-solving skills and experience. Many self-taught analysts excel through practical application.</w:t>
      </w:r>
    </w:p>
    <w:p w:rsidR="00314826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the perception that older tools like Excel are outdated in modern data analysis?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Excel is still valuable for small-scale tasks, but modern tools like Python offer better scalability and efficiency.</w:t>
      </w:r>
    </w:p>
    <w:p w:rsidR="00314826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candidates with formal programming education have an advantage in Python?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Formal education helps, but practical experience and curiosity are more important for mastering Python.</w:t>
      </w:r>
    </w:p>
    <w:p w:rsidR="00314826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in teams where not everyone is comfortable with advanced tools like Python?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simplify processes, provide training, and adapt workflows to ensure everyone can contribute effectively.</w:t>
      </w:r>
    </w:p>
    <w:p w:rsidR="00314826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SQL’s syntax is harder to learn for non-technical individuals?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SQL is straightforward when explained with real-world examples, making it accessible to non-technical users.</w:t>
      </w:r>
    </w:p>
    <w:p w:rsidR="00314826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assumptions that younger candidates are more adaptable to modern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depends on mindset and willingness to learn, not age. I focus on ensuring everyone has opportunities to grow.</w:t>
      </w:r>
    </w:p>
    <w:p w:rsidR="00314826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transitioning from Excel to Python is challenging for older professionals?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Transitioning requires practice and support, regardless of age. I provide resources and guidance to make the process seamless.</w:t>
      </w:r>
    </w:p>
    <w:p w:rsidR="00314826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respond to feedback suggesting that Excel is no longer relevant in data analysis?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Excel remains useful for quick tasks and small datasets, but I also advocate for modern tools like Python for larger-scale projects.</w:t>
      </w:r>
    </w:p>
    <w:p w:rsidR="00314826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analysts with prior coding experience have a significant advantage in SQL?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Coding experience helps, but SQL is intuitive and can be learned effectively with hands-on practice.</w:t>
      </w:r>
    </w:p>
    <w:p w:rsidR="00314826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expectations in a team with diverse skill levels in data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workflows, provide training, and standardise outputs to ensure inclusivity and collaboration across the team.</w:t>
      </w: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314826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analysts are inherently better at using modern tools like Python?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Proficiency depends on practice and problem-solving skills, not age. I focus on continuous learning to excel in any tool.</w:t>
      </w:r>
    </w:p>
    <w:p w:rsidR="00314826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assumptions that older professionals struggle with tools like SQL or Python?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Skills are developed through effort and experience, not age. I provide equal support to help everyone succeed.</w:t>
      </w:r>
    </w:p>
    <w:p w:rsidR="00314826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candidates without formal education in programming are at a disadvantage in data analysis?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Practical experience and problem-solving ability matter more than formal education. Many successful analysts are self-taught.</w:t>
      </w:r>
    </w:p>
    <w:p w:rsidR="00314826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analysts who prefer Excel can keep up with modern trends in data analysis?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Excel remains valuable, but I encourage learning modern tools like Python to stay competitive and handle larger datasets.</w:t>
      </w:r>
    </w:p>
    <w:p w:rsidR="00314826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perceptions that technical tools like Python are only for programmers?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Python is user-friendly and designed for broad use cases, making it accessible to anyone willing to learn.</w:t>
      </w:r>
    </w:p>
    <w:p w:rsidR="00314826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self-taught analysts lack the depth of understanding of formally trained analysts?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Depth of understanding comes from hands-on practice and problem-solving, which can be achieved through self-learning or formal education.</w:t>
      </w:r>
    </w:p>
    <w:p w:rsidR="00314826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team concerns about adopting new tools like Python or SQL?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their benefits, provide training resources, and show how they can enhance productivity and accuracy.</w:t>
      </w:r>
    </w:p>
    <w:p w:rsidR="00314826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non-technical team members struggle more with modern data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Tools like Python are designed to be versatile and approachable, and I provide guidance to make learning easier for everyone.</w:t>
      </w:r>
    </w:p>
    <w:p w:rsidR="00314826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older analysts are less flexible in adopting modern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Flexibility depends on mindset and openness to learning, not age. I support all team members in adapting to new tools.</w:t>
      </w:r>
    </w:p>
    <w:p w:rsidR="00314826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a smooth transition for a team moving from traditional tools like Excel to modern tools like Python?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clear guidance, offer hands-on training sessions, and ensure the team understands the benefits of the new tools.</w:t>
      </w:r>
    </w:p>
    <w:p w:rsidR="0031482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67911376" name="Horizontal Line 5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90305BE" id="Horizontal Line 51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Age, Education, and Tool Preferences Bias</w:t>
      </w:r>
    </w:p>
    <w:p w:rsidR="00314826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older professionals face challenges transitioning from Excel to Python?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Transitioning depends on training and effort, not age. I provide resources to help everyone adapt successfully.</w:t>
      </w:r>
    </w:p>
    <w:p w:rsidR="00314826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perceptions that self-taught analysts lack depth in data analysis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Practical application and problem-solving skills matter more than the method of learning. Self-taught analysts often bring unique perspectives.</w:t>
      </w:r>
    </w:p>
    <w:p w:rsidR="00314826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formal education is necessary to master tools like SQL or Python?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Formal education helps, but hands-on experience and practice are just as valuable for mastering these tools.</w:t>
      </w:r>
    </w:p>
    <w:p w:rsidR="00314826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team members who resist adopting modern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training, demonstrate the benefits of modern tools, and encourage gradual adoption to ease the transition.</w:t>
      </w:r>
    </w:p>
    <w:p w:rsidR="00314826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Excel is outdated in comparison to Python?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Excel remains valuable for certain tasks, but Python excels in handling large datasets and automation.</w:t>
      </w:r>
    </w:p>
    <w:p w:rsidR="00314826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team members with different levels of proficiency in data tools can collaborate effectively?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shared documentation, use standardised formats, and provide training to bridge skill gaps.</w:t>
      </w:r>
    </w:p>
    <w:p w:rsidR="00314826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older tools like Excel are still relevant in modern data analysis?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Excel is useful for quick analysis and visualisation, but modern tools are necessary for scalability and automation.</w:t>
      </w:r>
    </w:p>
    <w:p w:rsidR="00314826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older professionals take longer to adapt to new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Adaptation depends on mindset, not age. I ensure training is accessible to everyone, regardless of their experience.</w:t>
      </w:r>
    </w:p>
    <w:p w:rsidR="00314826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analysts with coding backgrounds are inherently better at SQL?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Coding backgrounds help, but SQL is designed to be user-friendly and can be mastered by anyone with practice.</w:t>
      </w:r>
    </w:p>
    <w:p w:rsidR="00314826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traditional and modern tools in a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evaluate tasks and choose the most effective tools, ensuring team members are comfortable and productive.</w:t>
      </w:r>
    </w:p>
    <w:p w:rsidR="0031482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598000995" name="Horizontal Line 5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C076573" id="Horizontal Line 51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Personality, Technical Skills, and Age Bias</w:t>
      </w:r>
    </w:p>
    <w:p w:rsidR="00314826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extroverts are more suited to collaborative tools like Python?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Success in Python depends on problem-solving skills, not personality traits. Collaboration thrives on clear communication and shared goals.</w:t>
      </w:r>
    </w:p>
    <w:p w:rsidR="00314826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assumptions that less technical individuals might struggle with SQL?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simple examples, hands-on guidance, and create a supportive environment to help them build confidence.</w:t>
      </w:r>
    </w:p>
    <w:p w:rsidR="00314826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candidates are better equipped to learn modern tools like Python?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Learning depends on effort and curiosity, not age. I ensure all team members have access to training and support.</w:t>
      </w:r>
    </w:p>
    <w:p w:rsidR="00314826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for team members with diverse technical skill levels?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training, encourage knowledge sharing, and create resources that help bridge skill gaps.</w:t>
      </w:r>
    </w:p>
    <w:p w:rsidR="00314826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Excel is less relevant for younger analysts compared to modern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Excel is still widely used for quick tasks, while modern tools like Python offer advanced capabilities for larger projects.</w:t>
      </w:r>
    </w:p>
    <w:p w:rsidR="00314826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help team members adapt to tools they find challenging?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offer one-on-one sessions, break down complex concepts, and provide resources tailored to their learning pace.</w:t>
      </w:r>
    </w:p>
    <w:p w:rsidR="00314826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personality affects proficiency in modern tools like Python?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Proficiency depends on learning and practice, not personality. I focus on helping everyone develop their skills.</w:t>
      </w:r>
    </w:p>
    <w:p w:rsidR="00314826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transitioning from manual processes in Excel to automated solutions in Python?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show how automation saves time and reduces errors, and provide training to build confidence in using Python.</w:t>
      </w:r>
    </w:p>
    <w:p w:rsidR="00314826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older professionals are less open to learning SQL or Python?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Openness to learning depends on mindset, not age. I ensure training is accessible and encourage continuous development.</w:t>
      </w:r>
    </w:p>
    <w:p w:rsidR="00314826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support team members with limited prior experience in data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a learning-friendly environment, provide tailored resources, and encourage collaboration to build their confidence.</w:t>
      </w:r>
    </w:p>
    <w:p w:rsidR="0031482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844045988" name="Horizontal Line 5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AC72CB4" id="Horizontal Line 51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314826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9: Preference for Communication Channels</w:t>
      </w:r>
    </w:p>
    <w:p w:rsidR="00314826" w:rsidRDefault="00000000">
      <w:r>
        <w:rPr>
          <w:rFonts w:ascii="Times New Roman" w:hAnsi="Times New Roman"/>
          <w:b/>
          <w:bCs/>
          <w:sz w:val="24"/>
          <w:szCs w:val="24"/>
        </w:rPr>
        <w:t>A candidate applying for a hybrid role must navigate in-person and virtual communication preferences.</w:t>
      </w:r>
      <w:r>
        <w:rPr>
          <w:rFonts w:ascii="Times New Roman" w:hAnsi="Times New Roman"/>
          <w:sz w:val="24"/>
          <w:szCs w:val="24"/>
        </w:rPr>
        <w:t xml:space="preserve"> </w:t>
      </w:r>
    </w:p>
    <w:p w:rsidR="00314826" w:rsidRDefault="00314826">
      <w:pPr>
        <w:rPr>
          <w:rFonts w:ascii="Times New Roman" w:hAnsi="Times New Roman"/>
          <w:sz w:val="24"/>
          <w:szCs w:val="24"/>
        </w:rPr>
      </w:pP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314826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effective communication in a hybrid work environment?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balance in-person and virtual communication by using clear and concise </w:t>
      </w:r>
      <w:r>
        <w:rPr>
          <w:rFonts w:ascii="Times New Roman" w:hAnsi="Times New Roman"/>
          <w:sz w:val="24"/>
          <w:szCs w:val="24"/>
        </w:rPr>
        <w:lastRenderedPageBreak/>
        <w:t>messaging, scheduling regular check-ins, and leveraging collaboration tools for transparency.</w:t>
      </w:r>
    </w:p>
    <w:p w:rsidR="00314826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your communication style for virtual and in-person settings?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In-person, I focus on non-verbal cues and direct engagement, while virtually, I ensure clarity through structured messages and active listening.</w:t>
      </w:r>
    </w:p>
    <w:p w:rsidR="00314826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resolving a communication gap in a hybrid work setup?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noticed misalignment in project updates, so I set up a regular virtual sync for remote team members and shared minutes with in-office colleagues to keep everyone aligned.</w:t>
      </w:r>
    </w:p>
    <w:p w:rsidR="00314826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communication preferences among team members in hybrid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individual preferences, create opportunities for open discussions, and use a mix of in-person and virtual tools to accommodate everyone’s needs.</w:t>
      </w:r>
    </w:p>
    <w:p w:rsidR="00314826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team engagement during hybrid meetings?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interactive tools, encourage equal participation, and ensure remote members have the same opportunities to contribute as in-person attendees.</w:t>
      </w:r>
    </w:p>
    <w:p w:rsidR="00314826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virtual communication creates misunderstandings?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clarify the intent promptly, use follow-up calls or emails for better understanding, and ensure alignment through documentation.</w:t>
      </w:r>
    </w:p>
    <w:p w:rsidR="00314826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maintain team cohesion when some members work remotely and others on-site?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foster inclusivity by ensuring remote members feel equally valued, schedule team-building activities, and promote open communication.</w:t>
      </w:r>
    </w:p>
    <w:p w:rsidR="00314826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asynchronous and synchronous communication in hybrid setups?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asynchronous communication for updates and documentation and reserve synchronous meetings for collaborative discussions or decisions.</w:t>
      </w:r>
    </w:p>
    <w:p w:rsidR="00314826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clear communication when transitioning between virtual and in-person interactions?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summarise discussions, provide action points, and document decisions to maintain continuity across formats.</w:t>
      </w:r>
    </w:p>
    <w:p w:rsidR="00314826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use technology to support communication in a hybrid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leverage platforms like Slack, Zoom, and shared drives to ensure seamless collaboration and information sharing across locations.</w:t>
      </w:r>
    </w:p>
    <w:p w:rsidR="0031482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770681509" name="Horizontal Line 5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CEB2020" id="Horizontal Line 51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314826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virtual communication is less effective than in-person interactions?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Virtual communication can be equally effective with structured tools and clear messaging, complemented by occasional in-person touchpoints.</w:t>
      </w:r>
    </w:p>
    <w:p w:rsidR="00314826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team members who prefer in-person communication over virtual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schedule in-person check-ins where possible and use virtual tools for tasks that require flexibility or remote collaboration.</w:t>
      </w:r>
    </w:p>
    <w:p w:rsidR="00314826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team cohesion is harder to maintain in a hybrid setup?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requires effort, but regular communication, team-building activities, and inclusivity can ensure cohesion across formats.</w:t>
      </w:r>
    </w:p>
    <w:p w:rsidR="00314826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engage remote team members during hybrid meetings?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interactive features like polls or breakout rooms and encourage equal participation to keep remote members engaged.</w:t>
      </w:r>
    </w:p>
    <w:p w:rsidR="00314826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time zone differences impact hybrid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They can, but I use asynchronous tools and plan overlapping meetings to ensure everyone stays informed.</w:t>
      </w:r>
    </w:p>
    <w:p w:rsidR="00314826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equal participation in discussions during hybrid meetings?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actively involve both in-person and remote attendees, using clear agendas and structured turn-taking.</w:t>
      </w:r>
    </w:p>
    <w:p w:rsidR="00314826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about improving your hybrid communication approach?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welcome feedback, assess challenges, and adjust my communication style to better meet team needs.</w:t>
      </w:r>
    </w:p>
    <w:p w:rsidR="00314826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virtual tools are overused in hybrid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Tools should be balanced with in-person interactions, used strategically to enhance collaboration without overwhelming team members.</w:t>
      </w:r>
    </w:p>
    <w:p w:rsidR="00314826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clarity in communication when switching between virtual and in-person formats?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summarise key points, provide written follow-ups, and ensure all team members have access to the same information.</w:t>
      </w:r>
    </w:p>
    <w:p w:rsidR="00314826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encourage collaboration in a hybrid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shared platforms, foster open communication, and ensure both remote and in-office members feel equally involved.</w:t>
      </w:r>
    </w:p>
    <w:p w:rsidR="0031482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074955252" name="Horizontal Line 5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7F44506" id="Horizontal Line 51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314826">
      <w:pPr>
        <w:rPr>
          <w:rFonts w:ascii="Times New Roman" w:hAnsi="Times New Roman"/>
          <w:b/>
          <w:bCs/>
          <w:sz w:val="24"/>
          <w:szCs w:val="24"/>
        </w:rPr>
      </w:pP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314826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extroverts find hybrid communication easier than introverts?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Communication success depends on preparation and adaptability, not personality. Both extroverts and introverts bring valuable strengths to hybrid communication.</w:t>
      </w:r>
    </w:p>
    <w:p w:rsidR="00314826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team members who struggle with virtual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offer one-on-one support, share resources, and ensure they feel comfortable using the tools through hands-on guidance.</w:t>
      </w:r>
    </w:p>
    <w:p w:rsidR="00314826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people with limited technical skills face challenges in hybrid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They might, but I provide training and use intuitive tools to make communication accessible for everyone.</w:t>
      </w:r>
    </w:p>
    <w:p w:rsidR="00314826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engage team members who are less communicative in hybrid meetings?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reach out individually, encourage them to share their input in smaller settings, and create a safe environment for participation.</w:t>
      </w:r>
    </w:p>
    <w:p w:rsidR="00314826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differences affect hybrid communication dynamics?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Cultural differences can influence preferences, so I adapt my approach to ensure inclusivity and respect diverse communication styles.</w:t>
      </w:r>
    </w:p>
    <w:p w:rsidR="00314826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equal engagement for remote team members in hybrid setups?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technology to bridge the gap, actively involve remote participants, and ensure they have the same opportunities to contribute as on-site members.</w:t>
      </w:r>
    </w:p>
    <w:p w:rsidR="00314826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barriers are more pronounced in virtual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They can be, but using simple language, clear visuals, and translation tools helps ensure understanding.</w:t>
      </w:r>
    </w:p>
    <w:p w:rsidR="00314826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hybrid meetings are less effective than in-person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structured agendas, use technology effectively, and incorporate feedback to make hybrid meetings productive.</w:t>
      </w:r>
    </w:p>
    <w:p w:rsidR="00314826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hybrid communication requires more effort than traditional setups?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can, but with the right tools, planning, and communication practices, hybrid setups can be highly effective.</w:t>
      </w:r>
    </w:p>
    <w:p w:rsidR="00314826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formality and approachability in hybrid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professionalism while fostering open and approachable communication through tone and engagement.</w:t>
      </w: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314826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extroverts are better suited to hybrid communication than introverts?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Communication success depends on adaptability and preparation, not personality traits. Both extroverts and introverts excel in hybrid settings with the right approach.</w:t>
      </w:r>
    </w:p>
    <w:p w:rsidR="00314826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team members who prefer in-person communication over virtual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balance both formats, ensuring in-person preferences are met while leveraging virtual tools for flexibility and collaboration.</w:t>
      </w:r>
    </w:p>
    <w:p w:rsidR="00314826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proficiency impacts virtual communication more than in-person interactions?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Proficiency is important, but clear messaging, visuals, and accessible tools can bridge any gaps in virtual communication.</w:t>
      </w:r>
    </w:p>
    <w:p w:rsidR="00314826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assumptions that older employees might struggle with hybrid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Communication challenges depend on exposure and training, not age. I ensure everyone has the tools and resources to succeed.</w:t>
      </w:r>
    </w:p>
    <w:p w:rsidR="00314826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virtual meetings lack the engagement of in-person interactions?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Virtual meetings can be engaging with interactive tools, structured agendas, and inclusive practices.</w:t>
      </w:r>
    </w:p>
    <w:p w:rsidR="00314826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from team members reluctant to use new hybrid communication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the value of the tools, provide training, and offer one-on-one support to build confidence.</w:t>
      </w:r>
    </w:p>
    <w:p w:rsidR="00314826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differences create more challenges in hybrid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Cultural differences enrich collaboration, but I adapt my communication style to respect and address diverse preferences.</w:t>
      </w:r>
    </w:p>
    <w:p w:rsidR="00314826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equal participation in hybrid meetings when some members prefer to remain silent?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contributions in various formats, such as chat or follow-ups, and create a safe space for open dialogue.</w:t>
      </w:r>
    </w:p>
    <w:p w:rsidR="00314826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hybrid communication requires different strategies for team members at different career levels?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Communication strategies should be tailored to individual needs and preferences, regardless of career level.</w:t>
      </w:r>
    </w:p>
    <w:p w:rsidR="00314826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hybrid communication feels seamless to all team members?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clear agendas, structured follow-ups, and tools that align virtual and in-person workflows effectively.</w:t>
      </w: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314826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introverts face greater challenges in hybrid communication compared to extroverts?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Challenges depend on communication practices, not personality. I create an inclusive environment where everyone feels comfortable contributing.</w:t>
      </w:r>
    </w:p>
    <w:p w:rsidR="00314826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that older employees might struggle with virtual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Skills are built through practice and support, regardless of age. I provide resources and training to help everyone succeed.</w:t>
      </w:r>
    </w:p>
    <w:p w:rsidR="00314826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barriers are harder to manage in hybrid communication than in-person setups?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Language barriers can arise, but clear messaging, visuals, and inclusivity practices ensure effective communication in hybrid setups.</w:t>
      </w:r>
    </w:p>
    <w:p w:rsidR="00314826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assumptions that remote team members are less engaged than in-person colleagues?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Engagement depends on team dynamics and leadership practices. I ensure remote members are equally involved and valued.</w:t>
      </w:r>
    </w:p>
    <w:p w:rsidR="00314826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professionals are better at navigating hybrid communication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Proficiency depends on effort and adaptability, not age. Anyone can excel with the right training and mindset.</w:t>
      </w:r>
    </w:p>
    <w:p w:rsidR="00314826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team members with less technical experience succeed in hybrid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training, simplify processes, and offer support to help them feel confident and effective.</w:t>
      </w:r>
    </w:p>
    <w:p w:rsidR="00314826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differences create more misunderstandings in hybrid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Misunderstandings can occur, but I address them with respectful dialogue, inclusivity, and clear documentation.</w:t>
      </w:r>
    </w:p>
    <w:p w:rsidR="00314826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hybrid communication lacks the connection of in-person interactions?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team-building activities, interactive tools, and regular check-ins to foster connection and rapport.</w:t>
      </w:r>
    </w:p>
    <w:p w:rsidR="00314826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team members with strong interpersonal skills adapt better to hybrid setups?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and effort are more important than pre-existing skills. I support all team members in building effective communication practices.</w:t>
      </w:r>
    </w:p>
    <w:p w:rsidR="00314826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accommodating in-person preferences with maintaining virtual inclusivity?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all voices are heard, using structured agendas and tools to equalise communication across formats.</w:t>
      </w: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314826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extroverts naturally excel in hybrid communication compared to introverts?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Success depends on communication practices and effort, not personality. I ensure everyone feels supported in hybrid setups.</w:t>
      </w:r>
    </w:p>
    <w:p w:rsidR="00314826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suggesting that older employees are slower to adapt to hybrid communication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Adaptation depends on exposure and training, not age. I ensure resources are accessible to all team members.</w:t>
      </w:r>
    </w:p>
    <w:p w:rsidR="00314826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differences pose greater challenges in hybrid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brings strengths, and I focus on creating an inclusive environment that respects cultural preferences.</w:t>
      </w:r>
    </w:p>
    <w:p w:rsidR="00314826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team members are naturally better at virtual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Communication success comes from effort and adaptability, not age. I provide equal opportunities for all team members to excel.</w:t>
      </w:r>
    </w:p>
    <w:p w:rsidR="00314826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team members with limited technical skills might struggle in hybrid setups?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targeted training, simplify processes, and ensure supportive practices to help them succeed.</w:t>
      </w:r>
    </w:p>
    <w:p w:rsidR="00314826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introverted team members might disengage in hybrid communication settings?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Engagement depends on creating a supportive environment, where everyone’s voice is valued and encouraged.</w:t>
      </w:r>
    </w:p>
    <w:p w:rsidR="00314826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remote team members feel equally included in hybrid meetings?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interactive tools, structured agendas, and individual check-ins to ensure remote members are engaged and heard.</w:t>
      </w:r>
    </w:p>
    <w:p w:rsidR="00314826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virtual communication is harder for employees who lack in-person experience?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Virtual communication is a skill that anyone can learn with guidance and practice, regardless of prior experience.</w:t>
      </w:r>
    </w:p>
    <w:p w:rsidR="00314826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the needs of team members who prefer different communication methods in hybrid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to individual preferences, using a mix of in-person and virtual methods to accommodate everyone effectively.</w:t>
      </w:r>
    </w:p>
    <w:p w:rsidR="00314826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team members who prefer in-person interactions feel disconnected in hybrid setups?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Disconnection can be addressed with proactive engagement, consistent communication, and inclusivity practices.</w:t>
      </w: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Personality, Technical Skills, and Age Bias</w:t>
      </w:r>
    </w:p>
    <w:p w:rsidR="00314826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extroverts are more successful in hybrid communication than introverts?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Success depends on communication practices, not personality. I ensure everyone is supported and feels comfortable contributing.</w:t>
      </w:r>
    </w:p>
    <w:p w:rsidR="00314826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assumptions that older team members are slower to adopt hybrid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Adaptation depends on training and exposure, not age. I provide resources to ensure all team members excel.</w:t>
      </w:r>
    </w:p>
    <w:p w:rsidR="00314826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team members with limited technical skills face more challenges in hybrid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Technical skills are important, but training and support ensure effective communication for everyone.</w:t>
      </w:r>
    </w:p>
    <w:p w:rsidR="00314826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introverted team members feel included in hybrid meetings?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input through different formats, like chat or follow-ups, and create a supportive environment for participation.</w:t>
      </w:r>
    </w:p>
    <w:p w:rsidR="00314826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virtual communication is harder for employees used to in-person settings?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It’s an adjustment, but clear guidance and effective tools help smooth the transition.</w:t>
      </w:r>
    </w:p>
    <w:p w:rsidR="00314826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hybrid meetings are less engaging than in-person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structured agendas, use interactive tools, and balance participation across formats to keep meetings engaging.</w:t>
      </w:r>
    </w:p>
    <w:p w:rsidR="00314826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differences pose challenges in hybrid setups?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enriches collaboration, and I adapt my communication style to respect and include different cultural preferences.</w:t>
      </w:r>
    </w:p>
    <w:p w:rsidR="00314826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from team members hesitant to use virtual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the tools’ benefits, offer training, and provide one-on-one support to ease their transition.</w:t>
      </w:r>
    </w:p>
    <w:p w:rsidR="00314826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team members adapt more easily to hybrid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depends on mindset, not age. I ensure training and support are accessible to everyone.</w:t>
      </w:r>
    </w:p>
    <w:p w:rsidR="00314826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preferences for in-person and virtual communication in hybrid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both formats strategically, accommodating preferences while maintaining team alignment.</w:t>
      </w:r>
    </w:p>
    <w:p w:rsidR="0031482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934660998" name="Horizontal Line 5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C9CA89B" id="Horizontal Line 52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31482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Cultural, Technical, and Personality Bias</w:t>
      </w:r>
    </w:p>
    <w:p w:rsidR="00314826" w:rsidRDefault="00000000">
      <w:pPr>
        <w:numPr>
          <w:ilvl w:val="0"/>
          <w:numId w:val="7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differences create challenges in hybrid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They can, but I address them through open dialogue, inclusivity, and adapting communication practices to respect diversity.</w:t>
      </w:r>
    </w:p>
    <w:p w:rsidR="00314826" w:rsidRDefault="00000000">
      <w:pPr>
        <w:numPr>
          <w:ilvl w:val="0"/>
          <w:numId w:val="7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team members with limited technical experience succeed in hybrid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training, simplify workflows, and offer support to help everyone feel confident and included.</w:t>
      </w:r>
    </w:p>
    <w:p w:rsidR="00314826" w:rsidRDefault="00000000">
      <w:pPr>
        <w:numPr>
          <w:ilvl w:val="0"/>
          <w:numId w:val="73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extroverted team members perform better in hybrid setups?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Success depends on effort and adaptability, not personality. I ensure all team members are equally supported.</w:t>
      </w:r>
    </w:p>
    <w:p w:rsidR="00314826" w:rsidRDefault="00000000">
      <w:pPr>
        <w:numPr>
          <w:ilvl w:val="0"/>
          <w:numId w:val="7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engage team members with varying comfort levels in hybrid meetings?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contributions in multiple formats and create a safe space for everyone to participate at their own pace.</w:t>
      </w:r>
    </w:p>
    <w:p w:rsidR="00314826" w:rsidRDefault="00000000">
      <w:pPr>
        <w:numPr>
          <w:ilvl w:val="0"/>
          <w:numId w:val="7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hybrid communication is harder for team members unfamiliar with virtual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Familiarity helps, but training and intuitive tools make hybrid communication accessible for everyone.</w:t>
      </w:r>
    </w:p>
    <w:p w:rsidR="00314826" w:rsidRDefault="00000000">
      <w:pPr>
        <w:numPr>
          <w:ilvl w:val="0"/>
          <w:numId w:val="7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hybrid communication lacks the personal touch of in-person interaction?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regular check-ins, interactive tools, and team-building activities to maintain strong connections.</w:t>
      </w:r>
    </w:p>
    <w:p w:rsidR="00314826" w:rsidRDefault="00000000">
      <w:pPr>
        <w:numPr>
          <w:ilvl w:val="0"/>
          <w:numId w:val="7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team members with limited in-person experience struggle in hybrid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Communication is a skill that can be developed with support and practice, regardless of past experience.</w:t>
      </w:r>
    </w:p>
    <w:p w:rsidR="00314826" w:rsidRDefault="00000000">
      <w:pPr>
        <w:numPr>
          <w:ilvl w:val="0"/>
          <w:numId w:val="7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remote and in-person team members feel equally valued?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open communication, balance engagement across formats, and ensure equal opportunities for contribution.</w:t>
      </w:r>
    </w:p>
    <w:p w:rsidR="00314826" w:rsidRDefault="00000000">
      <w:pPr>
        <w:numPr>
          <w:ilvl w:val="0"/>
          <w:numId w:val="7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barriers are harder to manage in hybrid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Language barriers can arise, but clear messaging, visuals, and translation tools help ensure understanding.</w:t>
      </w:r>
    </w:p>
    <w:p w:rsidR="00314826" w:rsidRDefault="00000000">
      <w:pPr>
        <w:numPr>
          <w:ilvl w:val="0"/>
          <w:numId w:val="7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formal and informal communication in hybrid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my tone based on the context, maintaining professionalism while fostering open and approachable interactions.</w:t>
      </w:r>
    </w:p>
    <w:p w:rsidR="00314826" w:rsidRDefault="00314826"/>
    <w:p w:rsidR="00314826" w:rsidRDefault="00314826">
      <w:pPr>
        <w:rPr>
          <w:rFonts w:ascii="Times New Roman" w:hAnsi="Times New Roman"/>
          <w:sz w:val="24"/>
          <w:szCs w:val="24"/>
        </w:rPr>
      </w:pPr>
    </w:p>
    <w:sectPr w:rsidR="00314826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40969" w:rsidRDefault="00F40969">
      <w:pPr>
        <w:spacing w:after="0" w:line="240" w:lineRule="auto"/>
      </w:pPr>
      <w:r>
        <w:separator/>
      </w:r>
    </w:p>
  </w:endnote>
  <w:endnote w:type="continuationSeparator" w:id="0">
    <w:p w:rsidR="00F40969" w:rsidRDefault="00F409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40969" w:rsidRDefault="00F40969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:rsidR="00F40969" w:rsidRDefault="00F409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41BF2"/>
    <w:multiLevelType w:val="multilevel"/>
    <w:tmpl w:val="8314F8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" w15:restartNumberingAfterBreak="0">
    <w:nsid w:val="02CB4A36"/>
    <w:multiLevelType w:val="multilevel"/>
    <w:tmpl w:val="6532A7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" w15:restartNumberingAfterBreak="0">
    <w:nsid w:val="02E40615"/>
    <w:multiLevelType w:val="multilevel"/>
    <w:tmpl w:val="1DE88F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" w15:restartNumberingAfterBreak="0">
    <w:nsid w:val="05303526"/>
    <w:multiLevelType w:val="multilevel"/>
    <w:tmpl w:val="617C59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" w15:restartNumberingAfterBreak="0">
    <w:nsid w:val="064525B8"/>
    <w:multiLevelType w:val="multilevel"/>
    <w:tmpl w:val="91840D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" w15:restartNumberingAfterBreak="0">
    <w:nsid w:val="0BDF0D35"/>
    <w:multiLevelType w:val="multilevel"/>
    <w:tmpl w:val="9CB40B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" w15:restartNumberingAfterBreak="0">
    <w:nsid w:val="0E0C1375"/>
    <w:multiLevelType w:val="multilevel"/>
    <w:tmpl w:val="51F228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7" w15:restartNumberingAfterBreak="0">
    <w:nsid w:val="0EE2206F"/>
    <w:multiLevelType w:val="multilevel"/>
    <w:tmpl w:val="10DC40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8" w15:restartNumberingAfterBreak="0">
    <w:nsid w:val="11940B9A"/>
    <w:multiLevelType w:val="multilevel"/>
    <w:tmpl w:val="64B030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9" w15:restartNumberingAfterBreak="0">
    <w:nsid w:val="14D263FE"/>
    <w:multiLevelType w:val="multilevel"/>
    <w:tmpl w:val="B86231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0" w15:restartNumberingAfterBreak="0">
    <w:nsid w:val="16795085"/>
    <w:multiLevelType w:val="multilevel"/>
    <w:tmpl w:val="85E63C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1" w15:restartNumberingAfterBreak="0">
    <w:nsid w:val="16F67E70"/>
    <w:multiLevelType w:val="multilevel"/>
    <w:tmpl w:val="9F4E21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2" w15:restartNumberingAfterBreak="0">
    <w:nsid w:val="1707197B"/>
    <w:multiLevelType w:val="multilevel"/>
    <w:tmpl w:val="903265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3" w15:restartNumberingAfterBreak="0">
    <w:nsid w:val="173E5DFB"/>
    <w:multiLevelType w:val="multilevel"/>
    <w:tmpl w:val="5AB40E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4" w15:restartNumberingAfterBreak="0">
    <w:nsid w:val="17943C08"/>
    <w:multiLevelType w:val="multilevel"/>
    <w:tmpl w:val="832E12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5" w15:restartNumberingAfterBreak="0">
    <w:nsid w:val="19A0457D"/>
    <w:multiLevelType w:val="multilevel"/>
    <w:tmpl w:val="05B0B1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6" w15:restartNumberingAfterBreak="0">
    <w:nsid w:val="1B345E4C"/>
    <w:multiLevelType w:val="multilevel"/>
    <w:tmpl w:val="B85634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7" w15:restartNumberingAfterBreak="0">
    <w:nsid w:val="1CCC676A"/>
    <w:multiLevelType w:val="multilevel"/>
    <w:tmpl w:val="17346F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8" w15:restartNumberingAfterBreak="0">
    <w:nsid w:val="1D55063F"/>
    <w:multiLevelType w:val="multilevel"/>
    <w:tmpl w:val="C2BAD5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9" w15:restartNumberingAfterBreak="0">
    <w:nsid w:val="22F2522B"/>
    <w:multiLevelType w:val="multilevel"/>
    <w:tmpl w:val="EF0663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0" w15:restartNumberingAfterBreak="0">
    <w:nsid w:val="22F67B6E"/>
    <w:multiLevelType w:val="multilevel"/>
    <w:tmpl w:val="18E8D6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1" w15:restartNumberingAfterBreak="0">
    <w:nsid w:val="24214A6E"/>
    <w:multiLevelType w:val="multilevel"/>
    <w:tmpl w:val="5714357E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2" w15:restartNumberingAfterBreak="0">
    <w:nsid w:val="24AB7CFF"/>
    <w:multiLevelType w:val="multilevel"/>
    <w:tmpl w:val="1C5C70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3" w15:restartNumberingAfterBreak="0">
    <w:nsid w:val="26E30C9F"/>
    <w:multiLevelType w:val="multilevel"/>
    <w:tmpl w:val="C7B298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4" w15:restartNumberingAfterBreak="0">
    <w:nsid w:val="2AAE0923"/>
    <w:multiLevelType w:val="multilevel"/>
    <w:tmpl w:val="65D4E1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5" w15:restartNumberingAfterBreak="0">
    <w:nsid w:val="2D7E7257"/>
    <w:multiLevelType w:val="multilevel"/>
    <w:tmpl w:val="A0463F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6" w15:restartNumberingAfterBreak="0">
    <w:nsid w:val="2E936AE2"/>
    <w:multiLevelType w:val="multilevel"/>
    <w:tmpl w:val="6E7E53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7" w15:restartNumberingAfterBreak="0">
    <w:nsid w:val="2FCA11EC"/>
    <w:multiLevelType w:val="multilevel"/>
    <w:tmpl w:val="886C09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8" w15:restartNumberingAfterBreak="0">
    <w:nsid w:val="2FEC2697"/>
    <w:multiLevelType w:val="multilevel"/>
    <w:tmpl w:val="3408A2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9" w15:restartNumberingAfterBreak="0">
    <w:nsid w:val="30294696"/>
    <w:multiLevelType w:val="multilevel"/>
    <w:tmpl w:val="57EC92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0" w15:restartNumberingAfterBreak="0">
    <w:nsid w:val="303C27A0"/>
    <w:multiLevelType w:val="multilevel"/>
    <w:tmpl w:val="B07407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1" w15:restartNumberingAfterBreak="0">
    <w:nsid w:val="317177C6"/>
    <w:multiLevelType w:val="multilevel"/>
    <w:tmpl w:val="72F225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2" w15:restartNumberingAfterBreak="0">
    <w:nsid w:val="319134EC"/>
    <w:multiLevelType w:val="multilevel"/>
    <w:tmpl w:val="F06857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3" w15:restartNumberingAfterBreak="0">
    <w:nsid w:val="35941D55"/>
    <w:multiLevelType w:val="multilevel"/>
    <w:tmpl w:val="F9305C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4" w15:restartNumberingAfterBreak="0">
    <w:nsid w:val="373C4819"/>
    <w:multiLevelType w:val="multilevel"/>
    <w:tmpl w:val="4F5849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5" w15:restartNumberingAfterBreak="0">
    <w:nsid w:val="392F0F3D"/>
    <w:multiLevelType w:val="multilevel"/>
    <w:tmpl w:val="A1C0EA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6" w15:restartNumberingAfterBreak="0">
    <w:nsid w:val="395D68C3"/>
    <w:multiLevelType w:val="multilevel"/>
    <w:tmpl w:val="A9D4B0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7" w15:restartNumberingAfterBreak="0">
    <w:nsid w:val="396E6AD6"/>
    <w:multiLevelType w:val="multilevel"/>
    <w:tmpl w:val="BABC59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8" w15:restartNumberingAfterBreak="0">
    <w:nsid w:val="3AD36258"/>
    <w:multiLevelType w:val="multilevel"/>
    <w:tmpl w:val="1F08FF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9" w15:restartNumberingAfterBreak="0">
    <w:nsid w:val="3F18407D"/>
    <w:multiLevelType w:val="multilevel"/>
    <w:tmpl w:val="57E679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0" w15:restartNumberingAfterBreak="0">
    <w:nsid w:val="3F445550"/>
    <w:multiLevelType w:val="multilevel"/>
    <w:tmpl w:val="4E6CEA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1" w15:restartNumberingAfterBreak="0">
    <w:nsid w:val="3FEA39C4"/>
    <w:multiLevelType w:val="multilevel"/>
    <w:tmpl w:val="9FB8C2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2" w15:restartNumberingAfterBreak="0">
    <w:nsid w:val="41FC106D"/>
    <w:multiLevelType w:val="multilevel"/>
    <w:tmpl w:val="AA60B5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3" w15:restartNumberingAfterBreak="0">
    <w:nsid w:val="43D61CDB"/>
    <w:multiLevelType w:val="multilevel"/>
    <w:tmpl w:val="458ECB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4" w15:restartNumberingAfterBreak="0">
    <w:nsid w:val="44135C12"/>
    <w:multiLevelType w:val="multilevel"/>
    <w:tmpl w:val="CCFED4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5" w15:restartNumberingAfterBreak="0">
    <w:nsid w:val="45563FEF"/>
    <w:multiLevelType w:val="multilevel"/>
    <w:tmpl w:val="D0003A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6" w15:restartNumberingAfterBreak="0">
    <w:nsid w:val="476C3D88"/>
    <w:multiLevelType w:val="multilevel"/>
    <w:tmpl w:val="711221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7" w15:restartNumberingAfterBreak="0">
    <w:nsid w:val="4826260E"/>
    <w:multiLevelType w:val="multilevel"/>
    <w:tmpl w:val="4A18E1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8" w15:restartNumberingAfterBreak="0">
    <w:nsid w:val="482E5F2F"/>
    <w:multiLevelType w:val="multilevel"/>
    <w:tmpl w:val="B49426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9" w15:restartNumberingAfterBreak="0">
    <w:nsid w:val="4F897F13"/>
    <w:multiLevelType w:val="multilevel"/>
    <w:tmpl w:val="995831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0" w15:restartNumberingAfterBreak="0">
    <w:nsid w:val="558A6668"/>
    <w:multiLevelType w:val="multilevel"/>
    <w:tmpl w:val="EC2007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1" w15:restartNumberingAfterBreak="0">
    <w:nsid w:val="558B6C3D"/>
    <w:multiLevelType w:val="multilevel"/>
    <w:tmpl w:val="375C1C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2" w15:restartNumberingAfterBreak="0">
    <w:nsid w:val="565C58C9"/>
    <w:multiLevelType w:val="multilevel"/>
    <w:tmpl w:val="A8C043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3" w15:restartNumberingAfterBreak="0">
    <w:nsid w:val="5AA93E62"/>
    <w:multiLevelType w:val="multilevel"/>
    <w:tmpl w:val="0B6C99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4" w15:restartNumberingAfterBreak="0">
    <w:nsid w:val="60305280"/>
    <w:multiLevelType w:val="multilevel"/>
    <w:tmpl w:val="95B6DD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5" w15:restartNumberingAfterBreak="0">
    <w:nsid w:val="632C56B1"/>
    <w:multiLevelType w:val="multilevel"/>
    <w:tmpl w:val="F6EA06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6" w15:restartNumberingAfterBreak="0">
    <w:nsid w:val="640B3E06"/>
    <w:multiLevelType w:val="multilevel"/>
    <w:tmpl w:val="343437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7" w15:restartNumberingAfterBreak="0">
    <w:nsid w:val="67DB0FC6"/>
    <w:multiLevelType w:val="multilevel"/>
    <w:tmpl w:val="7EE44D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8" w15:restartNumberingAfterBreak="0">
    <w:nsid w:val="68170FC2"/>
    <w:multiLevelType w:val="multilevel"/>
    <w:tmpl w:val="8EA03C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9" w15:restartNumberingAfterBreak="0">
    <w:nsid w:val="68AA00FC"/>
    <w:multiLevelType w:val="multilevel"/>
    <w:tmpl w:val="C3B8EE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0" w15:restartNumberingAfterBreak="0">
    <w:nsid w:val="6ABA3526"/>
    <w:multiLevelType w:val="multilevel"/>
    <w:tmpl w:val="68481F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1" w15:restartNumberingAfterBreak="0">
    <w:nsid w:val="6BEF7B4C"/>
    <w:multiLevelType w:val="multilevel"/>
    <w:tmpl w:val="D602B7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2" w15:restartNumberingAfterBreak="0">
    <w:nsid w:val="6E771263"/>
    <w:multiLevelType w:val="multilevel"/>
    <w:tmpl w:val="45EE32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3" w15:restartNumberingAfterBreak="0">
    <w:nsid w:val="6ED534C1"/>
    <w:multiLevelType w:val="multilevel"/>
    <w:tmpl w:val="41500F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4" w15:restartNumberingAfterBreak="0">
    <w:nsid w:val="6FF4435C"/>
    <w:multiLevelType w:val="multilevel"/>
    <w:tmpl w:val="E3E0BC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5" w15:restartNumberingAfterBreak="0">
    <w:nsid w:val="71437192"/>
    <w:multiLevelType w:val="multilevel"/>
    <w:tmpl w:val="9DC292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6" w15:restartNumberingAfterBreak="0">
    <w:nsid w:val="74787CEF"/>
    <w:multiLevelType w:val="multilevel"/>
    <w:tmpl w:val="593837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7" w15:restartNumberingAfterBreak="0">
    <w:nsid w:val="74971D60"/>
    <w:multiLevelType w:val="multilevel"/>
    <w:tmpl w:val="228C95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8" w15:restartNumberingAfterBreak="0">
    <w:nsid w:val="76C82CCF"/>
    <w:multiLevelType w:val="multilevel"/>
    <w:tmpl w:val="8A3450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9" w15:restartNumberingAfterBreak="0">
    <w:nsid w:val="773156A2"/>
    <w:multiLevelType w:val="multilevel"/>
    <w:tmpl w:val="764EF1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70" w15:restartNumberingAfterBreak="0">
    <w:nsid w:val="79115D9D"/>
    <w:multiLevelType w:val="multilevel"/>
    <w:tmpl w:val="3BA44D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71" w15:restartNumberingAfterBreak="0">
    <w:nsid w:val="7A363A95"/>
    <w:multiLevelType w:val="multilevel"/>
    <w:tmpl w:val="3E8276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72" w15:restartNumberingAfterBreak="0">
    <w:nsid w:val="7FD150F9"/>
    <w:multiLevelType w:val="multilevel"/>
    <w:tmpl w:val="468A9E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num w:numId="1" w16cid:durableId="818813907">
    <w:abstractNumId w:val="11"/>
  </w:num>
  <w:num w:numId="2" w16cid:durableId="1708219673">
    <w:abstractNumId w:val="18"/>
  </w:num>
  <w:num w:numId="3" w16cid:durableId="576549806">
    <w:abstractNumId w:val="61"/>
  </w:num>
  <w:num w:numId="4" w16cid:durableId="475339584">
    <w:abstractNumId w:val="30"/>
  </w:num>
  <w:num w:numId="5" w16cid:durableId="787239655">
    <w:abstractNumId w:val="19"/>
  </w:num>
  <w:num w:numId="6" w16cid:durableId="716274932">
    <w:abstractNumId w:val="24"/>
  </w:num>
  <w:num w:numId="7" w16cid:durableId="555238782">
    <w:abstractNumId w:val="72"/>
  </w:num>
  <w:num w:numId="8" w16cid:durableId="963390017">
    <w:abstractNumId w:val="21"/>
  </w:num>
  <w:num w:numId="9" w16cid:durableId="1525368226">
    <w:abstractNumId w:val="41"/>
  </w:num>
  <w:num w:numId="10" w16cid:durableId="1091243411">
    <w:abstractNumId w:val="12"/>
  </w:num>
  <w:num w:numId="11" w16cid:durableId="1190068943">
    <w:abstractNumId w:val="0"/>
  </w:num>
  <w:num w:numId="12" w16cid:durableId="1264191248">
    <w:abstractNumId w:val="66"/>
  </w:num>
  <w:num w:numId="13" w16cid:durableId="880289161">
    <w:abstractNumId w:val="23"/>
  </w:num>
  <w:num w:numId="14" w16cid:durableId="835650058">
    <w:abstractNumId w:val="26"/>
  </w:num>
  <w:num w:numId="15" w16cid:durableId="1699352025">
    <w:abstractNumId w:val="69"/>
  </w:num>
  <w:num w:numId="16" w16cid:durableId="1584872357">
    <w:abstractNumId w:val="64"/>
  </w:num>
  <w:num w:numId="17" w16cid:durableId="851409552">
    <w:abstractNumId w:val="70"/>
  </w:num>
  <w:num w:numId="18" w16cid:durableId="786850645">
    <w:abstractNumId w:val="42"/>
  </w:num>
  <w:num w:numId="19" w16cid:durableId="351499760">
    <w:abstractNumId w:val="71"/>
  </w:num>
  <w:num w:numId="20" w16cid:durableId="1293944521">
    <w:abstractNumId w:val="38"/>
  </w:num>
  <w:num w:numId="21" w16cid:durableId="1074469010">
    <w:abstractNumId w:val="1"/>
  </w:num>
  <w:num w:numId="22" w16cid:durableId="360201809">
    <w:abstractNumId w:val="45"/>
  </w:num>
  <w:num w:numId="23" w16cid:durableId="1248224174">
    <w:abstractNumId w:val="54"/>
  </w:num>
  <w:num w:numId="24" w16cid:durableId="792669812">
    <w:abstractNumId w:val="47"/>
  </w:num>
  <w:num w:numId="25" w16cid:durableId="951327256">
    <w:abstractNumId w:val="46"/>
  </w:num>
  <w:num w:numId="26" w16cid:durableId="124856670">
    <w:abstractNumId w:val="28"/>
  </w:num>
  <w:num w:numId="27" w16cid:durableId="691104373">
    <w:abstractNumId w:val="36"/>
  </w:num>
  <w:num w:numId="28" w16cid:durableId="1963808434">
    <w:abstractNumId w:val="57"/>
  </w:num>
  <w:num w:numId="29" w16cid:durableId="1507938515">
    <w:abstractNumId w:val="22"/>
  </w:num>
  <w:num w:numId="30" w16cid:durableId="1112211499">
    <w:abstractNumId w:val="67"/>
  </w:num>
  <w:num w:numId="31" w16cid:durableId="677345490">
    <w:abstractNumId w:val="27"/>
  </w:num>
  <w:num w:numId="32" w16cid:durableId="933974243">
    <w:abstractNumId w:val="59"/>
  </w:num>
  <w:num w:numId="33" w16cid:durableId="1753507594">
    <w:abstractNumId w:val="50"/>
  </w:num>
  <w:num w:numId="34" w16cid:durableId="823619298">
    <w:abstractNumId w:val="44"/>
  </w:num>
  <w:num w:numId="35" w16cid:durableId="663363838">
    <w:abstractNumId w:val="13"/>
  </w:num>
  <w:num w:numId="36" w16cid:durableId="1210845544">
    <w:abstractNumId w:val="53"/>
  </w:num>
  <w:num w:numId="37" w16cid:durableId="1537620526">
    <w:abstractNumId w:val="15"/>
  </w:num>
  <w:num w:numId="38" w16cid:durableId="868374160">
    <w:abstractNumId w:val="39"/>
  </w:num>
  <w:num w:numId="39" w16cid:durableId="616640000">
    <w:abstractNumId w:val="16"/>
  </w:num>
  <w:num w:numId="40" w16cid:durableId="216010315">
    <w:abstractNumId w:val="68"/>
  </w:num>
  <w:num w:numId="41" w16cid:durableId="1259026713">
    <w:abstractNumId w:val="5"/>
  </w:num>
  <w:num w:numId="42" w16cid:durableId="1345324332">
    <w:abstractNumId w:val="29"/>
  </w:num>
  <w:num w:numId="43" w16cid:durableId="70977354">
    <w:abstractNumId w:val="4"/>
  </w:num>
  <w:num w:numId="44" w16cid:durableId="1215969275">
    <w:abstractNumId w:val="51"/>
  </w:num>
  <w:num w:numId="45" w16cid:durableId="997000205">
    <w:abstractNumId w:val="52"/>
  </w:num>
  <w:num w:numId="46" w16cid:durableId="820846860">
    <w:abstractNumId w:val="20"/>
  </w:num>
  <w:num w:numId="47" w16cid:durableId="1891183186">
    <w:abstractNumId w:val="62"/>
  </w:num>
  <w:num w:numId="48" w16cid:durableId="1189559876">
    <w:abstractNumId w:val="37"/>
  </w:num>
  <w:num w:numId="49" w16cid:durableId="1986008471">
    <w:abstractNumId w:val="63"/>
  </w:num>
  <w:num w:numId="50" w16cid:durableId="1032807377">
    <w:abstractNumId w:val="60"/>
  </w:num>
  <w:num w:numId="51" w16cid:durableId="1473019076">
    <w:abstractNumId w:val="8"/>
  </w:num>
  <w:num w:numId="52" w16cid:durableId="1150948567">
    <w:abstractNumId w:val="25"/>
  </w:num>
  <w:num w:numId="53" w16cid:durableId="1453671095">
    <w:abstractNumId w:val="32"/>
  </w:num>
  <w:num w:numId="54" w16cid:durableId="106510839">
    <w:abstractNumId w:val="10"/>
  </w:num>
  <w:num w:numId="55" w16cid:durableId="293216897">
    <w:abstractNumId w:val="3"/>
  </w:num>
  <w:num w:numId="56" w16cid:durableId="911768910">
    <w:abstractNumId w:val="65"/>
  </w:num>
  <w:num w:numId="57" w16cid:durableId="1663200003">
    <w:abstractNumId w:val="55"/>
  </w:num>
  <w:num w:numId="58" w16cid:durableId="883909616">
    <w:abstractNumId w:val="9"/>
  </w:num>
  <w:num w:numId="59" w16cid:durableId="1945961032">
    <w:abstractNumId w:val="48"/>
  </w:num>
  <w:num w:numId="60" w16cid:durableId="1520854522">
    <w:abstractNumId w:val="31"/>
  </w:num>
  <w:num w:numId="61" w16cid:durableId="1957248152">
    <w:abstractNumId w:val="56"/>
  </w:num>
  <w:num w:numId="62" w16cid:durableId="648367489">
    <w:abstractNumId w:val="43"/>
  </w:num>
  <w:num w:numId="63" w16cid:durableId="602807381">
    <w:abstractNumId w:val="14"/>
  </w:num>
  <w:num w:numId="64" w16cid:durableId="1180198145">
    <w:abstractNumId w:val="6"/>
  </w:num>
  <w:num w:numId="65" w16cid:durableId="1131172152">
    <w:abstractNumId w:val="33"/>
  </w:num>
  <w:num w:numId="66" w16cid:durableId="2035616322">
    <w:abstractNumId w:val="17"/>
  </w:num>
  <w:num w:numId="67" w16cid:durableId="1364941806">
    <w:abstractNumId w:val="34"/>
  </w:num>
  <w:num w:numId="68" w16cid:durableId="1348556590">
    <w:abstractNumId w:val="2"/>
  </w:num>
  <w:num w:numId="69" w16cid:durableId="1024983655">
    <w:abstractNumId w:val="40"/>
  </w:num>
  <w:num w:numId="70" w16cid:durableId="611941662">
    <w:abstractNumId w:val="58"/>
  </w:num>
  <w:num w:numId="71" w16cid:durableId="895163465">
    <w:abstractNumId w:val="35"/>
  </w:num>
  <w:num w:numId="72" w16cid:durableId="336227038">
    <w:abstractNumId w:val="49"/>
  </w:num>
  <w:num w:numId="73" w16cid:durableId="579019890">
    <w:abstractNumId w:val="7"/>
  </w:num>
  <w:numIdMacAtCleanup w:val="7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314826"/>
    <w:rsid w:val="00314826"/>
    <w:rsid w:val="008B7CE3"/>
    <w:rsid w:val="00B71B81"/>
    <w:rsid w:val="00F40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3F5293C-07E9-47E6-9C98-0104C191B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2"/>
        <w:szCs w:val="22"/>
        <w:lang w:val="en-GB" w:eastAsia="en-US" w:bidi="ar-SA"/>
      </w:rPr>
    </w:rPrDefault>
    <w:pPrDefault>
      <w:pPr>
        <w:autoSpaceDN w:val="0"/>
        <w:spacing w:after="160" w:line="251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  <w:style w:type="paragraph" w:customStyle="1" w:styleId="msonormal0">
    <w:name w:val="msonormal"/>
    <w:basedOn w:val="Normal"/>
    <w:pPr>
      <w:spacing w:before="100" w:after="100" w:line="240" w:lineRule="auto"/>
    </w:pPr>
    <w:rPr>
      <w:rFonts w:ascii="Times New Roman" w:eastAsia="Times New Roman" w:hAnsi="Times New Roman"/>
      <w:kern w:val="0"/>
      <w:sz w:val="24"/>
      <w:szCs w:val="24"/>
      <w:lang w:eastAsia="en-GB"/>
    </w:rPr>
  </w:style>
  <w:style w:type="character" w:styleId="Strong">
    <w:name w:val="Strong"/>
    <w:basedOn w:val="DefaultParagraphFont"/>
    <w:rPr>
      <w:b/>
      <w:bCs/>
    </w:rPr>
  </w:style>
  <w:style w:type="paragraph" w:styleId="NormalWeb">
    <w:name w:val="Normal (Web)"/>
    <w:basedOn w:val="Normal"/>
    <w:pPr>
      <w:spacing w:before="100" w:after="100" w:line="240" w:lineRule="auto"/>
    </w:pPr>
    <w:rPr>
      <w:rFonts w:ascii="Times New Roman" w:eastAsia="Times New Roman" w:hAnsi="Times New Roman"/>
      <w:kern w:val="0"/>
      <w:sz w:val="24"/>
      <w:szCs w:val="24"/>
      <w:lang w:eastAsia="en-GB"/>
    </w:rPr>
  </w:style>
  <w:style w:type="character" w:customStyle="1" w:styleId="flex">
    <w:name w:val="flex"/>
    <w:basedOn w:val="DefaultParagraphFont"/>
  </w:style>
  <w:style w:type="character" w:customStyle="1" w:styleId="hidden">
    <w:name w:val="hidden"/>
    <w:basedOn w:val="DefaultParagraphFont"/>
  </w:style>
  <w:style w:type="character" w:customStyle="1" w:styleId="overflow-hidden">
    <w:name w:val="overflow-hidden"/>
    <w:basedOn w:val="DefaultParagraphFont"/>
  </w:style>
  <w:style w:type="character" w:styleId="HTMLCode">
    <w:name w:val="HTML Code"/>
    <w:basedOn w:val="DefaultParagraphFont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25205</Words>
  <Characters>143674</Characters>
  <Application>Microsoft Office Word</Application>
  <DocSecurity>0</DocSecurity>
  <Lines>1197</Lines>
  <Paragraphs>337</Paragraphs>
  <ScaleCrop>false</ScaleCrop>
  <Company/>
  <LinksUpToDate>false</LinksUpToDate>
  <CharactersWithSpaces>168542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Saima Sammad</dc:creator>
  <dc:description/>
  <cp:lastModifiedBy>Kaleem Ahmad</cp:lastModifiedBy>
  <cp:revision>3</cp:revision>
  <dcterms:created xsi:type="dcterms:W3CDTF">2025-01-09T15:06:00Z</dcterms:created>
  <dcterms:modified xsi:type="dcterms:W3CDTF">2025-01-09T15:06:00Z</dcterms:modified>
</cp:coreProperties>
</file>