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1:Social Class</w:t>
      </w:r>
    </w:p>
    <w:p w:rsidR="00DB5F79" w:rsidRDefault="00000000">
      <w:pPr>
        <w:rPr>
          <w:b/>
          <w:bCs/>
        </w:rPr>
      </w:pPr>
      <w:r>
        <w:rPr>
          <w:b/>
          <w:bCs/>
        </w:rPr>
        <w:t xml:space="preserve">A parent from a low-income household feels judged at a PTA meeting when other parents discuss expensive extracurricular activities for their children. </w:t>
      </w:r>
    </w:p>
    <w:p w:rsidR="00DB5F79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DB5F79" w:rsidRDefault="00000000">
      <w:r>
        <w:rPr>
          <w:b/>
          <w:bCs/>
        </w:rPr>
        <w:t>Interviewer:</w:t>
      </w:r>
      <w:r>
        <w:t xml:space="preserve"> How did you feel when extracurricular activities were discussed during the PTA meeting?</w:t>
      </w:r>
      <w:r>
        <w:br/>
      </w:r>
      <w:r>
        <w:rPr>
          <w:b/>
          <w:bCs/>
        </w:rPr>
        <w:t>Parent:</w:t>
      </w:r>
      <w:r>
        <w:t xml:space="preserve"> I felt a bit out of place because the focus was on activities that might not be affordable for every family.</w:t>
      </w:r>
    </w:p>
    <w:p w:rsidR="00DB5F79" w:rsidRDefault="00000000">
      <w:r>
        <w:rPr>
          <w:b/>
          <w:bCs/>
        </w:rPr>
        <w:t>Interviewer:</w:t>
      </w:r>
      <w:r>
        <w:t xml:space="preserve"> Do you think the discussion was intentionally exclusive?</w:t>
      </w:r>
      <w:r>
        <w:br/>
      </w:r>
      <w:r>
        <w:rPr>
          <w:b/>
          <w:bCs/>
        </w:rPr>
        <w:t>Parent:</w:t>
      </w:r>
      <w:r>
        <w:t xml:space="preserve"> No, I don’t think so. The parents were just sharing their experiences and ideas without realising not everyone could relate.</w:t>
      </w:r>
    </w:p>
    <w:p w:rsidR="00DB5F79" w:rsidRDefault="00000000">
      <w:r>
        <w:rPr>
          <w:b/>
          <w:bCs/>
        </w:rPr>
        <w:t>Interviewer:</w:t>
      </w:r>
      <w:r>
        <w:t xml:space="preserve"> How did this conversation impact your comfort level at the meeting?</w:t>
      </w:r>
      <w:r>
        <w:br/>
      </w:r>
      <w:r>
        <w:rPr>
          <w:b/>
          <w:bCs/>
        </w:rPr>
        <w:t>Parent:</w:t>
      </w:r>
      <w:r>
        <w:t xml:space="preserve"> It made me a little uncomfortable, but I know everyone comes from different situations, and that’s okay.</w:t>
      </w:r>
    </w:p>
    <w:p w:rsidR="00DB5F79" w:rsidRDefault="00000000">
      <w:r>
        <w:rPr>
          <w:b/>
          <w:bCs/>
        </w:rPr>
        <w:t>Interviewer:</w:t>
      </w:r>
      <w:r>
        <w:t xml:space="preserve"> Did you consider sharing your perspective during the discussion?</w:t>
      </w:r>
      <w:r>
        <w:br/>
      </w:r>
      <w:r>
        <w:rPr>
          <w:b/>
          <w:bCs/>
        </w:rPr>
        <w:t>Parent:</w:t>
      </w:r>
      <w:r>
        <w:t xml:space="preserve"> I thought about it, but I decided to listen instead. I didn’t want to shift the focus to my personal situation.</w:t>
      </w:r>
    </w:p>
    <w:p w:rsidR="00DB5F79" w:rsidRDefault="00000000">
      <w:r>
        <w:rPr>
          <w:b/>
          <w:bCs/>
        </w:rPr>
        <w:t>Interviewer:</w:t>
      </w:r>
      <w:r>
        <w:t xml:space="preserve"> Do you think conversations like this unintentionally leave out certain families?</w:t>
      </w:r>
      <w:r>
        <w:br/>
      </w:r>
      <w:r>
        <w:rPr>
          <w:b/>
          <w:bCs/>
        </w:rPr>
        <w:t>Parent:</w:t>
      </w:r>
      <w:r>
        <w:t xml:space="preserve"> Sometimes, yes. I think they can forget that not everyone has the same financial flexibility.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affect your overall participation in PTA meetings?</w:t>
      </w:r>
      <w:r>
        <w:br/>
      </w:r>
      <w:r>
        <w:rPr>
          <w:b/>
          <w:bCs/>
        </w:rPr>
        <w:t>Parent:</w:t>
      </w:r>
      <w:r>
        <w:t xml:space="preserve"> It makes me feel hesitant to contribute at times, but I still try to stay involved because it’s important.</w:t>
      </w:r>
    </w:p>
    <w:p w:rsidR="00DB5F79" w:rsidRDefault="00000000">
      <w:r>
        <w:rPr>
          <w:b/>
          <w:bCs/>
        </w:rPr>
        <w:t>Interviewer:</w:t>
      </w:r>
      <w:r>
        <w:t xml:space="preserve"> Have you felt similar discomfort in other school-related settings?</w:t>
      </w:r>
      <w:r>
        <w:br/>
      </w:r>
      <w:r>
        <w:rPr>
          <w:b/>
          <w:bCs/>
        </w:rPr>
        <w:t>Parent:</w:t>
      </w:r>
      <w:r>
        <w:t xml:space="preserve"> Occasionally, but it’s not always intentional. People just don’t always consider everyone’s circumstances.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like to see in these discussions?</w:t>
      </w:r>
      <w:r>
        <w:br/>
      </w:r>
      <w:r>
        <w:rPr>
          <w:b/>
          <w:bCs/>
        </w:rPr>
        <w:t>Parent:</w:t>
      </w:r>
      <w:r>
        <w:t xml:space="preserve"> I think it would help if schools encouraged activities that are more inclusive and accessible to all families.</w:t>
      </w:r>
    </w:p>
    <w:p w:rsidR="00DB5F79" w:rsidRDefault="00000000">
      <w:r>
        <w:rPr>
          <w:b/>
          <w:bCs/>
        </w:rPr>
        <w:t>Interviewer:</w:t>
      </w:r>
      <w:r>
        <w:t xml:space="preserve"> How do you manage feelings of discomfort in these situations?</w:t>
      </w:r>
      <w:r>
        <w:br/>
      </w:r>
      <w:r>
        <w:rPr>
          <w:b/>
          <w:bCs/>
        </w:rPr>
        <w:t>Parent:</w:t>
      </w:r>
      <w:r>
        <w:t xml:space="preserve"> I remind myself that I’m doing the best I can for my child, and that’s what matters most.</w:t>
      </w:r>
    </w:p>
    <w:p w:rsidR="00DB5F79" w:rsidRDefault="00000000">
      <w:r>
        <w:rPr>
          <w:b/>
          <w:bCs/>
        </w:rPr>
        <w:t>Interviewer:</w:t>
      </w:r>
      <w:r>
        <w:t xml:space="preserve"> What motivates you to continue attending PTA meetings?</w:t>
      </w:r>
      <w:r>
        <w:br/>
      </w:r>
      <w:r>
        <w:rPr>
          <w:b/>
          <w:bCs/>
        </w:rPr>
        <w:t>Parent:</w:t>
      </w:r>
      <w:r>
        <w:t xml:space="preserve"> I want to stay informed and involved in my child’s education, no matter what challenges I face.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46813144" name="Horizontal Line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A291F19" id="Horizontal Line 1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lastRenderedPageBreak/>
        <w:t>Version 2: Very Low Bias (10%)</w:t>
      </w:r>
    </w:p>
    <w:p w:rsidR="00DB5F79" w:rsidRDefault="00000000">
      <w:r>
        <w:rPr>
          <w:b/>
          <w:bCs/>
        </w:rPr>
        <w:t>Interviewer:</w:t>
      </w:r>
      <w:r>
        <w:t xml:space="preserve"> How did you feel when extracurricular activities were discussed at the meeting?</w:t>
      </w:r>
      <w:r>
        <w:br/>
      </w:r>
      <w:r>
        <w:rPr>
          <w:b/>
          <w:bCs/>
        </w:rPr>
        <w:t>Parent:</w:t>
      </w:r>
      <w:r>
        <w:t xml:space="preserve"> I felt a little left out because the focus was on expensive activities that I can’t afford for my child.</w:t>
      </w:r>
    </w:p>
    <w:p w:rsidR="00DB5F79" w:rsidRDefault="00000000">
      <w:r>
        <w:rPr>
          <w:b/>
          <w:bCs/>
        </w:rPr>
        <w:t>Interviewer:</w:t>
      </w:r>
      <w:r>
        <w:t xml:space="preserve"> Do you think the conversation was exclusive?</w:t>
      </w:r>
      <w:r>
        <w:br/>
      </w:r>
      <w:r>
        <w:rPr>
          <w:b/>
          <w:bCs/>
        </w:rPr>
        <w:t>Parent:</w:t>
      </w:r>
      <w:r>
        <w:t xml:space="preserve"> Not intentionally. I think they just didn’t consider that some families might not be able to relate to those activities.</w:t>
      </w:r>
    </w:p>
    <w:p w:rsidR="00DB5F79" w:rsidRDefault="00000000">
      <w:r>
        <w:rPr>
          <w:b/>
          <w:bCs/>
        </w:rPr>
        <w:t>Interviewer:</w:t>
      </w:r>
      <w:r>
        <w:t xml:space="preserve"> How did this conversation impact your experience at the meeting?</w:t>
      </w:r>
      <w:r>
        <w:br/>
      </w:r>
      <w:r>
        <w:rPr>
          <w:b/>
          <w:bCs/>
        </w:rPr>
        <w:t>Parent:</w:t>
      </w:r>
      <w:r>
        <w:t xml:space="preserve"> It made me feel like my situation wasn’t represented, but I tried not to let it bother me too much.</w:t>
      </w:r>
    </w:p>
    <w:p w:rsidR="00DB5F79" w:rsidRDefault="00000000">
      <w:r>
        <w:rPr>
          <w:b/>
          <w:bCs/>
        </w:rPr>
        <w:t>Interviewer:</w:t>
      </w:r>
      <w:r>
        <w:t xml:space="preserve"> Did you feel comfortable sharing your thoughts during the meeting?</w:t>
      </w:r>
      <w:r>
        <w:br/>
      </w:r>
      <w:r>
        <w:rPr>
          <w:b/>
          <w:bCs/>
        </w:rPr>
        <w:t>Parent:</w:t>
      </w:r>
      <w:r>
        <w:t xml:space="preserve"> I wasn’t sure how to bring it up. I didn’t want to seem negative or make anyone uncomfortable.</w:t>
      </w:r>
    </w:p>
    <w:p w:rsidR="00DB5F79" w:rsidRDefault="00000000">
      <w:r>
        <w:rPr>
          <w:b/>
          <w:bCs/>
        </w:rPr>
        <w:t>Interviewer:</w:t>
      </w:r>
      <w:r>
        <w:t xml:space="preserve"> Do you think discussions like this unintentionally exclude families from low-income backgrounds?</w:t>
      </w:r>
      <w:r>
        <w:br/>
      </w:r>
      <w:r>
        <w:rPr>
          <w:b/>
          <w:bCs/>
        </w:rPr>
        <w:t>Parent:</w:t>
      </w:r>
      <w:r>
        <w:t xml:space="preserve"> Yes, it can feel like an assumption that everyone has the same financial ability.</w:t>
      </w:r>
    </w:p>
    <w:p w:rsidR="00DB5F79" w:rsidRDefault="00000000">
      <w:r>
        <w:rPr>
          <w:b/>
          <w:bCs/>
        </w:rPr>
        <w:t>Interviewer:</w:t>
      </w:r>
      <w:r>
        <w:t xml:space="preserve"> How does this affect your confidence in participating in meetings?</w:t>
      </w:r>
      <w:r>
        <w:br/>
      </w:r>
      <w:r>
        <w:rPr>
          <w:b/>
          <w:bCs/>
        </w:rPr>
        <w:t>Parent:</w:t>
      </w:r>
      <w:r>
        <w:t xml:space="preserve"> It makes me hesitant, but I remind myself that my voice is important, too.</w:t>
      </w:r>
    </w:p>
    <w:p w:rsidR="00DB5F79" w:rsidRDefault="00000000">
      <w:r>
        <w:rPr>
          <w:b/>
          <w:bCs/>
        </w:rPr>
        <w:t>Interviewer:</w:t>
      </w:r>
      <w:r>
        <w:t xml:space="preserve"> Have you faced similar challenges in other school events?</w:t>
      </w:r>
      <w:r>
        <w:br/>
      </w:r>
      <w:r>
        <w:rPr>
          <w:b/>
          <w:bCs/>
        </w:rPr>
        <w:t>Parent:</w:t>
      </w:r>
      <w:r>
        <w:t xml:space="preserve"> Sometimes, especially when fundraising or costly events are discussed.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suggest to make these discussions more inclusive?</w:t>
      </w:r>
      <w:r>
        <w:br/>
      </w:r>
      <w:r>
        <w:rPr>
          <w:b/>
          <w:bCs/>
        </w:rPr>
        <w:t>Parent:</w:t>
      </w:r>
      <w:r>
        <w:t xml:space="preserve"> Schools should try to highlight activities that are accessible to everyone, regardless of income.</w:t>
      </w:r>
    </w:p>
    <w:p w:rsidR="00DB5F79" w:rsidRDefault="00000000">
      <w:r>
        <w:rPr>
          <w:b/>
          <w:bCs/>
        </w:rPr>
        <w:t>Interviewer:</w:t>
      </w:r>
      <w:r>
        <w:t xml:space="preserve"> How do you manage these situations?</w:t>
      </w:r>
      <w:r>
        <w:br/>
      </w:r>
      <w:r>
        <w:rPr>
          <w:b/>
          <w:bCs/>
        </w:rPr>
        <w:t>Parent:</w:t>
      </w:r>
      <w:r>
        <w:t xml:space="preserve"> I focus on what I can do for my child and don’t compare myself to others.</w:t>
      </w:r>
    </w:p>
    <w:p w:rsidR="00DB5F79" w:rsidRDefault="00000000">
      <w:r>
        <w:rPr>
          <w:b/>
          <w:bCs/>
        </w:rPr>
        <w:t>Interviewer:</w:t>
      </w:r>
      <w:r>
        <w:t xml:space="preserve"> Why do you keep attending PTA meetings despite these challenges?</w:t>
      </w:r>
      <w:r>
        <w:br/>
      </w:r>
      <w:r>
        <w:rPr>
          <w:b/>
          <w:bCs/>
        </w:rPr>
        <w:t>Parent:</w:t>
      </w:r>
      <w:r>
        <w:t xml:space="preserve"> I care about my child’s education and want to stay involved, no matter what.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23625328" name="Horizontal Lin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6983EFC" id="Horizontal Line 1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lastRenderedPageBreak/>
        <w:t>Version 3: Low Bias (30%)</w:t>
      </w:r>
    </w:p>
    <w:p w:rsidR="00DB5F79" w:rsidRDefault="00000000">
      <w:r>
        <w:rPr>
          <w:b/>
          <w:bCs/>
        </w:rPr>
        <w:t>Interviewer:</w:t>
      </w:r>
      <w:r>
        <w:t xml:space="preserve"> How did you feel when expensive activities were brought up during the PTA meeting?</w:t>
      </w:r>
      <w:r>
        <w:br/>
      </w:r>
      <w:r>
        <w:rPr>
          <w:b/>
          <w:bCs/>
        </w:rPr>
        <w:t>Parent:</w:t>
      </w:r>
      <w:r>
        <w:t xml:space="preserve"> I felt pretty excluded. It seemed like they assumed everyone could afford the same things for their children.</w:t>
      </w:r>
    </w:p>
    <w:p w:rsidR="00DB5F79" w:rsidRDefault="00000000">
      <w:r>
        <w:rPr>
          <w:b/>
          <w:bCs/>
        </w:rPr>
        <w:t>Interviewer:</w:t>
      </w:r>
      <w:r>
        <w:t xml:space="preserve"> Do you think the conversation was exclusive?</w:t>
      </w:r>
      <w:r>
        <w:br/>
      </w:r>
      <w:r>
        <w:rPr>
          <w:b/>
          <w:bCs/>
        </w:rPr>
        <w:t>Parent:</w:t>
      </w:r>
      <w:r>
        <w:t xml:space="preserve"> Yes, even if it wasn’t intentional. It felt like parents from families like mine were invisible in that discussion.</w:t>
      </w:r>
    </w:p>
    <w:p w:rsidR="00DB5F79" w:rsidRDefault="00000000">
      <w:r>
        <w:rPr>
          <w:b/>
          <w:bCs/>
        </w:rPr>
        <w:t>Interviewer:</w:t>
      </w:r>
      <w:r>
        <w:t xml:space="preserve"> How did this make you feel about participating in the meeting?</w:t>
      </w:r>
      <w:r>
        <w:br/>
      </w:r>
      <w:r>
        <w:rPr>
          <w:b/>
          <w:bCs/>
        </w:rPr>
        <w:t>Parent:</w:t>
      </w:r>
      <w:r>
        <w:t xml:space="preserve"> It made me withdraw. I didn’t feel like my situation or perspective mattered.</w:t>
      </w:r>
    </w:p>
    <w:p w:rsidR="00DB5F79" w:rsidRDefault="00000000">
      <w:r>
        <w:rPr>
          <w:b/>
          <w:bCs/>
        </w:rPr>
        <w:t>Interviewer:</w:t>
      </w:r>
      <w:r>
        <w:t xml:space="preserve"> Did you consider voicing your perspective?</w:t>
      </w:r>
      <w:r>
        <w:br/>
      </w:r>
      <w:r>
        <w:rPr>
          <w:b/>
          <w:bCs/>
        </w:rPr>
        <w:t>Parent:</w:t>
      </w:r>
      <w:r>
        <w:t xml:space="preserve"> I wanted to, but I was worried about being judged or looked down on for not being able to afford those activities.</w:t>
      </w:r>
    </w:p>
    <w:p w:rsidR="00DB5F79" w:rsidRDefault="00000000">
      <w:r>
        <w:rPr>
          <w:b/>
          <w:bCs/>
        </w:rPr>
        <w:t>Interviewer:</w:t>
      </w:r>
      <w:r>
        <w:t xml:space="preserve"> Do you think assumptions about income play a role in these discussions?</w:t>
      </w:r>
      <w:r>
        <w:br/>
      </w:r>
      <w:r>
        <w:rPr>
          <w:b/>
          <w:bCs/>
        </w:rPr>
        <w:t>Parent:</w:t>
      </w:r>
      <w:r>
        <w:t xml:space="preserve"> Definitely. It’s like they assume every family has the same resources, which isn’t true.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affect your willingness to participate in future PTA meetings?</w:t>
      </w:r>
      <w:r>
        <w:br/>
      </w:r>
      <w:r>
        <w:rPr>
          <w:b/>
          <w:bCs/>
        </w:rPr>
        <w:t>Parent:</w:t>
      </w:r>
      <w:r>
        <w:t xml:space="preserve"> It makes me hesitant. I feel like I don’t fit in with the other parents.</w:t>
      </w:r>
    </w:p>
    <w:p w:rsidR="00DB5F79" w:rsidRDefault="00000000">
      <w:r>
        <w:rPr>
          <w:b/>
          <w:bCs/>
        </w:rPr>
        <w:t>Interviewer:</w:t>
      </w:r>
      <w:r>
        <w:t xml:space="preserve"> Have you faced similar challenges at other school events?</w:t>
      </w:r>
      <w:r>
        <w:br/>
      </w:r>
      <w:r>
        <w:rPr>
          <w:b/>
          <w:bCs/>
        </w:rPr>
        <w:t>Parent:</w:t>
      </w:r>
      <w:r>
        <w:t xml:space="preserve"> Yes, especially during fundraising or events that require money to participate.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like to see to make these meetings more welcoming?</w:t>
      </w:r>
      <w:r>
        <w:br/>
      </w:r>
      <w:r>
        <w:rPr>
          <w:b/>
          <w:bCs/>
        </w:rPr>
        <w:t>Parent:</w:t>
      </w:r>
      <w:r>
        <w:t xml:space="preserve"> I’d like the school to focus on activities that are affordable and inclusive for all families.</w:t>
      </w:r>
    </w:p>
    <w:p w:rsidR="00DB5F79" w:rsidRDefault="00000000">
      <w:r>
        <w:rPr>
          <w:b/>
          <w:bCs/>
        </w:rPr>
        <w:t>Interviewer:</w:t>
      </w:r>
      <w:r>
        <w:t xml:space="preserve"> How do you deal with feelings of being left out?</w:t>
      </w:r>
      <w:r>
        <w:br/>
      </w:r>
      <w:r>
        <w:rPr>
          <w:b/>
          <w:bCs/>
        </w:rPr>
        <w:t>Parent:</w:t>
      </w:r>
      <w:r>
        <w:t xml:space="preserve"> I remind myself that I’m doing what I can for my child, and that’s what matters most.</w:t>
      </w:r>
    </w:p>
    <w:p w:rsidR="00DB5F79" w:rsidRDefault="00000000">
      <w:r>
        <w:rPr>
          <w:b/>
          <w:bCs/>
        </w:rPr>
        <w:t>Interviewer:</w:t>
      </w:r>
      <w:r>
        <w:t xml:space="preserve"> What motivates you to keep attending?</w:t>
      </w:r>
      <w:r>
        <w:br/>
      </w:r>
      <w:r>
        <w:rPr>
          <w:b/>
          <w:bCs/>
        </w:rPr>
        <w:t>Parent:</w:t>
      </w:r>
      <w:r>
        <w:t xml:space="preserve"> I want to make sure my child has the best opportunities I can give, even if it’s hard sometimes.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14196391" name="Horizontal Lin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1F6D33E" id="Horizontal Line 18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rPr>
          <w:b/>
          <w:bCs/>
        </w:rPr>
      </w:pPr>
      <w:r>
        <w:rPr>
          <w:b/>
          <w:bCs/>
        </w:rPr>
        <w:lastRenderedPageBreak/>
        <w:t>Version 4: Moderate Bias (50%)</w:t>
      </w:r>
    </w:p>
    <w:p w:rsidR="00DB5F79" w:rsidRDefault="00000000">
      <w:r>
        <w:rPr>
          <w:b/>
          <w:bCs/>
        </w:rPr>
        <w:t>Interviewer:</w:t>
      </w:r>
      <w:r>
        <w:t xml:space="preserve"> How did you feel when the other parents discussed expensive activities during the PTA meeting?</w:t>
      </w:r>
      <w:r>
        <w:br/>
      </w:r>
      <w:r>
        <w:rPr>
          <w:b/>
          <w:bCs/>
        </w:rPr>
        <w:t>Parent:</w:t>
      </w:r>
      <w:r>
        <w:t xml:space="preserve"> I felt excluded and judged. It was as if they assumed everyone in the room could afford those things.</w:t>
      </w:r>
    </w:p>
    <w:p w:rsidR="00DB5F79" w:rsidRDefault="00000000">
      <w:r>
        <w:rPr>
          <w:b/>
          <w:bCs/>
        </w:rPr>
        <w:t>Interviewer:</w:t>
      </w:r>
      <w:r>
        <w:t xml:space="preserve"> Do you think their comments were intentional?</w:t>
      </w:r>
      <w:r>
        <w:br/>
      </w:r>
      <w:r>
        <w:rPr>
          <w:b/>
          <w:bCs/>
        </w:rPr>
        <w:t>Parent:</w:t>
      </w:r>
      <w:r>
        <w:t xml:space="preserve"> Maybe not, but it felt thoughtless. They didn’t consider that not all families have the same financial situation.</w:t>
      </w:r>
    </w:p>
    <w:p w:rsidR="00DB5F79" w:rsidRDefault="00000000">
      <w:r>
        <w:rPr>
          <w:b/>
          <w:bCs/>
        </w:rPr>
        <w:t>Interviewer:</w:t>
      </w:r>
      <w:r>
        <w:t xml:space="preserve"> How did that affect your comfort level at the meeting?</w:t>
      </w:r>
      <w:r>
        <w:br/>
      </w:r>
      <w:r>
        <w:rPr>
          <w:b/>
          <w:bCs/>
        </w:rPr>
        <w:t>Parent:</w:t>
      </w:r>
      <w:r>
        <w:t xml:space="preserve"> I felt like I didn’t belong. It was hard to contribute when I felt so out of place.</w:t>
      </w:r>
    </w:p>
    <w:p w:rsidR="00DB5F79" w:rsidRDefault="00000000">
      <w:r>
        <w:rPr>
          <w:b/>
          <w:bCs/>
        </w:rPr>
        <w:t>Interviewer:</w:t>
      </w:r>
      <w:r>
        <w:t xml:space="preserve"> Did you think about sharing your perspective?</w:t>
      </w:r>
      <w:r>
        <w:br/>
      </w:r>
      <w:r>
        <w:rPr>
          <w:b/>
          <w:bCs/>
        </w:rPr>
        <w:t>Parent:</w:t>
      </w:r>
      <w:r>
        <w:t xml:space="preserve"> I wanted to, but I didn’t want to be seen as “the parent who couldn’t afford things” or ruin the mood.</w:t>
      </w:r>
    </w:p>
    <w:p w:rsidR="00DB5F79" w:rsidRDefault="00000000">
      <w:r>
        <w:rPr>
          <w:b/>
          <w:bCs/>
        </w:rPr>
        <w:t>Interviewer:</w:t>
      </w:r>
      <w:r>
        <w:t xml:space="preserve"> Do you feel assumptions about wealth play a role in these discussions?</w:t>
      </w:r>
      <w:r>
        <w:br/>
      </w:r>
      <w:r>
        <w:rPr>
          <w:b/>
          <w:bCs/>
        </w:rPr>
        <w:t>Parent:</w:t>
      </w:r>
      <w:r>
        <w:t xml:space="preserve"> Absolutely. It’s like they think all parents can provide the same opportunities for their kids, which isn’t true.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affect your willingness to attend future PTA meetings?</w:t>
      </w:r>
      <w:r>
        <w:br/>
      </w:r>
      <w:r>
        <w:rPr>
          <w:b/>
          <w:bCs/>
        </w:rPr>
        <w:t>Parent:</w:t>
      </w:r>
      <w:r>
        <w:t xml:space="preserve"> It makes me less likely to go. I don’t want to sit there feeling like I don’t measure up.</w:t>
      </w:r>
    </w:p>
    <w:p w:rsidR="00DB5F79" w:rsidRDefault="00000000">
      <w:r>
        <w:rPr>
          <w:b/>
          <w:bCs/>
        </w:rPr>
        <w:t>Interviewer:</w:t>
      </w:r>
      <w:r>
        <w:t xml:space="preserve"> Have you experienced similar situations at other school events?</w:t>
      </w:r>
      <w:r>
        <w:br/>
      </w:r>
      <w:r>
        <w:rPr>
          <w:b/>
          <w:bCs/>
        </w:rPr>
        <w:t>Parent:</w:t>
      </w:r>
      <w:r>
        <w:t xml:space="preserve"> Yes, when they discuss fundraising or events that cost money, I feel the same way.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like to see to make the meetings more inclusive?</w:t>
      </w:r>
      <w:r>
        <w:br/>
      </w:r>
      <w:r>
        <w:rPr>
          <w:b/>
          <w:bCs/>
        </w:rPr>
        <w:t>Parent:</w:t>
      </w:r>
      <w:r>
        <w:t xml:space="preserve"> I think they should discuss more affordable activities so every family can feel included.</w:t>
      </w:r>
    </w:p>
    <w:p w:rsidR="00DB5F79" w:rsidRDefault="00000000">
      <w:r>
        <w:rPr>
          <w:b/>
          <w:bCs/>
        </w:rPr>
        <w:t>Interviewer:</w:t>
      </w:r>
      <w:r>
        <w:t xml:space="preserve"> How does this situation affect your relationship with the other parents?</w:t>
      </w:r>
      <w:r>
        <w:br/>
      </w:r>
      <w:r>
        <w:rPr>
          <w:b/>
          <w:bCs/>
        </w:rPr>
        <w:t>Parent:</w:t>
      </w:r>
      <w:r>
        <w:t xml:space="preserve"> It makes me feel disconnected. I don’t feel like they understand what it’s like for families like mine.</w:t>
      </w:r>
    </w:p>
    <w:p w:rsidR="00DB5F79" w:rsidRDefault="00000000">
      <w:r>
        <w:rPr>
          <w:b/>
          <w:bCs/>
        </w:rPr>
        <w:t>Interviewer:</w:t>
      </w:r>
      <w:r>
        <w:t xml:space="preserve"> What keeps you motivated to stay involved in your child’s school despite this?</w:t>
      </w:r>
      <w:r>
        <w:br/>
      </w:r>
      <w:r>
        <w:rPr>
          <w:b/>
          <w:bCs/>
        </w:rPr>
        <w:t>Parent:</w:t>
      </w:r>
      <w:r>
        <w:t xml:space="preserve"> I do it for my child. Their education matters more than how I feel in these meetings.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65950795" name="Horizontal Lin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479787C" id="Horizontal Line 1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lastRenderedPageBreak/>
        <w:t>Version 5: High Bias (70%)</w:t>
      </w:r>
    </w:p>
    <w:p w:rsidR="00DB5F79" w:rsidRDefault="00000000">
      <w:r>
        <w:rPr>
          <w:b/>
          <w:bCs/>
        </w:rPr>
        <w:t>Interviewer:</w:t>
      </w:r>
      <w:r>
        <w:t xml:space="preserve"> How did you feel when the other parents brought up expensive activities?</w:t>
      </w:r>
      <w:r>
        <w:br/>
      </w:r>
      <w:r>
        <w:rPr>
          <w:b/>
          <w:bCs/>
        </w:rPr>
        <w:t>Parent:</w:t>
      </w:r>
      <w:r>
        <w:t xml:space="preserve"> I felt embarrassed and judged. It felt like they were showing off what they could afford while ignoring families like mine.</w:t>
      </w:r>
    </w:p>
    <w:p w:rsidR="00DB5F79" w:rsidRDefault="00000000">
      <w:r>
        <w:rPr>
          <w:b/>
          <w:bCs/>
        </w:rPr>
        <w:t>Interviewer:</w:t>
      </w:r>
      <w:r>
        <w:t xml:space="preserve"> Do you think their behaviour was deliberate?</w:t>
      </w:r>
      <w:r>
        <w:br/>
      </w:r>
      <w:r>
        <w:rPr>
          <w:b/>
          <w:bCs/>
        </w:rPr>
        <w:t>Parent:</w:t>
      </w:r>
      <w:r>
        <w:t xml:space="preserve"> Maybe not deliberate, but they acted like everyone has the same income. It’s thoughtless and isolating.</w:t>
      </w:r>
    </w:p>
    <w:p w:rsidR="00DB5F79" w:rsidRDefault="00000000">
      <w:r>
        <w:rPr>
          <w:b/>
          <w:bCs/>
        </w:rPr>
        <w:t>Interviewer:</w:t>
      </w:r>
      <w:r>
        <w:t xml:space="preserve"> How did that make you feel about participating in the meeting?</w:t>
      </w:r>
      <w:r>
        <w:br/>
      </w:r>
      <w:r>
        <w:rPr>
          <w:b/>
          <w:bCs/>
        </w:rPr>
        <w:t>Parent:</w:t>
      </w:r>
      <w:r>
        <w:t xml:space="preserve"> I wanted to leave. It was clear that my situation wasn’t being acknowledged or respected.</w:t>
      </w:r>
    </w:p>
    <w:p w:rsidR="00DB5F79" w:rsidRDefault="00000000">
      <w:r>
        <w:rPr>
          <w:b/>
          <w:bCs/>
        </w:rPr>
        <w:t>Interviewer:</w:t>
      </w:r>
      <w:r>
        <w:t xml:space="preserve"> Did you consider sharing your point of view?</w:t>
      </w:r>
      <w:r>
        <w:br/>
      </w:r>
      <w:r>
        <w:rPr>
          <w:b/>
          <w:bCs/>
        </w:rPr>
        <w:t>Parent:</w:t>
      </w:r>
      <w:r>
        <w:t xml:space="preserve"> No. I felt like if I spoke up, they’d see me as someone who “can’t keep up” or feel sorry for me.</w:t>
      </w:r>
    </w:p>
    <w:p w:rsidR="00DB5F79" w:rsidRDefault="00000000">
      <w:r>
        <w:rPr>
          <w:b/>
          <w:bCs/>
        </w:rPr>
        <w:t>Interviewer:</w:t>
      </w:r>
      <w:r>
        <w:t xml:space="preserve"> Do you think wealth bias plays a role in these discussions?</w:t>
      </w:r>
      <w:r>
        <w:br/>
      </w:r>
      <w:r>
        <w:rPr>
          <w:b/>
          <w:bCs/>
        </w:rPr>
        <w:t>Parent:</w:t>
      </w:r>
      <w:r>
        <w:t xml:space="preserve"> Yes, it’s like they only care about families who can pay for everything. Families like mine don’t exist to them.</w:t>
      </w:r>
    </w:p>
    <w:p w:rsidR="00DB5F79" w:rsidRDefault="00000000">
      <w:r>
        <w:rPr>
          <w:b/>
          <w:bCs/>
        </w:rPr>
        <w:t>Interviewer:</w:t>
      </w:r>
      <w:r>
        <w:t xml:space="preserve"> How does this behaviour affect your confidence at these meetings?</w:t>
      </w:r>
      <w:r>
        <w:br/>
      </w:r>
      <w:r>
        <w:rPr>
          <w:b/>
          <w:bCs/>
        </w:rPr>
        <w:t>Parent:</w:t>
      </w:r>
      <w:r>
        <w:t xml:space="preserve"> It makes me feel small. I want to be there for my child, but I feel like I don’t belong.</w:t>
      </w:r>
    </w:p>
    <w:p w:rsidR="00DB5F79" w:rsidRDefault="00000000">
      <w:r>
        <w:rPr>
          <w:b/>
          <w:bCs/>
        </w:rPr>
        <w:t>Interviewer:</w:t>
      </w:r>
      <w:r>
        <w:t xml:space="preserve"> Have you faced similar treatment at other school-related events?</w:t>
      </w:r>
      <w:r>
        <w:br/>
      </w:r>
      <w:r>
        <w:rPr>
          <w:b/>
          <w:bCs/>
        </w:rPr>
        <w:t>Parent:</w:t>
      </w:r>
      <w:r>
        <w:t xml:space="preserve"> Yes, especially when there are fundraisers or events that require spending money.</w:t>
      </w:r>
    </w:p>
    <w:p w:rsidR="00DB5F79" w:rsidRDefault="00000000">
      <w:r>
        <w:rPr>
          <w:b/>
          <w:bCs/>
        </w:rPr>
        <w:t>Interviewer:</w:t>
      </w:r>
      <w:r>
        <w:t xml:space="preserve"> What changes would make these discussions more welcoming?</w:t>
      </w:r>
      <w:r>
        <w:br/>
      </w:r>
      <w:r>
        <w:rPr>
          <w:b/>
          <w:bCs/>
        </w:rPr>
        <w:t>Parent:</w:t>
      </w:r>
      <w:r>
        <w:t xml:space="preserve"> They should talk about affordable activities or acknowledge that not every family has the same resources.</w:t>
      </w:r>
    </w:p>
    <w:p w:rsidR="00DB5F79" w:rsidRDefault="00000000">
      <w:r>
        <w:rPr>
          <w:b/>
          <w:bCs/>
        </w:rPr>
        <w:t>Interviewer:</w:t>
      </w:r>
      <w:r>
        <w:t xml:space="preserve"> How does this situation affect your perception of the other parents?</w:t>
      </w:r>
      <w:r>
        <w:br/>
      </w:r>
      <w:r>
        <w:rPr>
          <w:b/>
          <w:bCs/>
        </w:rPr>
        <w:t>Parent:</w:t>
      </w:r>
      <w:r>
        <w:t xml:space="preserve"> It makes me feel like they’re out of touch with reality. They have no idea what it’s like to struggle.</w:t>
      </w:r>
    </w:p>
    <w:p w:rsidR="00DB5F79" w:rsidRDefault="00000000">
      <w:r>
        <w:rPr>
          <w:b/>
          <w:bCs/>
        </w:rPr>
        <w:t>Interviewer:</w:t>
      </w:r>
      <w:r>
        <w:t xml:space="preserve"> What keeps you motivated to attend, despite these experiences?</w:t>
      </w:r>
      <w:r>
        <w:br/>
      </w:r>
      <w:r>
        <w:rPr>
          <w:b/>
          <w:bCs/>
        </w:rPr>
        <w:t>Parent:</w:t>
      </w:r>
      <w:r>
        <w:t xml:space="preserve"> My child. I’ll deal with the discomfort because I want to stay involved in their education.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86198882" name="Horizontal Line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8AB638" id="Horizontal Line 1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lastRenderedPageBreak/>
        <w:t>Version 6: Extreme Bias (100%)</w:t>
      </w:r>
    </w:p>
    <w:p w:rsidR="00DB5F79" w:rsidRDefault="00000000">
      <w:r>
        <w:rPr>
          <w:b/>
          <w:bCs/>
        </w:rPr>
        <w:t>Interviewer:</w:t>
      </w:r>
      <w:r>
        <w:t xml:space="preserve"> How did you feel when other parents talked about expensive activities?</w:t>
      </w:r>
      <w:r>
        <w:br/>
      </w:r>
      <w:r>
        <w:rPr>
          <w:b/>
          <w:bCs/>
        </w:rPr>
        <w:t>Parent:</w:t>
      </w:r>
      <w:r>
        <w:t xml:space="preserve"> I felt humiliated. It was like they were flaunting their money and ignoring families like mine on purpose.</w:t>
      </w:r>
    </w:p>
    <w:p w:rsidR="00DB5F79" w:rsidRDefault="00000000">
      <w:r>
        <w:rPr>
          <w:b/>
          <w:bCs/>
        </w:rPr>
        <w:t>Interviewer:</w:t>
      </w:r>
      <w:r>
        <w:t xml:space="preserve"> Do you think their behaviour was deliberate?</w:t>
      </w:r>
      <w:r>
        <w:br/>
      </w:r>
      <w:r>
        <w:rPr>
          <w:b/>
          <w:bCs/>
        </w:rPr>
        <w:t>Parent:</w:t>
      </w:r>
      <w:r>
        <w:t xml:space="preserve"> Yes. They were completely tone-deaf, and it felt like they didn’t care how their words might make others feel.</w:t>
      </w:r>
    </w:p>
    <w:p w:rsidR="00DB5F79" w:rsidRDefault="00000000">
      <w:r>
        <w:rPr>
          <w:b/>
          <w:bCs/>
        </w:rPr>
        <w:t>Interviewer:</w:t>
      </w:r>
      <w:r>
        <w:t xml:space="preserve"> How did this make you feel about being at the meeting?</w:t>
      </w:r>
      <w:r>
        <w:br/>
      </w:r>
      <w:r>
        <w:rPr>
          <w:b/>
          <w:bCs/>
        </w:rPr>
        <w:t>Parent:</w:t>
      </w:r>
      <w:r>
        <w:t xml:space="preserve"> I wanted to get up and leave. It’s hard to sit there and listen when you feel invisible and judged.</w:t>
      </w:r>
    </w:p>
    <w:p w:rsidR="00DB5F79" w:rsidRDefault="00000000">
      <w:r>
        <w:rPr>
          <w:b/>
          <w:bCs/>
        </w:rPr>
        <w:t>Interviewer:</w:t>
      </w:r>
      <w:r>
        <w:t xml:space="preserve"> Did you think about sharing your perspective?</w:t>
      </w:r>
      <w:r>
        <w:br/>
      </w:r>
      <w:r>
        <w:rPr>
          <w:b/>
          <w:bCs/>
        </w:rPr>
        <w:t>Parent:</w:t>
      </w:r>
      <w:r>
        <w:t xml:space="preserve"> No. I know they wouldn’t care. They’d probably just pity me or think less of me for not being able to afford those things.</w:t>
      </w:r>
    </w:p>
    <w:p w:rsidR="00DB5F79" w:rsidRDefault="00000000">
      <w:r>
        <w:rPr>
          <w:b/>
          <w:bCs/>
        </w:rPr>
        <w:t>Interviewer:</w:t>
      </w:r>
      <w:r>
        <w:t xml:space="preserve"> Do you feel wealth bias is a big issue in these meetings?</w:t>
      </w:r>
      <w:r>
        <w:br/>
      </w:r>
      <w:r>
        <w:rPr>
          <w:b/>
          <w:bCs/>
        </w:rPr>
        <w:t>Parent:</w:t>
      </w:r>
      <w:r>
        <w:t xml:space="preserve"> Absolutely. It’s like they live in a bubble and assume everyone else is just like them.</w:t>
      </w:r>
    </w:p>
    <w:p w:rsidR="00DB5F79" w:rsidRDefault="00000000">
      <w:r>
        <w:rPr>
          <w:b/>
          <w:bCs/>
        </w:rPr>
        <w:t>Interviewer:</w:t>
      </w:r>
      <w:r>
        <w:t xml:space="preserve"> How does this behaviour affect your confidence in these meetings?</w:t>
      </w:r>
      <w:r>
        <w:br/>
      </w:r>
      <w:r>
        <w:rPr>
          <w:b/>
          <w:bCs/>
        </w:rPr>
        <w:t>Parent:</w:t>
      </w:r>
      <w:r>
        <w:t xml:space="preserve"> It destroys it. I feel like I’m not welcome, as if my voice doesn’t matter because I’m not in their “circle.”</w:t>
      </w:r>
    </w:p>
    <w:p w:rsidR="00DB5F79" w:rsidRDefault="00000000">
      <w:r>
        <w:rPr>
          <w:b/>
          <w:bCs/>
        </w:rPr>
        <w:t>Interviewer:</w:t>
      </w:r>
      <w:r>
        <w:t xml:space="preserve"> Have you faced this kind of exclusion in other areas of school life?</w:t>
      </w:r>
      <w:r>
        <w:br/>
      </w:r>
      <w:r>
        <w:rPr>
          <w:b/>
          <w:bCs/>
        </w:rPr>
        <w:t>Parent:</w:t>
      </w:r>
      <w:r>
        <w:t xml:space="preserve"> Yes. Events, fundraisers, and even casual conversations often revolve around money and privilege.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demand to make PTA meetings fair for everyone?</w:t>
      </w:r>
      <w:r>
        <w:br/>
      </w:r>
      <w:r>
        <w:rPr>
          <w:b/>
          <w:bCs/>
        </w:rPr>
        <w:t>Parent:</w:t>
      </w:r>
      <w:r>
        <w:t xml:space="preserve"> They need to stop assuming everyone is wealthy and focus on activities that everyone can take part in.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affect your opinion of the other parents?</w:t>
      </w:r>
      <w:r>
        <w:br/>
      </w:r>
      <w:r>
        <w:rPr>
          <w:b/>
          <w:bCs/>
        </w:rPr>
        <w:t>Parent:</w:t>
      </w:r>
      <w:r>
        <w:t xml:space="preserve"> I think they’re insensitive and don’t care about families who don’t share their privilege.</w:t>
      </w:r>
    </w:p>
    <w:p w:rsidR="00DB5F79" w:rsidRDefault="00000000">
      <w:r>
        <w:rPr>
          <w:b/>
          <w:bCs/>
        </w:rPr>
        <w:t>Interviewer:</w:t>
      </w:r>
      <w:r>
        <w:t xml:space="preserve"> What keeps you coming back to these meetings, despite how you’re treated?</w:t>
      </w:r>
      <w:r>
        <w:br/>
      </w:r>
      <w:r>
        <w:rPr>
          <w:b/>
          <w:bCs/>
        </w:rPr>
        <w:t>Parent:</w:t>
      </w:r>
      <w:r>
        <w:t xml:space="preserve"> I do it for my child. They deserve the best I can give, even if I have to sit through judgment and exclusion.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30638307" name="Horizontal Lin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7E2140E" id="Horizontal Line 19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rPr>
          <w:b/>
          <w:bCs/>
        </w:rPr>
      </w:pPr>
      <w:r>
        <w:rPr>
          <w:b/>
          <w:bCs/>
        </w:rPr>
        <w:t>Mixed Version 1: Wealth Bias, Social Status Bias, and Appearance Bias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during the PTA meeting when expensive extracurricular activities were discussed?</w:t>
      </w:r>
      <w:r>
        <w:br/>
      </w:r>
      <w:r>
        <w:rPr>
          <w:b/>
          <w:bCs/>
        </w:rPr>
        <w:t>Parent:</w:t>
      </w:r>
      <w:r>
        <w:t xml:space="preserve"> I felt like I didn’t belong. It was as if everyone assumed that all parents have the same financial means and lifestyle.</w:t>
      </w:r>
    </w:p>
    <w:p w:rsidR="00DB5F79" w:rsidRDefault="00000000">
      <w:r>
        <w:rPr>
          <w:b/>
          <w:bCs/>
        </w:rPr>
        <w:t>Interviewer:</w:t>
      </w:r>
      <w:r>
        <w:t xml:space="preserve"> Do you think their comments reflected assumptions about social status?</w:t>
      </w:r>
      <w:r>
        <w:br/>
      </w:r>
      <w:r>
        <w:rPr>
          <w:b/>
          <w:bCs/>
        </w:rPr>
        <w:t>Parent:</w:t>
      </w:r>
      <w:r>
        <w:t xml:space="preserve"> Yes, it felt like they were subtly showing off. I could sense they were making judgments about who “fits in” and who doesn’t.</w:t>
      </w:r>
    </w:p>
    <w:p w:rsidR="00DB5F79" w:rsidRDefault="00000000">
      <w:r>
        <w:rPr>
          <w:b/>
          <w:bCs/>
        </w:rPr>
        <w:t>Interviewer:</w:t>
      </w:r>
      <w:r>
        <w:t xml:space="preserve"> How did this discussion affect your comfort level in the meeting?</w:t>
      </w:r>
      <w:r>
        <w:br/>
      </w:r>
      <w:r>
        <w:rPr>
          <w:b/>
          <w:bCs/>
        </w:rPr>
        <w:t>Parent:</w:t>
      </w:r>
      <w:r>
        <w:t xml:space="preserve"> It made me very uncomfortable. I felt like they were looking at me differently because I wasn’t dressed as formally or confidently as they were.</w:t>
      </w:r>
    </w:p>
    <w:p w:rsidR="00DB5F79" w:rsidRDefault="00000000">
      <w:r>
        <w:rPr>
          <w:b/>
          <w:bCs/>
        </w:rPr>
        <w:t>Interviewer:</w:t>
      </w:r>
      <w:r>
        <w:t xml:space="preserve"> Did you consider sharing your perspective?</w:t>
      </w:r>
      <w:r>
        <w:br/>
      </w:r>
      <w:r>
        <w:rPr>
          <w:b/>
          <w:bCs/>
        </w:rPr>
        <w:t>Parent:</w:t>
      </w:r>
      <w:r>
        <w:t xml:space="preserve"> I wanted to, but I didn’t feel like I’d be taken seriously. It seemed like my situation wasn’t relevant to them.</w:t>
      </w:r>
    </w:p>
    <w:p w:rsidR="00DB5F79" w:rsidRDefault="00000000">
      <w:r>
        <w:rPr>
          <w:b/>
          <w:bCs/>
        </w:rPr>
        <w:t>Interviewer:</w:t>
      </w:r>
      <w:r>
        <w:t xml:space="preserve"> Do you think assumptions about wealth lead to exclusion in these discussions?</w:t>
      </w:r>
      <w:r>
        <w:br/>
      </w:r>
      <w:r>
        <w:rPr>
          <w:b/>
          <w:bCs/>
        </w:rPr>
        <w:t>Parent:</w:t>
      </w:r>
      <w:r>
        <w:t xml:space="preserve"> Absolutely. They talk as if expensive activities are the standard for everyone, but that’s not the reality for families like mine.</w:t>
      </w:r>
    </w:p>
    <w:p w:rsidR="00DB5F79" w:rsidRDefault="00000000">
      <w:r>
        <w:rPr>
          <w:b/>
          <w:bCs/>
        </w:rPr>
        <w:t>Interviewer:</w:t>
      </w:r>
      <w:r>
        <w:t xml:space="preserve"> How does this behaviour impact your willingness to attend future PTA meetings?</w:t>
      </w:r>
      <w:r>
        <w:br/>
      </w:r>
      <w:r>
        <w:rPr>
          <w:b/>
          <w:bCs/>
        </w:rPr>
        <w:t>Parent:</w:t>
      </w:r>
      <w:r>
        <w:t xml:space="preserve"> It makes me hesitant. I feel like I’m being silently judged, so I don’t want to put myself in that position again.</w:t>
      </w:r>
    </w:p>
    <w:p w:rsidR="00DB5F79" w:rsidRDefault="00000000">
      <w:r>
        <w:rPr>
          <w:b/>
          <w:bCs/>
        </w:rPr>
        <w:t>Interviewer:</w:t>
      </w:r>
      <w:r>
        <w:t xml:space="preserve"> Have you experienced similar discomfort in other school settings?</w:t>
      </w:r>
      <w:r>
        <w:br/>
      </w:r>
      <w:r>
        <w:rPr>
          <w:b/>
          <w:bCs/>
        </w:rPr>
        <w:t>Parent:</w:t>
      </w:r>
      <w:r>
        <w:t xml:space="preserve"> Yes, especially at fundraising events where parents compete to show who can contribute the most.</w:t>
      </w:r>
    </w:p>
    <w:p w:rsidR="00DB5F79" w:rsidRDefault="00000000">
      <w:r>
        <w:rPr>
          <w:b/>
          <w:bCs/>
        </w:rPr>
        <w:t>Interviewer:</w:t>
      </w:r>
      <w:r>
        <w:t xml:space="preserve"> How does this situation affect your perception of other parents?</w:t>
      </w:r>
      <w:r>
        <w:br/>
      </w:r>
      <w:r>
        <w:rPr>
          <w:b/>
          <w:bCs/>
        </w:rPr>
        <w:t>Parent:</w:t>
      </w:r>
      <w:r>
        <w:t xml:space="preserve"> It makes me feel like they’re unaware of the struggles some families face. Their privilege blinds them.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suggest to make these meetings more inclusive?</w:t>
      </w:r>
      <w:r>
        <w:br/>
      </w:r>
      <w:r>
        <w:rPr>
          <w:b/>
          <w:bCs/>
        </w:rPr>
        <w:t>Parent:</w:t>
      </w:r>
      <w:r>
        <w:t xml:space="preserve"> I think they need to talk about affordable activities and focus on making everyone feel valued, not just those with money.</w:t>
      </w:r>
    </w:p>
    <w:p w:rsidR="00DB5F79" w:rsidRDefault="00000000">
      <w:r>
        <w:rPr>
          <w:b/>
          <w:bCs/>
        </w:rPr>
        <w:t>Interviewer:</w:t>
      </w:r>
      <w:r>
        <w:t xml:space="preserve"> What keeps you motivated to stay involved despite feeling excluded?</w:t>
      </w:r>
      <w:r>
        <w:br/>
      </w:r>
      <w:r>
        <w:rPr>
          <w:b/>
          <w:bCs/>
        </w:rPr>
        <w:t>Parent:</w:t>
      </w:r>
      <w:r>
        <w:t xml:space="preserve"> My child’s education is too important. I won’t let my discomfort stop me from supporting them.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38459818" name="Horizontal Lin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009DAA7" id="Horizontal Line 1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Mixed Version 2: Wealth Bias, Education Bias, and Parenting Bias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expensive extracurricular activities were discussed at the PTA meeting?</w:t>
      </w:r>
      <w:r>
        <w:br/>
      </w:r>
      <w:r>
        <w:rPr>
          <w:b/>
          <w:bCs/>
        </w:rPr>
        <w:t>Parent:</w:t>
      </w:r>
      <w:r>
        <w:t xml:space="preserve"> I felt left out and judged. It was like they assumed all parents value the same costly opportunities for their kids.</w:t>
      </w:r>
    </w:p>
    <w:p w:rsidR="00DB5F79" w:rsidRDefault="00000000">
      <w:r>
        <w:rPr>
          <w:b/>
          <w:bCs/>
        </w:rPr>
        <w:t>Interviewer:</w:t>
      </w:r>
      <w:r>
        <w:t xml:space="preserve"> Do you think their assumptions reflected an education bias?</w:t>
      </w:r>
      <w:r>
        <w:br/>
      </w:r>
      <w:r>
        <w:rPr>
          <w:b/>
          <w:bCs/>
        </w:rPr>
        <w:t>Parent:</w:t>
      </w:r>
      <w:r>
        <w:t xml:space="preserve"> Yes, it seemed like they thought “better activities” meant “better parenting,” and families like mine were falling short.</w:t>
      </w:r>
    </w:p>
    <w:p w:rsidR="00DB5F79" w:rsidRDefault="00000000">
      <w:r>
        <w:rPr>
          <w:b/>
          <w:bCs/>
        </w:rPr>
        <w:t>Interviewer:</w:t>
      </w:r>
      <w:r>
        <w:t xml:space="preserve"> How did this make you feel about speaking up during the meeting?</w:t>
      </w:r>
      <w:r>
        <w:br/>
      </w:r>
      <w:r>
        <w:rPr>
          <w:b/>
          <w:bCs/>
        </w:rPr>
        <w:t>Parent:</w:t>
      </w:r>
      <w:r>
        <w:t xml:space="preserve"> I didn’t feel comfortable. I worried they’d think I wasn’t doing enough for my child just because I can’t afford the same things.</w:t>
      </w:r>
    </w:p>
    <w:p w:rsidR="00DB5F79" w:rsidRDefault="00000000">
      <w:r>
        <w:rPr>
          <w:b/>
          <w:bCs/>
        </w:rPr>
        <w:t>Interviewer:</w:t>
      </w:r>
      <w:r>
        <w:t xml:space="preserve"> Did you feel like their comments reflected a lack of understanding about financial struggles?</w:t>
      </w:r>
      <w:r>
        <w:br/>
      </w:r>
      <w:r>
        <w:rPr>
          <w:b/>
          <w:bCs/>
        </w:rPr>
        <w:t>Parent:</w:t>
      </w:r>
      <w:r>
        <w:t xml:space="preserve"> Definitely. They talked about activities as if they were essential, without thinking about what that means for low-income families.</w:t>
      </w:r>
    </w:p>
    <w:p w:rsidR="00DB5F79" w:rsidRDefault="00000000">
      <w:r>
        <w:rPr>
          <w:b/>
          <w:bCs/>
        </w:rPr>
        <w:t>Interviewer:</w:t>
      </w:r>
      <w:r>
        <w:t xml:space="preserve"> Do you think assumptions about parenting play a role in these discussions?</w:t>
      </w:r>
      <w:r>
        <w:br/>
      </w:r>
      <w:r>
        <w:rPr>
          <w:b/>
          <w:bCs/>
        </w:rPr>
        <w:t>Parent:</w:t>
      </w:r>
      <w:r>
        <w:t xml:space="preserve"> Yes, it felt like they were equating expensive opportunities with being a “good” parent, which isn’t fair.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impact your confidence in PTA meetings?</w:t>
      </w:r>
      <w:r>
        <w:br/>
      </w:r>
      <w:r>
        <w:rPr>
          <w:b/>
          <w:bCs/>
        </w:rPr>
        <w:t>Parent:</w:t>
      </w:r>
      <w:r>
        <w:t xml:space="preserve"> It makes me feel like an outsider. I don’t think they realise how isolating those conversations can be.</w:t>
      </w:r>
    </w:p>
    <w:p w:rsidR="00DB5F79" w:rsidRDefault="00000000">
      <w:r>
        <w:rPr>
          <w:b/>
          <w:bCs/>
        </w:rPr>
        <w:t>Interviewer:</w:t>
      </w:r>
      <w:r>
        <w:t xml:space="preserve"> Have you faced similar treatment in other school events?</w:t>
      </w:r>
      <w:r>
        <w:br/>
      </w:r>
      <w:r>
        <w:rPr>
          <w:b/>
          <w:bCs/>
        </w:rPr>
        <w:t>Parent:</w:t>
      </w:r>
      <w:r>
        <w:t xml:space="preserve"> Yes, like during “back-to-school” drives or sign-ups for trips. It’s always geared toward parents who can afford more.</w:t>
      </w:r>
    </w:p>
    <w:p w:rsidR="00DB5F79" w:rsidRDefault="00000000">
      <w:r>
        <w:rPr>
          <w:b/>
          <w:bCs/>
        </w:rPr>
        <w:t>Interviewer:</w:t>
      </w:r>
      <w:r>
        <w:t xml:space="preserve"> What would make these meetings feel more welcoming for families in different circumstances?</w:t>
      </w:r>
      <w:r>
        <w:br/>
      </w:r>
      <w:r>
        <w:rPr>
          <w:b/>
          <w:bCs/>
        </w:rPr>
        <w:t>Parent:</w:t>
      </w:r>
      <w:r>
        <w:t xml:space="preserve"> They need to create a balance and talk about opportunities that are inclusive for everyone, not just those with money.</w:t>
      </w:r>
    </w:p>
    <w:p w:rsidR="00DB5F79" w:rsidRDefault="00000000">
      <w:r>
        <w:rPr>
          <w:b/>
          <w:bCs/>
        </w:rPr>
        <w:t>Interviewer:</w:t>
      </w:r>
      <w:r>
        <w:t xml:space="preserve"> How do you manage feelings of judgment or exclusion?</w:t>
      </w:r>
      <w:r>
        <w:br/>
      </w:r>
      <w:r>
        <w:rPr>
          <w:b/>
          <w:bCs/>
        </w:rPr>
        <w:t>Parent:</w:t>
      </w:r>
      <w:r>
        <w:t xml:space="preserve"> I remind myself that I’m doing my best for my child, and that’s what matters most.</w:t>
      </w:r>
    </w:p>
    <w:p w:rsidR="00DB5F79" w:rsidRDefault="00000000">
      <w:r>
        <w:rPr>
          <w:b/>
          <w:bCs/>
        </w:rPr>
        <w:t>Interviewer:</w:t>
      </w:r>
      <w:r>
        <w:t xml:space="preserve"> What motivates you to continue participating despite these challenges?</w:t>
      </w:r>
      <w:r>
        <w:br/>
      </w:r>
      <w:r>
        <w:rPr>
          <w:b/>
          <w:bCs/>
        </w:rPr>
        <w:t>Parent:</w:t>
      </w:r>
      <w:r>
        <w:t xml:space="preserve"> I want my child to feel supported at school. I won’t let these experiences stop me from being involved.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28578690" name="Horizontal Lin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898FDC" id="Horizontal Line 19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during the PTA meeting when extracurricular activities were discussed?</w:t>
      </w:r>
      <w:r>
        <w:br/>
      </w:r>
      <w:r>
        <w:rPr>
          <w:b/>
          <w:bCs/>
        </w:rPr>
        <w:t>Parent:</w:t>
      </w:r>
      <w:r>
        <w:t xml:space="preserve"> It made me a little uncomfortable. I don’t think they realised how those discussions might affect someone in my situation.</w:t>
      </w:r>
    </w:p>
    <w:p w:rsidR="00DB5F79" w:rsidRDefault="00000000">
      <w:r>
        <w:rPr>
          <w:b/>
          <w:bCs/>
        </w:rPr>
        <w:t>Interviewer:</w:t>
      </w:r>
      <w:r>
        <w:t xml:space="preserve"> Do you think their comments were intentional?</w:t>
      </w:r>
      <w:r>
        <w:br/>
      </w:r>
      <w:r>
        <w:rPr>
          <w:b/>
          <w:bCs/>
        </w:rPr>
        <w:t>Parent:</w:t>
      </w:r>
      <w:r>
        <w:t xml:space="preserve"> No, I think it was unintentional. They probably didn’t mean to exclude anyone, but it still felt isolating.</w:t>
      </w:r>
    </w:p>
    <w:p w:rsidR="00DB5F79" w:rsidRDefault="00000000">
      <w:r>
        <w:rPr>
          <w:b/>
          <w:bCs/>
        </w:rPr>
        <w:t>Interviewer:</w:t>
      </w:r>
      <w:r>
        <w:t xml:space="preserve"> How did this discussion affect your comfort level in the meeting?</w:t>
      </w:r>
      <w:r>
        <w:br/>
      </w:r>
      <w:r>
        <w:rPr>
          <w:b/>
          <w:bCs/>
        </w:rPr>
        <w:t>Parent:</w:t>
      </w:r>
      <w:r>
        <w:t xml:space="preserve"> I felt less confident about speaking up. It seemed like I wouldn’t have anything “useful” to contribute to the conversation.</w:t>
      </w:r>
    </w:p>
    <w:p w:rsidR="00DB5F79" w:rsidRDefault="00000000">
      <w:r>
        <w:rPr>
          <w:b/>
          <w:bCs/>
        </w:rPr>
        <w:t>Interviewer:</w:t>
      </w:r>
      <w:r>
        <w:t xml:space="preserve"> Do you think unconscious bias about finances played a role?</w:t>
      </w:r>
      <w:r>
        <w:br/>
      </w:r>
      <w:r>
        <w:rPr>
          <w:b/>
          <w:bCs/>
        </w:rPr>
        <w:t>Parent:</w:t>
      </w:r>
      <w:r>
        <w:t xml:space="preserve"> Yes, they didn’t stop to think that not all families can afford those activities or that other options might exist.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impact your overall view of PTA meetings?</w:t>
      </w:r>
      <w:r>
        <w:br/>
      </w:r>
      <w:r>
        <w:rPr>
          <w:b/>
          <w:bCs/>
        </w:rPr>
        <w:t>Parent:</w:t>
      </w:r>
      <w:r>
        <w:t xml:space="preserve"> It makes me more cautious. I feel like these spaces sometimes unintentionally prioritise certain families over others.</w:t>
      </w:r>
    </w:p>
    <w:p w:rsidR="00DB5F79" w:rsidRDefault="00000000">
      <w:r>
        <w:rPr>
          <w:b/>
          <w:bCs/>
        </w:rPr>
        <w:t>Interviewer:</w:t>
      </w:r>
      <w:r>
        <w:t xml:space="preserve"> Did you consider sharing your perspective during the meeting?</w:t>
      </w:r>
      <w:r>
        <w:br/>
      </w:r>
      <w:r>
        <w:rPr>
          <w:b/>
          <w:bCs/>
        </w:rPr>
        <w:t>Parent:</w:t>
      </w:r>
      <w:r>
        <w:t xml:space="preserve"> I thought about it, but I didn’t want to make anyone uncomfortable or come across as complaining.</w:t>
      </w:r>
    </w:p>
    <w:p w:rsidR="00DB5F79" w:rsidRDefault="00000000">
      <w:r>
        <w:rPr>
          <w:b/>
          <w:bCs/>
        </w:rPr>
        <w:t>Interviewer:</w:t>
      </w:r>
      <w:r>
        <w:t xml:space="preserve"> Have you experienced similar situations in other areas of school life?</w:t>
      </w:r>
      <w:r>
        <w:br/>
      </w:r>
      <w:r>
        <w:rPr>
          <w:b/>
          <w:bCs/>
        </w:rPr>
        <w:t>Parent:</w:t>
      </w:r>
      <w:r>
        <w:t xml:space="preserve"> Occasionally, but it’s more noticeable when money or resources come up in discussions.</w:t>
      </w:r>
    </w:p>
    <w:p w:rsidR="00DB5F79" w:rsidRDefault="00000000">
      <w:r>
        <w:rPr>
          <w:b/>
          <w:bCs/>
        </w:rPr>
        <w:t>Interviewer:</w:t>
      </w:r>
      <w:r>
        <w:t xml:space="preserve"> What changes would help address unconscious bias in these settings?</w:t>
      </w:r>
      <w:r>
        <w:br/>
      </w:r>
      <w:r>
        <w:rPr>
          <w:b/>
          <w:bCs/>
        </w:rPr>
        <w:t>Parent:</w:t>
      </w:r>
      <w:r>
        <w:t xml:space="preserve"> It would help if schools encouraged more inclusive discussions and raised awareness about the diversity of families.</w:t>
      </w:r>
    </w:p>
    <w:p w:rsidR="00DB5F79" w:rsidRDefault="00000000">
      <w:r>
        <w:rPr>
          <w:b/>
          <w:bCs/>
        </w:rPr>
        <w:t>Interviewer:</w:t>
      </w:r>
      <w:r>
        <w:t xml:space="preserve"> How do you deal with feelings of discomfort during these moments?</w:t>
      </w:r>
      <w:r>
        <w:br/>
      </w:r>
      <w:r>
        <w:rPr>
          <w:b/>
          <w:bCs/>
        </w:rPr>
        <w:t>Parent:</w:t>
      </w:r>
      <w:r>
        <w:t xml:space="preserve"> I remind myself that I’m doing what’s best for my child, regardless of what others think.</w:t>
      </w:r>
    </w:p>
    <w:p w:rsidR="00DB5F79" w:rsidRDefault="00000000">
      <w:r>
        <w:rPr>
          <w:b/>
          <w:bCs/>
        </w:rPr>
        <w:t>Interviewer:</w:t>
      </w:r>
      <w:r>
        <w:t xml:space="preserve"> What motivates you to keep attending these meetings despite the challenges?</w:t>
      </w:r>
      <w:r>
        <w:br/>
      </w:r>
      <w:r>
        <w:rPr>
          <w:b/>
          <w:bCs/>
        </w:rPr>
        <w:t>Parent:</w:t>
      </w:r>
      <w:r>
        <w:t xml:space="preserve"> My child’s education and future are my priority. I want to stay involved, no matter how uncomfortable it feels sometimes.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90049025" name="Horizontal Lin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F1543EC" id="Horizontal Line 1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2:Relationship status</w:t>
      </w:r>
    </w:p>
    <w:p w:rsidR="00DB5F79" w:rsidRDefault="00000000">
      <w:pPr>
        <w:rPr>
          <w:b/>
          <w:bCs/>
        </w:rPr>
      </w:pPr>
      <w:r>
        <w:rPr>
          <w:b/>
          <w:bCs/>
        </w:rPr>
        <w:lastRenderedPageBreak/>
        <w:t xml:space="preserve">A single person at a family gathering feels sidelined as conversations and activities revolve around couples. </w:t>
      </w:r>
    </w:p>
    <w:p w:rsidR="00DB5F79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DB5F79" w:rsidRDefault="00000000">
      <w:r>
        <w:rPr>
          <w:b/>
          <w:bCs/>
        </w:rPr>
        <w:t>Interviewer:</w:t>
      </w:r>
      <w:r>
        <w:t xml:space="preserve"> How did you feel during the family gathering?</w:t>
      </w:r>
      <w:r>
        <w:br/>
      </w:r>
      <w:r>
        <w:rPr>
          <w:b/>
          <w:bCs/>
        </w:rPr>
        <w:t>Individual:</w:t>
      </w:r>
      <w:r>
        <w:t xml:space="preserve"> I felt a bit left out. Most conversations and activities were geared towards couples, and I didn’t really have a way to join in.</w:t>
      </w:r>
    </w:p>
    <w:p w:rsidR="00DB5F79" w:rsidRDefault="00000000">
      <w:r>
        <w:rPr>
          <w:b/>
          <w:bCs/>
        </w:rPr>
        <w:t>Interviewer:</w:t>
      </w:r>
      <w:r>
        <w:t xml:space="preserve"> Do you think this exclusion was intentional?</w:t>
      </w:r>
      <w:r>
        <w:br/>
      </w:r>
      <w:r>
        <w:rPr>
          <w:b/>
          <w:bCs/>
        </w:rPr>
        <w:t>Individual:</w:t>
      </w:r>
      <w:r>
        <w:t xml:space="preserve"> No, I don’t think so. It’s just that everyone naturally focused on shared experiences, and couples are a common theme.</w:t>
      </w:r>
    </w:p>
    <w:p w:rsidR="00DB5F79" w:rsidRDefault="00000000">
      <w:r>
        <w:rPr>
          <w:b/>
          <w:bCs/>
        </w:rPr>
        <w:t>Interviewer:</w:t>
      </w:r>
      <w:r>
        <w:t xml:space="preserve"> How does this behaviour impact your overall experience at family gatherings?</w:t>
      </w:r>
      <w:r>
        <w:br/>
      </w:r>
      <w:r>
        <w:rPr>
          <w:b/>
          <w:bCs/>
        </w:rPr>
        <w:t>Individual:</w:t>
      </w:r>
      <w:r>
        <w:t xml:space="preserve"> It can be a little isolating. I feel like I’m on the sidelines, not fully part of the group.</w:t>
      </w:r>
    </w:p>
    <w:p w:rsidR="00DB5F79" w:rsidRDefault="00000000">
      <w:r>
        <w:rPr>
          <w:b/>
          <w:bCs/>
        </w:rPr>
        <w:t>Interviewer:</w:t>
      </w:r>
      <w:r>
        <w:t xml:space="preserve"> Did you try to engage with anyone to change the dynamic?</w:t>
      </w:r>
      <w:r>
        <w:br/>
      </w:r>
      <w:r>
        <w:rPr>
          <w:b/>
          <w:bCs/>
        </w:rPr>
        <w:t>Individual:</w:t>
      </w:r>
      <w:r>
        <w:t xml:space="preserve"> Yes, I joined a few conversations, but they quickly drifted back to couple-related topics.</w:t>
      </w:r>
    </w:p>
    <w:p w:rsidR="00DB5F79" w:rsidRDefault="00000000">
      <w:r>
        <w:rPr>
          <w:b/>
          <w:bCs/>
        </w:rPr>
        <w:t>Interviewer:</w:t>
      </w:r>
      <w:r>
        <w:t xml:space="preserve"> Do you think families sometimes unintentionally prioritise couples in conversations?</w:t>
      </w:r>
      <w:r>
        <w:br/>
      </w:r>
      <w:r>
        <w:rPr>
          <w:b/>
          <w:bCs/>
        </w:rPr>
        <w:t>Individual:</w:t>
      </w:r>
      <w:r>
        <w:t xml:space="preserve"> Yes, I think it’s an unconscious habit. It’s not meant to hurt anyone, but it can feel excluding.</w:t>
      </w:r>
    </w:p>
    <w:p w:rsidR="00DB5F79" w:rsidRDefault="00000000">
      <w:r>
        <w:rPr>
          <w:b/>
          <w:bCs/>
        </w:rPr>
        <w:t>Interviewer:</w:t>
      </w:r>
      <w:r>
        <w:t xml:space="preserve"> How does this affect your connection with your family?</w:t>
      </w:r>
      <w:r>
        <w:br/>
      </w:r>
      <w:r>
        <w:rPr>
          <w:b/>
          <w:bCs/>
        </w:rPr>
        <w:t>Individual:</w:t>
      </w:r>
      <w:r>
        <w:t xml:space="preserve"> It doesn’t ruin anything, but it makes me feel like I’m a bit disconnected in those moments.</w:t>
      </w:r>
    </w:p>
    <w:p w:rsidR="00DB5F79" w:rsidRDefault="00000000">
      <w:r>
        <w:rPr>
          <w:b/>
          <w:bCs/>
        </w:rPr>
        <w:t>Interviewer:</w:t>
      </w:r>
      <w:r>
        <w:t xml:space="preserve"> Have you experienced this before at family gatherings?</w:t>
      </w:r>
      <w:r>
        <w:br/>
      </w:r>
      <w:r>
        <w:rPr>
          <w:b/>
          <w:bCs/>
        </w:rPr>
        <w:t>Individual:</w:t>
      </w:r>
      <w:r>
        <w:t xml:space="preserve"> Yes, it happens from time to time. It’s just more noticeable when everyone else is paired up.</w:t>
      </w:r>
    </w:p>
    <w:p w:rsidR="00DB5F79" w:rsidRDefault="00000000">
      <w:r>
        <w:rPr>
          <w:b/>
          <w:bCs/>
        </w:rPr>
        <w:t>Interviewer:</w:t>
      </w:r>
      <w:r>
        <w:t xml:space="preserve"> What would make gatherings feel more inclusive?</w:t>
      </w:r>
      <w:r>
        <w:br/>
      </w:r>
      <w:r>
        <w:rPr>
          <w:b/>
          <w:bCs/>
        </w:rPr>
        <w:t>Individual:</w:t>
      </w:r>
      <w:r>
        <w:t xml:space="preserve"> I think more general topics or activities that include everyone equally would help a lot.</w:t>
      </w:r>
    </w:p>
    <w:p w:rsidR="00DB5F79" w:rsidRDefault="00000000">
      <w:r>
        <w:rPr>
          <w:b/>
          <w:bCs/>
        </w:rPr>
        <w:t>Interviewer:</w:t>
      </w:r>
      <w:r>
        <w:t xml:space="preserve"> How do you handle these situations when they happen?</w:t>
      </w:r>
      <w:r>
        <w:br/>
      </w:r>
      <w:r>
        <w:rPr>
          <w:b/>
          <w:bCs/>
        </w:rPr>
        <w:t>Individual:</w:t>
      </w:r>
      <w:r>
        <w:t xml:space="preserve"> I focus on connecting with individuals or joining smaller conversations where I feel more included.</w:t>
      </w:r>
    </w:p>
    <w:p w:rsidR="00DB5F79" w:rsidRDefault="00000000">
      <w:r>
        <w:rPr>
          <w:b/>
          <w:bCs/>
        </w:rPr>
        <w:t>Interviewer:</w:t>
      </w:r>
      <w:r>
        <w:t xml:space="preserve"> What keeps you motivated to keep attending family gatherings despite this?</w:t>
      </w:r>
      <w:r>
        <w:br/>
      </w:r>
      <w:r>
        <w:rPr>
          <w:b/>
          <w:bCs/>
        </w:rPr>
        <w:t>Individual:</w:t>
      </w:r>
      <w:r>
        <w:t xml:space="preserve"> I care about spending time with my family, even if it’s not perfect. Those moments still matter.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5945398" name="Horizontal Lin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FAD85E7" id="Horizontal Line 1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during the family gathering?</w:t>
      </w:r>
      <w:r>
        <w:br/>
      </w:r>
      <w:r>
        <w:rPr>
          <w:b/>
          <w:bCs/>
        </w:rPr>
        <w:t>Individual:</w:t>
      </w:r>
      <w:r>
        <w:t xml:space="preserve"> I felt a little left out. Most of the conversations seemed focused on couples, and I didn’t really have a way to contribute.</w:t>
      </w:r>
    </w:p>
    <w:p w:rsidR="00DB5F79" w:rsidRDefault="00000000">
      <w:r>
        <w:rPr>
          <w:b/>
          <w:bCs/>
        </w:rPr>
        <w:t>Interviewer:</w:t>
      </w:r>
      <w:r>
        <w:t xml:space="preserve"> Do you think this exclusion was intentional?</w:t>
      </w:r>
      <w:r>
        <w:br/>
      </w:r>
      <w:r>
        <w:rPr>
          <w:b/>
          <w:bCs/>
        </w:rPr>
        <w:t>Individual:</w:t>
      </w:r>
      <w:r>
        <w:t xml:space="preserve"> No, I don’t think anyone meant to exclude me. It just happens when people focus on their shared experiences.</w:t>
      </w:r>
    </w:p>
    <w:p w:rsidR="00DB5F79" w:rsidRDefault="00000000">
      <w:r>
        <w:rPr>
          <w:b/>
          <w:bCs/>
        </w:rPr>
        <w:t>Interviewer:</w:t>
      </w:r>
      <w:r>
        <w:t xml:space="preserve"> How does this affect your overall experience at these gatherings?</w:t>
      </w:r>
      <w:r>
        <w:br/>
      </w:r>
      <w:r>
        <w:rPr>
          <w:b/>
          <w:bCs/>
        </w:rPr>
        <w:t>Individual:</w:t>
      </w:r>
      <w:r>
        <w:t xml:space="preserve"> It makes it harder for me to enjoy the day because I feel like I’m not part of the main conversations.</w:t>
      </w:r>
    </w:p>
    <w:p w:rsidR="00DB5F79" w:rsidRDefault="00000000">
      <w:r>
        <w:rPr>
          <w:b/>
          <w:bCs/>
        </w:rPr>
        <w:t>Interviewer:</w:t>
      </w:r>
      <w:r>
        <w:t xml:space="preserve"> Did you try to engage with others or change the topic?</w:t>
      </w:r>
      <w:r>
        <w:br/>
      </w:r>
      <w:r>
        <w:rPr>
          <w:b/>
          <w:bCs/>
        </w:rPr>
        <w:t>Individual:</w:t>
      </w:r>
      <w:r>
        <w:t xml:space="preserve"> I did, but it was hard to steer things in a different direction. The focus always seemed to return to couples.</w:t>
      </w:r>
    </w:p>
    <w:p w:rsidR="00DB5F79" w:rsidRDefault="00000000">
      <w:r>
        <w:rPr>
          <w:b/>
          <w:bCs/>
        </w:rPr>
        <w:t>Interviewer:</w:t>
      </w:r>
      <w:r>
        <w:t xml:space="preserve"> Do you think families sometimes forget to include people who aren’t in relationships?</w:t>
      </w:r>
      <w:r>
        <w:br/>
      </w:r>
      <w:r>
        <w:rPr>
          <w:b/>
          <w:bCs/>
        </w:rPr>
        <w:t>Individual:</w:t>
      </w:r>
      <w:r>
        <w:t xml:space="preserve"> Yes, it feels like they unconsciously assume everyone can relate to couple-related topics.</w:t>
      </w:r>
    </w:p>
    <w:p w:rsidR="00DB5F79" w:rsidRDefault="00000000">
      <w:r>
        <w:rPr>
          <w:b/>
          <w:bCs/>
        </w:rPr>
        <w:t>Interviewer:</w:t>
      </w:r>
      <w:r>
        <w:t xml:space="preserve"> How does this impact how connected you feel to your family?</w:t>
      </w:r>
      <w:r>
        <w:br/>
      </w:r>
      <w:r>
        <w:rPr>
          <w:b/>
          <w:bCs/>
        </w:rPr>
        <w:t>Individual:</w:t>
      </w:r>
      <w:r>
        <w:t xml:space="preserve"> It makes me feel a little distant, like I don’t share the same space as the rest of them in those moments.</w:t>
      </w:r>
    </w:p>
    <w:p w:rsidR="00DB5F79" w:rsidRDefault="00000000">
      <w:r>
        <w:rPr>
          <w:b/>
          <w:bCs/>
        </w:rPr>
        <w:t>Interviewer:</w:t>
      </w:r>
      <w:r>
        <w:t xml:space="preserve"> Has this happened at other family events?</w:t>
      </w:r>
      <w:r>
        <w:br/>
      </w:r>
      <w:r>
        <w:rPr>
          <w:b/>
          <w:bCs/>
        </w:rPr>
        <w:t>Individual:</w:t>
      </w:r>
      <w:r>
        <w:t xml:space="preserve"> Yes, especially when a lot of family members are married or in relationships.</w:t>
      </w:r>
    </w:p>
    <w:p w:rsidR="00DB5F79" w:rsidRDefault="00000000">
      <w:r>
        <w:rPr>
          <w:b/>
          <w:bCs/>
        </w:rPr>
        <w:t>Interviewer:</w:t>
      </w:r>
      <w:r>
        <w:t xml:space="preserve"> What changes would make family gatherings more inclusive for you?</w:t>
      </w:r>
      <w:r>
        <w:br/>
      </w:r>
      <w:r>
        <w:rPr>
          <w:b/>
          <w:bCs/>
        </w:rPr>
        <w:t>Individual:</w:t>
      </w:r>
      <w:r>
        <w:t xml:space="preserve"> It would help if the focus wasn’t just on relationships but on topics or activities that everyone can enjoy equally.</w:t>
      </w:r>
    </w:p>
    <w:p w:rsidR="00DB5F79" w:rsidRDefault="00000000">
      <w:r>
        <w:rPr>
          <w:b/>
          <w:bCs/>
        </w:rPr>
        <w:t>Interviewer:</w:t>
      </w:r>
      <w:r>
        <w:t xml:space="preserve"> How do you manage your feelings during moments like this?</w:t>
      </w:r>
      <w:r>
        <w:br/>
      </w:r>
      <w:r>
        <w:rPr>
          <w:b/>
          <w:bCs/>
        </w:rPr>
        <w:t>Individual:</w:t>
      </w:r>
      <w:r>
        <w:t xml:space="preserve"> I try to focus on smaller conversations or find ways to connect with family members one-on-one.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attending these gatherings?</w:t>
      </w:r>
      <w:r>
        <w:br/>
      </w:r>
      <w:r>
        <w:rPr>
          <w:b/>
          <w:bCs/>
        </w:rPr>
        <w:t>Individual:</w:t>
      </w:r>
      <w:r>
        <w:t xml:space="preserve"> Because I still value the time with my family, even if I sometimes feel left out.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04714828" name="Horizontal Lin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BDE159F" id="Horizontal Line 1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during the family gathering?</w:t>
      </w:r>
      <w:r>
        <w:br/>
      </w:r>
      <w:r>
        <w:rPr>
          <w:b/>
          <w:bCs/>
        </w:rPr>
        <w:t>Individual:</w:t>
      </w:r>
      <w:r>
        <w:t xml:space="preserve"> I felt sidelined. Everything seemed to revolve around couples, and it felt like there wasn’t space for me in those conversations.</w:t>
      </w:r>
    </w:p>
    <w:p w:rsidR="00DB5F79" w:rsidRDefault="00000000">
      <w:r>
        <w:rPr>
          <w:b/>
          <w:bCs/>
        </w:rPr>
        <w:t>Interviewer:</w:t>
      </w:r>
      <w:r>
        <w:t xml:space="preserve"> Do you think this exclusion was deliberate?</w:t>
      </w:r>
      <w:r>
        <w:br/>
      </w:r>
      <w:r>
        <w:rPr>
          <w:b/>
          <w:bCs/>
        </w:rPr>
        <w:t>Individual:</w:t>
      </w:r>
      <w:r>
        <w:t xml:space="preserve"> I don’t think so, but it still stings. They didn’t seem to notice how much they were leaving me out.</w:t>
      </w:r>
    </w:p>
    <w:p w:rsidR="00DB5F79" w:rsidRDefault="00000000">
      <w:r>
        <w:rPr>
          <w:b/>
          <w:bCs/>
        </w:rPr>
        <w:t>Interviewer:</w:t>
      </w:r>
      <w:r>
        <w:t xml:space="preserve"> How does this affect your experience of family gatherings?</w:t>
      </w:r>
      <w:r>
        <w:br/>
      </w:r>
      <w:r>
        <w:rPr>
          <w:b/>
          <w:bCs/>
        </w:rPr>
        <w:t>Individual:</w:t>
      </w:r>
      <w:r>
        <w:t xml:space="preserve"> It makes me feel invisible. It’s like I don’t belong because I’m not part of a couple.</w:t>
      </w:r>
    </w:p>
    <w:p w:rsidR="00DB5F79" w:rsidRDefault="00000000">
      <w:r>
        <w:rPr>
          <w:b/>
          <w:bCs/>
        </w:rPr>
        <w:t>Interviewer:</w:t>
      </w:r>
      <w:r>
        <w:t xml:space="preserve"> Did you try to engage with others?</w:t>
      </w:r>
      <w:r>
        <w:br/>
      </w:r>
      <w:r>
        <w:rPr>
          <w:b/>
          <w:bCs/>
        </w:rPr>
        <w:t>Individual:</w:t>
      </w:r>
      <w:r>
        <w:t xml:space="preserve"> I did, but no one really noticed. The focus always went back to couples’ stories and jokes.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an assumption that being single means you don’t have anything to contribute?</w:t>
      </w:r>
      <w:r>
        <w:br/>
      </w:r>
      <w:r>
        <w:rPr>
          <w:b/>
          <w:bCs/>
        </w:rPr>
        <w:t>Individual:</w:t>
      </w:r>
      <w:r>
        <w:t xml:space="preserve"> Sometimes, yes. It feels like people think my experiences are less valid because I’m single.</w:t>
      </w:r>
    </w:p>
    <w:p w:rsidR="00DB5F79" w:rsidRDefault="00000000">
      <w:r>
        <w:rPr>
          <w:b/>
          <w:bCs/>
        </w:rPr>
        <w:t>Interviewer:</w:t>
      </w:r>
      <w:r>
        <w:t xml:space="preserve"> How does this behaviour affect your relationship with your family?</w:t>
      </w:r>
      <w:r>
        <w:br/>
      </w:r>
      <w:r>
        <w:rPr>
          <w:b/>
          <w:bCs/>
        </w:rPr>
        <w:t>Individual:</w:t>
      </w:r>
      <w:r>
        <w:t xml:space="preserve"> It makes me feel disconnected, like they don’t really see me as equal to everyone else.</w:t>
      </w:r>
    </w:p>
    <w:p w:rsidR="00DB5F79" w:rsidRDefault="00000000">
      <w:r>
        <w:rPr>
          <w:b/>
          <w:bCs/>
        </w:rPr>
        <w:t>Interviewer:</w:t>
      </w:r>
      <w:r>
        <w:t xml:space="preserve"> Have you faced similar exclusion before?</w:t>
      </w:r>
      <w:r>
        <w:br/>
      </w:r>
      <w:r>
        <w:rPr>
          <w:b/>
          <w:bCs/>
        </w:rPr>
        <w:t>Individual:</w:t>
      </w:r>
      <w:r>
        <w:t xml:space="preserve"> Yes, at other gatherings. It’s the same pattern—couples take the spotlight, and singles get left out.</w:t>
      </w:r>
    </w:p>
    <w:p w:rsidR="00DB5F79" w:rsidRDefault="00000000">
      <w:r>
        <w:rPr>
          <w:b/>
          <w:bCs/>
        </w:rPr>
        <w:t>Interviewer:</w:t>
      </w:r>
      <w:r>
        <w:t xml:space="preserve"> What would make these gatherings more comfortable for you?</w:t>
      </w:r>
      <w:r>
        <w:br/>
      </w:r>
      <w:r>
        <w:rPr>
          <w:b/>
          <w:bCs/>
        </w:rPr>
        <w:t>Individual:</w:t>
      </w:r>
      <w:r>
        <w:t xml:space="preserve"> If they acknowledged everyone equally and included topics that don’t rely on relationship status.</w:t>
      </w:r>
    </w:p>
    <w:p w:rsidR="00DB5F79" w:rsidRDefault="00000000">
      <w:r>
        <w:rPr>
          <w:b/>
          <w:bCs/>
        </w:rPr>
        <w:t>Interviewer:</w:t>
      </w:r>
      <w:r>
        <w:t xml:space="preserve"> How do you deal with the feelings of exclusion in these moments?</w:t>
      </w:r>
      <w:r>
        <w:br/>
      </w:r>
      <w:r>
        <w:rPr>
          <w:b/>
          <w:bCs/>
        </w:rPr>
        <w:t>Individual:</w:t>
      </w:r>
      <w:r>
        <w:t xml:space="preserve"> I focus on finding smaller conversations where I feel welcome, but it’s not always easy.</w:t>
      </w:r>
    </w:p>
    <w:p w:rsidR="00DB5F79" w:rsidRDefault="00000000">
      <w:r>
        <w:rPr>
          <w:b/>
          <w:bCs/>
        </w:rPr>
        <w:t>Interviewer:</w:t>
      </w:r>
      <w:r>
        <w:t xml:space="preserve"> Why do you keep attending gatherings despite these challenges?</w:t>
      </w:r>
      <w:r>
        <w:br/>
      </w:r>
      <w:r>
        <w:rPr>
          <w:b/>
          <w:bCs/>
        </w:rPr>
        <w:t>Individual:</w:t>
      </w:r>
      <w:r>
        <w:t xml:space="preserve"> I go because family matters to me, even if I don’t always feel seen or included.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26848862" name="Horizontal Lin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3B6811D" id="Horizontal Line 1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during the family gathering?</w:t>
      </w:r>
      <w:r>
        <w:br/>
      </w:r>
      <w:r>
        <w:rPr>
          <w:b/>
          <w:bCs/>
        </w:rPr>
        <w:t>Individual:</w:t>
      </w:r>
      <w:r>
        <w:t xml:space="preserve"> I felt ignored. It was clear that most of the conversations and activities revolved around couples, and I was left on the sidelines.</w:t>
      </w:r>
    </w:p>
    <w:p w:rsidR="00DB5F79" w:rsidRDefault="00000000">
      <w:r>
        <w:rPr>
          <w:b/>
          <w:bCs/>
        </w:rPr>
        <w:t>Interviewer:</w:t>
      </w:r>
      <w:r>
        <w:t xml:space="preserve"> Do you think the exclusion was intentional?</w:t>
      </w:r>
      <w:r>
        <w:br/>
      </w:r>
      <w:r>
        <w:rPr>
          <w:b/>
          <w:bCs/>
        </w:rPr>
        <w:t>Individual:</w:t>
      </w:r>
      <w:r>
        <w:t xml:space="preserve"> Maybe not intentionally, but they didn’t make any effort to include me. It felt like I was invisible.</w:t>
      </w:r>
    </w:p>
    <w:p w:rsidR="00DB5F79" w:rsidRDefault="00000000">
      <w:r>
        <w:rPr>
          <w:b/>
          <w:bCs/>
        </w:rPr>
        <w:t>Interviewer:</w:t>
      </w:r>
      <w:r>
        <w:t xml:space="preserve"> How did this behaviour affect your experience?</w:t>
      </w:r>
      <w:r>
        <w:br/>
      </w:r>
      <w:r>
        <w:rPr>
          <w:b/>
          <w:bCs/>
        </w:rPr>
        <w:t>Individual:</w:t>
      </w:r>
      <w:r>
        <w:t xml:space="preserve"> It ruined my enjoyment of the gathering. I felt like I didn’t belong there because I’m single.</w:t>
      </w:r>
    </w:p>
    <w:p w:rsidR="00DB5F79" w:rsidRDefault="00000000">
      <w:r>
        <w:rPr>
          <w:b/>
          <w:bCs/>
        </w:rPr>
        <w:t>Interviewer:</w:t>
      </w:r>
      <w:r>
        <w:t xml:space="preserve"> Did you try to join in or redirect the conversations?</w:t>
      </w:r>
      <w:r>
        <w:br/>
      </w:r>
      <w:r>
        <w:rPr>
          <w:b/>
          <w:bCs/>
        </w:rPr>
        <w:t>Individual:</w:t>
      </w:r>
      <w:r>
        <w:t xml:space="preserve"> I tried, but no one seemed interested in hearing from me. The conversations always circled back to relationships and couples’ plans.</w:t>
      </w:r>
    </w:p>
    <w:p w:rsidR="00DB5F79" w:rsidRDefault="00000000">
      <w:r>
        <w:rPr>
          <w:b/>
          <w:bCs/>
        </w:rPr>
        <w:t>Interviewer:</w:t>
      </w:r>
      <w:r>
        <w:t xml:space="preserve"> Do you think being single made you seem “less relevant” in the family’s eyes?</w:t>
      </w:r>
      <w:r>
        <w:br/>
      </w:r>
      <w:r>
        <w:rPr>
          <w:b/>
          <w:bCs/>
        </w:rPr>
        <w:t>Individual:</w:t>
      </w:r>
      <w:r>
        <w:t xml:space="preserve"> Yes, it felt like they value couples more. It’s as if being single means I have nothing worthwhile to add.</w:t>
      </w:r>
    </w:p>
    <w:p w:rsidR="00DB5F79" w:rsidRDefault="00000000">
      <w:r>
        <w:rPr>
          <w:b/>
          <w:bCs/>
        </w:rPr>
        <w:t>Interviewer:</w:t>
      </w:r>
      <w:r>
        <w:t xml:space="preserve"> How does this kind of experience affect your relationship with your family?</w:t>
      </w:r>
      <w:r>
        <w:br/>
      </w:r>
      <w:r>
        <w:rPr>
          <w:b/>
          <w:bCs/>
        </w:rPr>
        <w:t>Individual:</w:t>
      </w:r>
      <w:r>
        <w:t xml:space="preserve"> It makes me feel distant. I don’t feel like they care about my perspective or what’s going on in my life.</w:t>
      </w:r>
    </w:p>
    <w:p w:rsidR="00DB5F79" w:rsidRDefault="00000000">
      <w:r>
        <w:rPr>
          <w:b/>
          <w:bCs/>
        </w:rPr>
        <w:t>Interviewer:</w:t>
      </w:r>
      <w:r>
        <w:t xml:space="preserve"> Has this happened before at other gatherings?</w:t>
      </w:r>
      <w:r>
        <w:br/>
      </w:r>
      <w:r>
        <w:rPr>
          <w:b/>
          <w:bCs/>
        </w:rPr>
        <w:t>Individual:</w:t>
      </w:r>
      <w:r>
        <w:t xml:space="preserve"> Yes, it’s a pattern. It’s always about the couples, their holidays, their kids, and their plans.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suggest to make family gatherings more inclusive?</w:t>
      </w:r>
      <w:r>
        <w:br/>
      </w:r>
      <w:r>
        <w:rPr>
          <w:b/>
          <w:bCs/>
        </w:rPr>
        <w:t>Individual:</w:t>
      </w:r>
      <w:r>
        <w:t xml:space="preserve"> It would help if they focused on topics that involve everyone, not just the people in relationships.</w:t>
      </w:r>
    </w:p>
    <w:p w:rsidR="00DB5F79" w:rsidRDefault="00000000">
      <w:r>
        <w:rPr>
          <w:b/>
          <w:bCs/>
        </w:rPr>
        <w:t>Interviewer:</w:t>
      </w:r>
      <w:r>
        <w:t xml:space="preserve"> How do you manage those feelings in the moment?</w:t>
      </w:r>
      <w:r>
        <w:br/>
      </w:r>
      <w:r>
        <w:rPr>
          <w:b/>
          <w:bCs/>
        </w:rPr>
        <w:t>Individual:</w:t>
      </w:r>
      <w:r>
        <w:t xml:space="preserve"> I usually just stay quiet or keep to myself, but it’s hard not to feel hurt.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attending despite feeling excluded?</w:t>
      </w:r>
      <w:r>
        <w:br/>
      </w:r>
      <w:r>
        <w:rPr>
          <w:b/>
          <w:bCs/>
        </w:rPr>
        <w:t>Individual:</w:t>
      </w:r>
      <w:r>
        <w:t xml:space="preserve"> I still care about my family, and I don’t want to miss out on time with them, even if it’s difficult.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90770395" name="Horizontal Lin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0D6F74" id="Horizontal Line 1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during the family gathering?</w:t>
      </w:r>
      <w:r>
        <w:br/>
      </w:r>
      <w:r>
        <w:rPr>
          <w:b/>
          <w:bCs/>
        </w:rPr>
        <w:t>Individual:</w:t>
      </w:r>
      <w:r>
        <w:t xml:space="preserve"> I felt completely sidelined. It was like I didn’t exist because I wasn’t part of a couple.</w:t>
      </w:r>
    </w:p>
    <w:p w:rsidR="00DB5F79" w:rsidRDefault="00000000">
      <w:r>
        <w:rPr>
          <w:b/>
          <w:bCs/>
        </w:rPr>
        <w:t>Interviewer:</w:t>
      </w:r>
      <w:r>
        <w:t xml:space="preserve"> Do you think this behaviour was deliberate?</w:t>
      </w:r>
      <w:r>
        <w:br/>
      </w:r>
      <w:r>
        <w:rPr>
          <w:b/>
          <w:bCs/>
        </w:rPr>
        <w:t>Individual:</w:t>
      </w:r>
      <w:r>
        <w:t xml:space="preserve"> It felt deliberate. No one made an effort to include me, and I was treated like an outsider.</w:t>
      </w:r>
    </w:p>
    <w:p w:rsidR="00DB5F79" w:rsidRDefault="00000000">
      <w:r>
        <w:rPr>
          <w:b/>
          <w:bCs/>
        </w:rPr>
        <w:t>Interviewer:</w:t>
      </w:r>
      <w:r>
        <w:t xml:space="preserve"> How did this exclusion affect your experience?</w:t>
      </w:r>
      <w:r>
        <w:br/>
      </w:r>
      <w:r>
        <w:rPr>
          <w:b/>
          <w:bCs/>
        </w:rPr>
        <w:t>Individual:</w:t>
      </w:r>
      <w:r>
        <w:t xml:space="preserve"> It made me feel like I wasn’t important. I spent most of the time alone, just watching everyone else connect.</w:t>
      </w:r>
    </w:p>
    <w:p w:rsidR="00DB5F79" w:rsidRDefault="00000000">
      <w:r>
        <w:rPr>
          <w:b/>
          <w:bCs/>
        </w:rPr>
        <w:t>Interviewer:</w:t>
      </w:r>
      <w:r>
        <w:t xml:space="preserve"> Did you try to engage with anyone during the gathering?</w:t>
      </w:r>
      <w:r>
        <w:br/>
      </w:r>
      <w:r>
        <w:rPr>
          <w:b/>
          <w:bCs/>
        </w:rPr>
        <w:t>Individual:</w:t>
      </w:r>
      <w:r>
        <w:t xml:space="preserve"> I tried to join a few conversations, but it was awkward. People didn’t really seem to care about what I had to say.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a bias against single people at family gatherings?</w:t>
      </w:r>
      <w:r>
        <w:br/>
      </w:r>
      <w:r>
        <w:rPr>
          <w:b/>
          <w:bCs/>
        </w:rPr>
        <w:t>Individual:</w:t>
      </w:r>
      <w:r>
        <w:t xml:space="preserve"> Yes, absolutely. It’s as if my life isn’t as valid or interesting because I’m not in a relationship.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affect your connection with your family?</w:t>
      </w:r>
      <w:r>
        <w:br/>
      </w:r>
      <w:r>
        <w:rPr>
          <w:b/>
          <w:bCs/>
        </w:rPr>
        <w:t>Individual:</w:t>
      </w:r>
      <w:r>
        <w:t xml:space="preserve"> It hurts. I feel like they don’t value me or understand that being single doesn’t make me any less important.</w:t>
      </w:r>
    </w:p>
    <w:p w:rsidR="00DB5F79" w:rsidRDefault="00000000">
      <w:r>
        <w:rPr>
          <w:b/>
          <w:bCs/>
        </w:rPr>
        <w:t>Interviewer:</w:t>
      </w:r>
      <w:r>
        <w:t xml:space="preserve"> Has this happened before in similar situations?</w:t>
      </w:r>
      <w:r>
        <w:br/>
      </w:r>
      <w:r>
        <w:rPr>
          <w:b/>
          <w:bCs/>
        </w:rPr>
        <w:t>Individual:</w:t>
      </w:r>
      <w:r>
        <w:t xml:space="preserve"> Yes, every family event feels the same. If you’re single, you’re treated as if you don’t count.</w:t>
      </w:r>
    </w:p>
    <w:p w:rsidR="00DB5F79" w:rsidRDefault="00000000">
      <w:r>
        <w:rPr>
          <w:b/>
          <w:bCs/>
        </w:rPr>
        <w:t>Interviewer:</w:t>
      </w:r>
      <w:r>
        <w:t xml:space="preserve"> What would help make family gatherings more inclusive for you?</w:t>
      </w:r>
      <w:r>
        <w:br/>
      </w:r>
      <w:r>
        <w:rPr>
          <w:b/>
          <w:bCs/>
        </w:rPr>
        <w:t>Individual:</w:t>
      </w:r>
      <w:r>
        <w:t xml:space="preserve"> If people stopped focusing so much on couples and made an effort to include everyone equally.</w:t>
      </w:r>
    </w:p>
    <w:p w:rsidR="00DB5F79" w:rsidRDefault="00000000">
      <w:r>
        <w:rPr>
          <w:b/>
          <w:bCs/>
        </w:rPr>
        <w:t>Interviewer:</w:t>
      </w:r>
      <w:r>
        <w:t xml:space="preserve"> How do you cope with feeling left out?</w:t>
      </w:r>
      <w:r>
        <w:br/>
      </w:r>
      <w:r>
        <w:rPr>
          <w:b/>
          <w:bCs/>
        </w:rPr>
        <w:t>Individual:</w:t>
      </w:r>
      <w:r>
        <w:t xml:space="preserve"> I usually just keep to myself and wait for it to be over. It’s easier than trying to fit in where I’m not wanted.</w:t>
      </w:r>
    </w:p>
    <w:p w:rsidR="00DB5F79" w:rsidRDefault="00000000">
      <w:r>
        <w:rPr>
          <w:b/>
          <w:bCs/>
        </w:rPr>
        <w:t>Interviewer:</w:t>
      </w:r>
      <w:r>
        <w:t xml:space="preserve"> Why do you still attend these gatherings?</w:t>
      </w:r>
      <w:r>
        <w:br/>
      </w:r>
      <w:r>
        <w:rPr>
          <w:b/>
          <w:bCs/>
        </w:rPr>
        <w:t>Individual:</w:t>
      </w:r>
      <w:r>
        <w:t xml:space="preserve"> I go because it’s family, but honestly, I’m starting to question whether it’s worth it.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45895982" name="Horizontal Lin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3145068" id="Horizontal Line 20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during the family gathering?</w:t>
      </w:r>
      <w:r>
        <w:br/>
      </w:r>
      <w:r>
        <w:rPr>
          <w:b/>
          <w:bCs/>
        </w:rPr>
        <w:t>Individual:</w:t>
      </w:r>
      <w:r>
        <w:t xml:space="preserve"> I felt completely invisible. It was like I wasn’t welcome because I’m not part of a couple.</w:t>
      </w:r>
    </w:p>
    <w:p w:rsidR="00DB5F79" w:rsidRDefault="00000000">
      <w:r>
        <w:rPr>
          <w:b/>
          <w:bCs/>
        </w:rPr>
        <w:t>Interviewer:</w:t>
      </w:r>
      <w:r>
        <w:t xml:space="preserve"> Do you think this exclusion was intentional?</w:t>
      </w:r>
      <w:r>
        <w:br/>
      </w:r>
      <w:r>
        <w:rPr>
          <w:b/>
          <w:bCs/>
        </w:rPr>
        <w:t>Individual:</w:t>
      </w:r>
      <w:r>
        <w:t xml:space="preserve"> Yes, it felt like they didn’t care to include me. Everyone seemed happy to ignore me and focus only on couples.</w:t>
      </w:r>
    </w:p>
    <w:p w:rsidR="00DB5F79" w:rsidRDefault="00000000">
      <w:r>
        <w:rPr>
          <w:b/>
          <w:bCs/>
        </w:rPr>
        <w:t>Interviewer:</w:t>
      </w:r>
      <w:r>
        <w:t xml:space="preserve"> How did this behaviour affect your experience?</w:t>
      </w:r>
      <w:r>
        <w:br/>
      </w:r>
      <w:r>
        <w:rPr>
          <w:b/>
          <w:bCs/>
        </w:rPr>
        <w:t>Individual:</w:t>
      </w:r>
      <w:r>
        <w:t xml:space="preserve"> It was awful. I felt humiliated and unwanted, like my presence didn’t matter to anyone there.</w:t>
      </w:r>
    </w:p>
    <w:p w:rsidR="00DB5F79" w:rsidRDefault="00000000">
      <w:r>
        <w:rPr>
          <w:b/>
          <w:bCs/>
        </w:rPr>
        <w:t>Interviewer:</w:t>
      </w:r>
      <w:r>
        <w:t xml:space="preserve"> Did you try to participate in conversations?</w:t>
      </w:r>
      <w:r>
        <w:br/>
      </w:r>
      <w:r>
        <w:rPr>
          <w:b/>
          <w:bCs/>
        </w:rPr>
        <w:t>Individual:</w:t>
      </w:r>
      <w:r>
        <w:t xml:space="preserve"> I did at first, but I was completely ignored. They only paid attention to the couples, as if I didn’t exist.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a strong bias against single people in family settings?</w:t>
      </w:r>
      <w:r>
        <w:br/>
      </w:r>
      <w:r>
        <w:rPr>
          <w:b/>
          <w:bCs/>
        </w:rPr>
        <w:t>Individual:</w:t>
      </w:r>
      <w:r>
        <w:t xml:space="preserve"> Absolutely. It’s like they think you’re incomplete or not successful if you don’t have a partner.</w:t>
      </w:r>
    </w:p>
    <w:p w:rsidR="00DB5F79" w:rsidRDefault="00000000">
      <w:r>
        <w:rPr>
          <w:b/>
          <w:bCs/>
        </w:rPr>
        <w:t>Interviewer:</w:t>
      </w:r>
      <w:r>
        <w:t xml:space="preserve"> How does this behaviour affect your connection to your family?</w:t>
      </w:r>
      <w:r>
        <w:br/>
      </w:r>
      <w:r>
        <w:rPr>
          <w:b/>
          <w:bCs/>
        </w:rPr>
        <w:t>Individual:</w:t>
      </w:r>
      <w:r>
        <w:t xml:space="preserve"> It makes me feel like I don’t belong. I don’t think they even see me as part of the group anymore.</w:t>
      </w:r>
    </w:p>
    <w:p w:rsidR="00DB5F79" w:rsidRDefault="00000000">
      <w:r>
        <w:rPr>
          <w:b/>
          <w:bCs/>
        </w:rPr>
        <w:t>Interviewer:</w:t>
      </w:r>
      <w:r>
        <w:t xml:space="preserve"> Has this happened before at other family events?</w:t>
      </w:r>
      <w:r>
        <w:br/>
      </w:r>
      <w:r>
        <w:rPr>
          <w:b/>
          <w:bCs/>
        </w:rPr>
        <w:t>Individual:</w:t>
      </w:r>
      <w:r>
        <w:t xml:space="preserve"> Every single time. It’s like if you’re not part of a couple, you’re not worth talking to.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demand to make gatherings fair for everyone?</w:t>
      </w:r>
      <w:r>
        <w:br/>
      </w:r>
      <w:r>
        <w:rPr>
          <w:b/>
          <w:bCs/>
        </w:rPr>
        <w:t>Individual:</w:t>
      </w:r>
      <w:r>
        <w:t xml:space="preserve"> They need to stop treating single people like we’re less valuable. Everyone should be included equally.</w:t>
      </w:r>
    </w:p>
    <w:p w:rsidR="00DB5F79" w:rsidRDefault="00000000">
      <w:r>
        <w:rPr>
          <w:b/>
          <w:bCs/>
        </w:rPr>
        <w:t>Interviewer:</w:t>
      </w:r>
      <w:r>
        <w:t xml:space="preserve"> How do you handle these situations when they happen?</w:t>
      </w:r>
      <w:r>
        <w:br/>
      </w:r>
      <w:r>
        <w:rPr>
          <w:b/>
          <w:bCs/>
        </w:rPr>
        <w:t>Individual:</w:t>
      </w:r>
      <w:r>
        <w:t xml:space="preserve"> I don’t. I usually just sit there quietly and wait for it to be over. It’s too exhausting to fight for attention.</w:t>
      </w:r>
    </w:p>
    <w:p w:rsidR="00DB5F79" w:rsidRDefault="00000000">
      <w:r>
        <w:rPr>
          <w:b/>
          <w:bCs/>
        </w:rPr>
        <w:t>Interviewer:</w:t>
      </w:r>
      <w:r>
        <w:t xml:space="preserve"> Why do you keep going to these gatherings if they make you feel this way?</w:t>
      </w:r>
      <w:r>
        <w:br/>
      </w:r>
      <w:r>
        <w:rPr>
          <w:b/>
          <w:bCs/>
        </w:rPr>
        <w:t>Individual:</w:t>
      </w:r>
      <w:r>
        <w:t xml:space="preserve"> Honestly, I don’t know. I guess I’m holding onto the hope that things might change someday.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28311519" name="Horizontal Lin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6CB4441" id="Horizontal Line 2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rPr>
          <w:b/>
          <w:bCs/>
        </w:rPr>
      </w:pPr>
      <w:r>
        <w:rPr>
          <w:b/>
          <w:bCs/>
        </w:rPr>
        <w:t>Mixed Version 1: Relationship Bias, Age Bias, and Social Expectations Bias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during the family gathering?</w:t>
      </w:r>
      <w:r>
        <w:br/>
      </w:r>
      <w:r>
        <w:rPr>
          <w:b/>
          <w:bCs/>
        </w:rPr>
        <w:t>Individual:</w:t>
      </w:r>
      <w:r>
        <w:t xml:space="preserve"> I felt out of place. Most of the conversations revolved around couples and parenting, and I felt like I couldn’t contribute.</w:t>
      </w:r>
    </w:p>
    <w:p w:rsidR="00DB5F79" w:rsidRDefault="00000000">
      <w:r>
        <w:rPr>
          <w:b/>
          <w:bCs/>
        </w:rPr>
        <w:t>Interviewer:</w:t>
      </w:r>
      <w:r>
        <w:t xml:space="preserve"> Do you think age expectations added to the discomfort?</w:t>
      </w:r>
      <w:r>
        <w:br/>
      </w:r>
      <w:r>
        <w:rPr>
          <w:b/>
          <w:bCs/>
        </w:rPr>
        <w:t>Individual:</w:t>
      </w:r>
      <w:r>
        <w:t xml:space="preserve"> Yes, it felt like everyone expected me to have settled down or at least be dating. Being single seemed like I wasn’t meeting their expectations.</w:t>
      </w:r>
    </w:p>
    <w:p w:rsidR="00DB5F79" w:rsidRDefault="00000000">
      <w:r>
        <w:rPr>
          <w:b/>
          <w:bCs/>
        </w:rPr>
        <w:t>Interviewer:</w:t>
      </w:r>
      <w:r>
        <w:t xml:space="preserve"> How did this affect your experience at the gathering?</w:t>
      </w:r>
      <w:r>
        <w:br/>
      </w:r>
      <w:r>
        <w:rPr>
          <w:b/>
          <w:bCs/>
        </w:rPr>
        <w:t>Individual:</w:t>
      </w:r>
      <w:r>
        <w:t xml:space="preserve"> It made me feel judged and undervalued. It was like being single was something I should be ashamed of.</w:t>
      </w:r>
    </w:p>
    <w:p w:rsidR="00DB5F79" w:rsidRDefault="00000000">
      <w:r>
        <w:rPr>
          <w:b/>
          <w:bCs/>
        </w:rPr>
        <w:t>Interviewer:</w:t>
      </w:r>
      <w:r>
        <w:t xml:space="preserve"> Did anyone try to include you in the conversations?</w:t>
      </w:r>
      <w:r>
        <w:br/>
      </w:r>
      <w:r>
        <w:rPr>
          <w:b/>
          <w:bCs/>
        </w:rPr>
        <w:t>Individual:</w:t>
      </w:r>
      <w:r>
        <w:t xml:space="preserve"> A little, but even when I joined in, the conversations kept coming back to relationships or kids, things I don’t relate to.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a social bias against single individuals in family settings?</w:t>
      </w:r>
      <w:r>
        <w:br/>
      </w:r>
      <w:r>
        <w:rPr>
          <w:b/>
          <w:bCs/>
        </w:rPr>
        <w:t>Individual:</w:t>
      </w:r>
      <w:r>
        <w:t xml:space="preserve"> Yes, definitely. There’s this unspoken idea that being in a relationship is the “normal” or “right” thing to do.</w:t>
      </w:r>
    </w:p>
    <w:p w:rsidR="00DB5F79" w:rsidRDefault="00000000">
      <w:r>
        <w:rPr>
          <w:b/>
          <w:bCs/>
        </w:rPr>
        <w:t>Interviewer:</w:t>
      </w:r>
      <w:r>
        <w:t xml:space="preserve"> How does this affect your connection with your family?</w:t>
      </w:r>
      <w:r>
        <w:br/>
      </w:r>
      <w:r>
        <w:rPr>
          <w:b/>
          <w:bCs/>
        </w:rPr>
        <w:t>Individual:</w:t>
      </w:r>
      <w:r>
        <w:t xml:space="preserve"> It distances me. I feel like they don’t see or value my life as it is, only what they think it should be.</w:t>
      </w:r>
    </w:p>
    <w:p w:rsidR="00DB5F79" w:rsidRDefault="00000000">
      <w:r>
        <w:rPr>
          <w:b/>
          <w:bCs/>
        </w:rPr>
        <w:t>Interviewer:</w:t>
      </w:r>
      <w:r>
        <w:t xml:space="preserve"> Have you faced similar bias in other family gatherings?</w:t>
      </w:r>
      <w:r>
        <w:br/>
      </w:r>
      <w:r>
        <w:rPr>
          <w:b/>
          <w:bCs/>
        </w:rPr>
        <w:t>Individual:</w:t>
      </w:r>
      <w:r>
        <w:t xml:space="preserve"> Yes, especially as I get older. There’s always that underlying pressure about “when will it be your turn?”</w:t>
      </w:r>
    </w:p>
    <w:p w:rsidR="00DB5F79" w:rsidRDefault="00000000">
      <w:r>
        <w:rPr>
          <w:b/>
          <w:bCs/>
        </w:rPr>
        <w:t>Interviewer:</w:t>
      </w:r>
      <w:r>
        <w:t xml:space="preserve"> What changes could make these gatherings more inclusive?</w:t>
      </w:r>
      <w:r>
        <w:br/>
      </w:r>
      <w:r>
        <w:rPr>
          <w:b/>
          <w:bCs/>
        </w:rPr>
        <w:t>Individual:</w:t>
      </w:r>
      <w:r>
        <w:t xml:space="preserve"> If they stopped assuming everyone’s life needs to look the same and focused on celebrating individuals, not just couples.</w:t>
      </w:r>
    </w:p>
    <w:p w:rsidR="00DB5F79" w:rsidRDefault="00000000">
      <w:r>
        <w:rPr>
          <w:b/>
          <w:bCs/>
        </w:rPr>
        <w:t>Interviewer:</w:t>
      </w:r>
      <w:r>
        <w:t xml:space="preserve"> How do you manage these feelings in the moment?</w:t>
      </w:r>
      <w:r>
        <w:br/>
      </w:r>
      <w:r>
        <w:rPr>
          <w:b/>
          <w:bCs/>
        </w:rPr>
        <w:t>Individual:</w:t>
      </w:r>
      <w:r>
        <w:t xml:space="preserve"> I try to focus on the family members who are open-minded and talk to them instead.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attending these gatherings despite the discomfort?</w:t>
      </w:r>
      <w:r>
        <w:br/>
      </w:r>
      <w:r>
        <w:rPr>
          <w:b/>
          <w:bCs/>
        </w:rPr>
        <w:t>Individual:</w:t>
      </w:r>
      <w:r>
        <w:t xml:space="preserve"> I care about my family, but it’s getting harder to deal with feeling like an outsider every time.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90536828" name="Horizontal Lin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CEA1707" id="Horizontal Line 2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Mixed Version 2: Relationship Bias, Gender Bias, and Success Bias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during the family gathering?</w:t>
      </w:r>
      <w:r>
        <w:br/>
      </w:r>
      <w:r>
        <w:rPr>
          <w:b/>
          <w:bCs/>
        </w:rPr>
        <w:t>Individual:</w:t>
      </w:r>
      <w:r>
        <w:t xml:space="preserve"> I felt ignored and judged. It seemed like the conversations only highlighted couples, and there wasn’t space for someone like me.</w:t>
      </w:r>
    </w:p>
    <w:p w:rsidR="00DB5F79" w:rsidRDefault="00000000">
      <w:r>
        <w:rPr>
          <w:b/>
          <w:bCs/>
        </w:rPr>
        <w:t>Interviewer:</w:t>
      </w:r>
      <w:r>
        <w:t xml:space="preserve"> Do you think gender expectations added to this experience?</w:t>
      </w:r>
      <w:r>
        <w:br/>
      </w:r>
      <w:r>
        <w:rPr>
          <w:b/>
          <w:bCs/>
        </w:rPr>
        <w:t>Individual:</w:t>
      </w:r>
      <w:r>
        <w:t xml:space="preserve"> Yes, absolutely. As a single person, it felt like they were hinting I wasn’t “successful enough” because I wasn’t in a relationship or starting a family.</w:t>
      </w:r>
    </w:p>
    <w:p w:rsidR="00DB5F79" w:rsidRDefault="00000000">
      <w:r>
        <w:rPr>
          <w:b/>
          <w:bCs/>
        </w:rPr>
        <w:t>Interviewer:</w:t>
      </w:r>
      <w:r>
        <w:t xml:space="preserve"> How did this affect your comfort at the gathering?</w:t>
      </w:r>
      <w:r>
        <w:br/>
      </w:r>
      <w:r>
        <w:rPr>
          <w:b/>
          <w:bCs/>
        </w:rPr>
        <w:t>Individual:</w:t>
      </w:r>
      <w:r>
        <w:t xml:space="preserve"> It made me uncomfortable and frustrated. It’s like being single means I’m somehow falling behind or not living up to their standards.</w:t>
      </w:r>
    </w:p>
    <w:p w:rsidR="00DB5F79" w:rsidRDefault="00000000">
      <w:r>
        <w:rPr>
          <w:b/>
          <w:bCs/>
        </w:rPr>
        <w:t>Interviewer:</w:t>
      </w:r>
      <w:r>
        <w:t xml:space="preserve"> Did you try to join the conversations?</w:t>
      </w:r>
      <w:r>
        <w:br/>
      </w:r>
      <w:r>
        <w:rPr>
          <w:b/>
          <w:bCs/>
        </w:rPr>
        <w:t>Individual:</w:t>
      </w:r>
      <w:r>
        <w:t xml:space="preserve"> I did, but people didn’t seem interested in what I had to say unless it related to relationships or future plans.</w:t>
      </w:r>
    </w:p>
    <w:p w:rsidR="00DB5F79" w:rsidRDefault="00000000">
      <w:r>
        <w:rPr>
          <w:b/>
          <w:bCs/>
        </w:rPr>
        <w:t>Interviewer:</w:t>
      </w:r>
      <w:r>
        <w:t xml:space="preserve"> Do you feel that families place more value on relationships than personal success?</w:t>
      </w:r>
      <w:r>
        <w:br/>
      </w:r>
      <w:r>
        <w:rPr>
          <w:b/>
          <w:bCs/>
        </w:rPr>
        <w:t>Individual:</w:t>
      </w:r>
      <w:r>
        <w:t xml:space="preserve"> Yes, it felt like my achievements outside of relationships didn’t matter. They only seemed interested in “when I’ll settle down.”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affect your connection with your family?</w:t>
      </w:r>
      <w:r>
        <w:br/>
      </w:r>
      <w:r>
        <w:rPr>
          <w:b/>
          <w:bCs/>
        </w:rPr>
        <w:t>Individual:</w:t>
      </w:r>
      <w:r>
        <w:t xml:space="preserve"> It’s frustrating. I feel like they’re only interested in the version of me that meets their expectations.</w:t>
      </w:r>
    </w:p>
    <w:p w:rsidR="00DB5F79" w:rsidRDefault="00000000">
      <w:r>
        <w:rPr>
          <w:b/>
          <w:bCs/>
        </w:rPr>
        <w:t>Interviewer:</w:t>
      </w:r>
      <w:r>
        <w:t xml:space="preserve"> Have you faced this kind of exclusion before?</w:t>
      </w:r>
      <w:r>
        <w:br/>
      </w:r>
      <w:r>
        <w:rPr>
          <w:b/>
          <w:bCs/>
        </w:rPr>
        <w:t>Individual:</w:t>
      </w:r>
      <w:r>
        <w:t xml:space="preserve"> Yes, it’s a pattern at family gatherings, especially with older relatives who think relationships define success.</w:t>
      </w:r>
    </w:p>
    <w:p w:rsidR="00DB5F79" w:rsidRDefault="00000000">
      <w:r>
        <w:rPr>
          <w:b/>
          <w:bCs/>
        </w:rPr>
        <w:t>Interviewer:</w:t>
      </w:r>
      <w:r>
        <w:t xml:space="preserve"> What would help make gatherings more comfortable for everyone?</w:t>
      </w:r>
      <w:r>
        <w:br/>
      </w:r>
      <w:r>
        <w:rPr>
          <w:b/>
          <w:bCs/>
        </w:rPr>
        <w:t>Individual:</w:t>
      </w:r>
      <w:r>
        <w:t xml:space="preserve"> If they could appreciate individuals for who they are, instead of measuring worth based on relationships or outdated expectations.</w:t>
      </w:r>
    </w:p>
    <w:p w:rsidR="00DB5F79" w:rsidRDefault="00000000">
      <w:r>
        <w:rPr>
          <w:b/>
          <w:bCs/>
        </w:rPr>
        <w:t>Interviewer:</w:t>
      </w:r>
      <w:r>
        <w:t xml:space="preserve"> How do you handle these situations when they happen?</w:t>
      </w:r>
      <w:r>
        <w:br/>
      </w:r>
      <w:r>
        <w:rPr>
          <w:b/>
          <w:bCs/>
        </w:rPr>
        <w:t>Individual:</w:t>
      </w:r>
      <w:r>
        <w:t xml:space="preserve"> I try to focus on smaller, one-on-one conversations, but it’s exhausting to constantly feel overlooked.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attending these gatherings?</w:t>
      </w:r>
      <w:r>
        <w:br/>
      </w:r>
      <w:r>
        <w:rPr>
          <w:b/>
          <w:bCs/>
        </w:rPr>
        <w:t>Individual:</w:t>
      </w:r>
      <w:r>
        <w:t xml:space="preserve"> I go because I love my family, but honestly, it’s hard when I don’t feel accepted as I am.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43099248" name="Horizontal Lin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4FCC73D" id="Horizontal Line 20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during the family gathering?</w:t>
      </w:r>
      <w:r>
        <w:br/>
      </w:r>
      <w:r>
        <w:rPr>
          <w:b/>
          <w:bCs/>
        </w:rPr>
        <w:t>Individual:</w:t>
      </w:r>
      <w:r>
        <w:t xml:space="preserve"> I felt a little out of place. It wasn’t deliberate, but the conversations naturally revolved around couples, and I didn’t feel included.</w:t>
      </w:r>
    </w:p>
    <w:p w:rsidR="00DB5F79" w:rsidRDefault="00000000">
      <w:r>
        <w:rPr>
          <w:b/>
          <w:bCs/>
        </w:rPr>
        <w:t>Interviewer:</w:t>
      </w:r>
      <w:r>
        <w:t xml:space="preserve"> Do you think their behaviour was intentional?</w:t>
      </w:r>
      <w:r>
        <w:br/>
      </w:r>
      <w:r>
        <w:rPr>
          <w:b/>
          <w:bCs/>
        </w:rPr>
        <w:t>Individual:</w:t>
      </w:r>
      <w:r>
        <w:t xml:space="preserve"> No, I think it was unconscious. They didn’t realise that focusing so much on couples would leave someone like me out.</w:t>
      </w:r>
    </w:p>
    <w:p w:rsidR="00DB5F79" w:rsidRDefault="00000000">
      <w:r>
        <w:rPr>
          <w:b/>
          <w:bCs/>
        </w:rPr>
        <w:t>Interviewer:</w:t>
      </w:r>
      <w:r>
        <w:t xml:space="preserve"> How did this affect your comfort level at the gathering?</w:t>
      </w:r>
      <w:r>
        <w:br/>
      </w:r>
      <w:r>
        <w:rPr>
          <w:b/>
          <w:bCs/>
        </w:rPr>
        <w:t>Individual:</w:t>
      </w:r>
      <w:r>
        <w:t xml:space="preserve"> It made me feel a bit sidelined. I wasn’t sure how to join in or contribute to the conversations.</w:t>
      </w:r>
    </w:p>
    <w:p w:rsidR="00DB5F79" w:rsidRDefault="00000000">
      <w:r>
        <w:rPr>
          <w:b/>
          <w:bCs/>
        </w:rPr>
        <w:t>Interviewer:</w:t>
      </w:r>
      <w:r>
        <w:t xml:space="preserve"> Did you try to redirect the discussions or get involved?</w:t>
      </w:r>
      <w:r>
        <w:br/>
      </w:r>
      <w:r>
        <w:rPr>
          <w:b/>
          <w:bCs/>
        </w:rPr>
        <w:t>Individual:</w:t>
      </w:r>
      <w:r>
        <w:t xml:space="preserve"> A little, but it didn’t work. I don’t think they even noticed I wasn’t part of the main conversations.</w:t>
      </w:r>
    </w:p>
    <w:p w:rsidR="00DB5F79" w:rsidRDefault="00000000">
      <w:r>
        <w:rPr>
          <w:b/>
          <w:bCs/>
        </w:rPr>
        <w:t>Interviewer:</w:t>
      </w:r>
      <w:r>
        <w:t xml:space="preserve"> Do you think unconscious bias toward couples creates exclusion?</w:t>
      </w:r>
      <w:r>
        <w:br/>
      </w:r>
      <w:r>
        <w:rPr>
          <w:b/>
          <w:bCs/>
        </w:rPr>
        <w:t>Individual:</w:t>
      </w:r>
      <w:r>
        <w:t xml:space="preserve"> Yes, I think people don’t realise that focusing on couples or family units can unintentionally leave others feeling isolated.</w:t>
      </w:r>
    </w:p>
    <w:p w:rsidR="00DB5F79" w:rsidRDefault="00000000">
      <w:r>
        <w:rPr>
          <w:b/>
          <w:bCs/>
        </w:rPr>
        <w:t>Interviewer:</w:t>
      </w:r>
      <w:r>
        <w:t xml:space="preserve"> How does this behaviour affect your connection with your family?</w:t>
      </w:r>
      <w:r>
        <w:br/>
      </w:r>
      <w:r>
        <w:rPr>
          <w:b/>
          <w:bCs/>
        </w:rPr>
        <w:t>Individual:</w:t>
      </w:r>
      <w:r>
        <w:t xml:space="preserve"> It doesn’t break it, but it makes me feel like my life isn’t as valid or as interesting to them.</w:t>
      </w:r>
    </w:p>
    <w:p w:rsidR="00DB5F79" w:rsidRDefault="00000000">
      <w:r>
        <w:rPr>
          <w:b/>
          <w:bCs/>
        </w:rPr>
        <w:t>Interviewer:</w:t>
      </w:r>
      <w:r>
        <w:t xml:space="preserve"> Has this happened at other family events?</w:t>
      </w:r>
      <w:r>
        <w:br/>
      </w:r>
      <w:r>
        <w:rPr>
          <w:b/>
          <w:bCs/>
        </w:rPr>
        <w:t>Individual:</w:t>
      </w:r>
      <w:r>
        <w:t xml:space="preserve"> Yes, it’s a pattern. Couples tend to take the spotlight, and single people are left on the margins.</w:t>
      </w:r>
    </w:p>
    <w:p w:rsidR="00DB5F79" w:rsidRDefault="00000000">
      <w:r>
        <w:rPr>
          <w:b/>
          <w:bCs/>
        </w:rPr>
        <w:t>Interviewer:</w:t>
      </w:r>
      <w:r>
        <w:t xml:space="preserve"> What changes could help address unconscious bias in family gatherings?</w:t>
      </w:r>
      <w:r>
        <w:br/>
      </w:r>
      <w:r>
        <w:rPr>
          <w:b/>
          <w:bCs/>
        </w:rPr>
        <w:t>Individual:</w:t>
      </w:r>
      <w:r>
        <w:t xml:space="preserve"> If families made an effort to include everyone equally, regardless of their relationship status, it would feel more welcoming.</w:t>
      </w:r>
    </w:p>
    <w:p w:rsidR="00DB5F79" w:rsidRDefault="00000000">
      <w:r>
        <w:rPr>
          <w:b/>
          <w:bCs/>
        </w:rPr>
        <w:t>Interviewer:</w:t>
      </w:r>
      <w:r>
        <w:t xml:space="preserve"> How do you deal with the discomfort in these situations?</w:t>
      </w:r>
      <w:r>
        <w:br/>
      </w:r>
      <w:r>
        <w:rPr>
          <w:b/>
          <w:bCs/>
        </w:rPr>
        <w:t>Individual:</w:t>
      </w:r>
      <w:r>
        <w:t xml:space="preserve"> I try to find ways to connect with people on topics outside of relationships, but it can still feel isolating.</w:t>
      </w:r>
    </w:p>
    <w:p w:rsidR="00DB5F79" w:rsidRDefault="00000000">
      <w:r>
        <w:rPr>
          <w:b/>
          <w:bCs/>
        </w:rPr>
        <w:t>Interviewer:</w:t>
      </w:r>
      <w:r>
        <w:t xml:space="preserve"> Why do you keep attending despite these feelings?</w:t>
      </w:r>
      <w:r>
        <w:br/>
      </w:r>
      <w:r>
        <w:rPr>
          <w:b/>
          <w:bCs/>
        </w:rPr>
        <w:t>Individual:</w:t>
      </w:r>
      <w:r>
        <w:t xml:space="preserve"> I go because family is important to me. I just wish they’d realise how their words and focus can unintentionally exclude people.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67350186" name="Horizontal Line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50E99B" id="Horizontal Line 20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3: Sexual Behaviour</w:t>
      </w:r>
    </w:p>
    <w:p w:rsidR="00DB5F79" w:rsidRDefault="00000000">
      <w:pPr>
        <w:rPr>
          <w:b/>
          <w:bCs/>
        </w:rPr>
      </w:pPr>
      <w:r>
        <w:rPr>
          <w:b/>
          <w:bCs/>
        </w:rPr>
        <w:lastRenderedPageBreak/>
        <w:t xml:space="preserve">A student advocating for comprehensive sex education faces backlash from conservative groups on campus who label them as “immoral.” </w:t>
      </w:r>
    </w:p>
    <w:p w:rsidR="00DB5F79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DB5F79" w:rsidRDefault="00000000">
      <w:r>
        <w:rPr>
          <w:b/>
          <w:bCs/>
        </w:rPr>
        <w:t>Interviewer:</w:t>
      </w:r>
      <w:r>
        <w:t xml:space="preserve"> How did you feel when you received backlash for advocating comprehensive sex education?</w:t>
      </w:r>
      <w:r>
        <w:br/>
      </w:r>
      <w:r>
        <w:rPr>
          <w:b/>
          <w:bCs/>
        </w:rPr>
        <w:t>Student:</w:t>
      </w:r>
      <w:r>
        <w:t xml:space="preserve"> I felt surprised and disappointed. I didn’t expect such a strong reaction to something I believe is important for education.</w:t>
      </w:r>
    </w:p>
    <w:p w:rsidR="00DB5F79" w:rsidRDefault="00000000">
      <w:r>
        <w:rPr>
          <w:b/>
          <w:bCs/>
        </w:rPr>
        <w:t>Interviewer:</w:t>
      </w:r>
      <w:r>
        <w:t xml:space="preserve"> What do you think triggered this response from the conservative groups?</w:t>
      </w:r>
      <w:r>
        <w:br/>
      </w:r>
      <w:r>
        <w:rPr>
          <w:b/>
          <w:bCs/>
        </w:rPr>
        <w:t>Student:</w:t>
      </w:r>
      <w:r>
        <w:t xml:space="preserve"> I think it comes from a difference in values and understanding of what comprehensive sex education really involves.</w:t>
      </w:r>
    </w:p>
    <w:p w:rsidR="00DB5F79" w:rsidRDefault="00000000">
      <w:r>
        <w:rPr>
          <w:b/>
          <w:bCs/>
        </w:rPr>
        <w:t>Interviewer:</w:t>
      </w:r>
      <w:r>
        <w:t xml:space="preserve"> How has this backlash impacted your confidence in continuing your advocacy?</w:t>
      </w:r>
      <w:r>
        <w:br/>
      </w:r>
      <w:r>
        <w:rPr>
          <w:b/>
          <w:bCs/>
        </w:rPr>
        <w:t>Student:</w:t>
      </w:r>
      <w:r>
        <w:t xml:space="preserve"> It’s difficult, but it hasn’t discouraged me. I believe in what I’m advocating for and its benefits for students.</w:t>
      </w:r>
    </w:p>
    <w:p w:rsidR="00DB5F79" w:rsidRDefault="00000000">
      <w:r>
        <w:rPr>
          <w:b/>
          <w:bCs/>
        </w:rPr>
        <w:t>Interviewer:</w:t>
      </w:r>
      <w:r>
        <w:t xml:space="preserve"> Did you have any conversations with the groups that criticised you?</w:t>
      </w:r>
      <w:r>
        <w:br/>
      </w:r>
      <w:r>
        <w:rPr>
          <w:b/>
          <w:bCs/>
        </w:rPr>
        <w:t>Student:</w:t>
      </w:r>
      <w:r>
        <w:t xml:space="preserve"> I tried to open a dialogue to explain my perspective, but it’s been hard to find common ground.</w:t>
      </w:r>
    </w:p>
    <w:p w:rsidR="00DB5F79" w:rsidRDefault="00000000">
      <w:r>
        <w:rPr>
          <w:b/>
          <w:bCs/>
        </w:rPr>
        <w:t>Interviewer:</w:t>
      </w:r>
      <w:r>
        <w:t xml:space="preserve"> How has this experience influenced your relationships with other students?</w:t>
      </w:r>
      <w:r>
        <w:br/>
      </w:r>
      <w:r>
        <w:rPr>
          <w:b/>
          <w:bCs/>
        </w:rPr>
        <w:t>Student:</w:t>
      </w:r>
      <w:r>
        <w:t xml:space="preserve"> It’s been a mix. Some students have supported me, while others have distanced themselves.</w:t>
      </w:r>
    </w:p>
    <w:p w:rsidR="00DB5F79" w:rsidRDefault="00000000">
      <w:r>
        <w:rPr>
          <w:b/>
          <w:bCs/>
        </w:rPr>
        <w:t>Interviewer:</w:t>
      </w:r>
      <w:r>
        <w:t xml:space="preserve"> Do you think there are misconceptions about comprehensive sex education?</w:t>
      </w:r>
      <w:r>
        <w:br/>
      </w:r>
      <w:r>
        <w:rPr>
          <w:b/>
          <w:bCs/>
        </w:rPr>
        <w:t>Student:</w:t>
      </w:r>
      <w:r>
        <w:t xml:space="preserve"> Yes, many people think it’s about promoting certain behaviours when it’s actually about education, safety, and awareness.</w:t>
      </w:r>
    </w:p>
    <w:p w:rsidR="00DB5F79" w:rsidRDefault="00000000">
      <w:r>
        <w:rPr>
          <w:b/>
          <w:bCs/>
        </w:rPr>
        <w:t>Interviewer:</w:t>
      </w:r>
      <w:r>
        <w:t xml:space="preserve"> How important do you think sex education is in schools?</w:t>
      </w:r>
      <w:r>
        <w:br/>
      </w:r>
      <w:r>
        <w:rPr>
          <w:b/>
          <w:bCs/>
        </w:rPr>
        <w:t>Student:</w:t>
      </w:r>
      <w:r>
        <w:t xml:space="preserve"> It’s crucial. Students need accurate information to make informed decisions about their health and relationships.</w:t>
      </w:r>
    </w:p>
    <w:p w:rsidR="00DB5F79" w:rsidRDefault="00000000">
      <w:r>
        <w:rPr>
          <w:b/>
          <w:bCs/>
        </w:rPr>
        <w:t>Interviewer:</w:t>
      </w:r>
      <w:r>
        <w:t xml:space="preserve"> What strategies are you using to overcome this opposition?</w:t>
      </w:r>
      <w:r>
        <w:br/>
      </w:r>
      <w:r>
        <w:rPr>
          <w:b/>
          <w:bCs/>
        </w:rPr>
        <w:t>Student:</w:t>
      </w:r>
      <w:r>
        <w:t xml:space="preserve"> I’m focusing on sharing facts and engaging in respectful discussions to help clear up misunderstandings.</w:t>
      </w:r>
    </w:p>
    <w:p w:rsidR="00DB5F79" w:rsidRDefault="00000000">
      <w:r>
        <w:rPr>
          <w:b/>
          <w:bCs/>
        </w:rPr>
        <w:t>Interviewer:</w:t>
      </w:r>
      <w:r>
        <w:t xml:space="preserve"> Do you feel supported by the campus administration or faculty?</w:t>
      </w:r>
      <w:r>
        <w:br/>
      </w:r>
      <w:r>
        <w:rPr>
          <w:b/>
          <w:bCs/>
        </w:rPr>
        <w:t>Student:</w:t>
      </w:r>
      <w:r>
        <w:t xml:space="preserve"> Some faculty members have been supportive, but I think the administration is trying to remain neutral.</w:t>
      </w:r>
    </w:p>
    <w:p w:rsidR="00DB5F79" w:rsidRDefault="00000000">
      <w:r>
        <w:rPr>
          <w:b/>
          <w:bCs/>
        </w:rPr>
        <w:t>Interviewer:</w:t>
      </w:r>
      <w:r>
        <w:t xml:space="preserve"> What keeps you motivated to continue advocating for this cause?</w:t>
      </w:r>
      <w:r>
        <w:br/>
      </w:r>
      <w:r>
        <w:rPr>
          <w:b/>
          <w:bCs/>
        </w:rPr>
        <w:t>Student:</w:t>
      </w:r>
      <w:r>
        <w:t xml:space="preserve"> I believe in the importance of education and ensuring students have the resources to make safe and informed choices.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58045914" name="Horizontal Lin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F9D7046" id="Horizontal Line 2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the backlash make you feel?</w:t>
      </w:r>
      <w:r>
        <w:br/>
      </w:r>
      <w:r>
        <w:rPr>
          <w:b/>
          <w:bCs/>
        </w:rPr>
        <w:t>Student:</w:t>
      </w:r>
      <w:r>
        <w:t xml:space="preserve"> It was frustrating. I felt like they misunderstood what comprehensive sex education is about.</w:t>
      </w:r>
    </w:p>
    <w:p w:rsidR="00DB5F79" w:rsidRDefault="00000000">
      <w:r>
        <w:rPr>
          <w:b/>
          <w:bCs/>
        </w:rPr>
        <w:t>Interviewer:</w:t>
      </w:r>
      <w:r>
        <w:t xml:space="preserve"> Why do you think conservative groups reacted this way?</w:t>
      </w:r>
      <w:r>
        <w:br/>
      </w:r>
      <w:r>
        <w:rPr>
          <w:b/>
          <w:bCs/>
        </w:rPr>
        <w:t>Student:</w:t>
      </w:r>
      <w:r>
        <w:t xml:space="preserve"> I think it comes from their own beliefs and concerns about what they think is “moral” or “appropriate.”</w:t>
      </w:r>
    </w:p>
    <w:p w:rsidR="00DB5F79" w:rsidRDefault="00000000">
      <w:r>
        <w:rPr>
          <w:b/>
          <w:bCs/>
        </w:rPr>
        <w:t>Interviewer:</w:t>
      </w:r>
      <w:r>
        <w:t xml:space="preserve"> Has this affected your ability to continue advocating?</w:t>
      </w:r>
      <w:r>
        <w:br/>
      </w:r>
      <w:r>
        <w:rPr>
          <w:b/>
          <w:bCs/>
        </w:rPr>
        <w:t>Student:</w:t>
      </w:r>
      <w:r>
        <w:t xml:space="preserve"> It’s made it harder, but I’m determined to keep going because I know this is valuable.</w:t>
      </w:r>
    </w:p>
    <w:p w:rsidR="00DB5F79" w:rsidRDefault="00000000">
      <w:r>
        <w:rPr>
          <w:b/>
          <w:bCs/>
        </w:rPr>
        <w:t>Interviewer:</w:t>
      </w:r>
      <w:r>
        <w:t xml:space="preserve"> Have you tried discussing your views with the groups opposing you?</w:t>
      </w:r>
      <w:r>
        <w:br/>
      </w:r>
      <w:r>
        <w:rPr>
          <w:b/>
          <w:bCs/>
        </w:rPr>
        <w:t>Student:</w:t>
      </w:r>
      <w:r>
        <w:t xml:space="preserve"> I’ve tried, but it feels like they aren’t really open to hearing a different perspective.</w:t>
      </w:r>
    </w:p>
    <w:p w:rsidR="00DB5F79" w:rsidRDefault="00000000">
      <w:r>
        <w:rPr>
          <w:b/>
          <w:bCs/>
        </w:rPr>
        <w:t>Interviewer:</w:t>
      </w:r>
      <w:r>
        <w:t xml:space="preserve"> Do you think their reaction stems from misconceptions?</w:t>
      </w:r>
      <w:r>
        <w:br/>
      </w:r>
      <w:r>
        <w:rPr>
          <w:b/>
          <w:bCs/>
        </w:rPr>
        <w:t>Student:</w:t>
      </w:r>
      <w:r>
        <w:t xml:space="preserve"> Yes. Comprehensive sex education is about health and safety, but they seem to think it’s promoting something else.</w:t>
      </w:r>
    </w:p>
    <w:p w:rsidR="00DB5F79" w:rsidRDefault="00000000">
      <w:r>
        <w:rPr>
          <w:b/>
          <w:bCs/>
        </w:rPr>
        <w:t>Interviewer:</w:t>
      </w:r>
      <w:r>
        <w:t xml:space="preserve"> How has this situation affected your relationships with your peers?</w:t>
      </w:r>
      <w:r>
        <w:br/>
      </w:r>
      <w:r>
        <w:rPr>
          <w:b/>
          <w:bCs/>
        </w:rPr>
        <w:t>Student:</w:t>
      </w:r>
      <w:r>
        <w:t xml:space="preserve"> Most students have been supportive, but I feel like some are keeping their distance.</w:t>
      </w:r>
    </w:p>
    <w:p w:rsidR="00DB5F79" w:rsidRDefault="00000000">
      <w:r>
        <w:rPr>
          <w:b/>
          <w:bCs/>
        </w:rPr>
        <w:t>Interviewer:</w:t>
      </w:r>
      <w:r>
        <w:t xml:space="preserve"> How important is this cause to you?</w:t>
      </w:r>
      <w:r>
        <w:br/>
      </w:r>
      <w:r>
        <w:rPr>
          <w:b/>
          <w:bCs/>
        </w:rPr>
        <w:t>Student:</w:t>
      </w:r>
      <w:r>
        <w:t xml:space="preserve"> It’s very important. It’s about ensuring students have access to information that helps them stay safe.</w:t>
      </w:r>
    </w:p>
    <w:p w:rsidR="00DB5F79" w:rsidRDefault="00000000">
      <w:r>
        <w:rPr>
          <w:b/>
          <w:bCs/>
        </w:rPr>
        <w:t>Interviewer:</w:t>
      </w:r>
      <w:r>
        <w:t xml:space="preserve"> How do you handle the opposition?</w:t>
      </w:r>
      <w:r>
        <w:br/>
      </w:r>
      <w:r>
        <w:rPr>
          <w:b/>
          <w:bCs/>
        </w:rPr>
        <w:t>Student:</w:t>
      </w:r>
      <w:r>
        <w:t xml:space="preserve"> I try to stay calm, stick to the facts, and have respectful conversations.</w:t>
      </w:r>
    </w:p>
    <w:p w:rsidR="00DB5F79" w:rsidRDefault="00000000">
      <w:r>
        <w:rPr>
          <w:b/>
          <w:bCs/>
        </w:rPr>
        <w:t>Interviewer:</w:t>
      </w:r>
      <w:r>
        <w:t xml:space="preserve"> Do you feel like the campus administration is handling the backlash well?</w:t>
      </w:r>
      <w:r>
        <w:br/>
      </w:r>
      <w:r>
        <w:rPr>
          <w:b/>
          <w:bCs/>
        </w:rPr>
        <w:t>Student:</w:t>
      </w:r>
      <w:r>
        <w:t xml:space="preserve"> They’re trying to stay neutral, but I wish they’d do more to support open dialogue.</w:t>
      </w:r>
    </w:p>
    <w:p w:rsidR="00DB5F79" w:rsidRDefault="00000000">
      <w:r>
        <w:rPr>
          <w:b/>
          <w:bCs/>
        </w:rPr>
        <w:t>Interviewer:</w:t>
      </w:r>
      <w:r>
        <w:t xml:space="preserve"> What motivates you to keep advocating?</w:t>
      </w:r>
      <w:r>
        <w:br/>
      </w:r>
      <w:r>
        <w:rPr>
          <w:b/>
          <w:bCs/>
        </w:rPr>
        <w:t>Student:</w:t>
      </w:r>
      <w:r>
        <w:t xml:space="preserve"> I know how much this matters for students’ well-being and future choices.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63046333" name="Horizontal Lin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B4C191" id="Horizontal Line 20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you were labelled as “immoral” for advocating sex education?</w:t>
      </w:r>
      <w:r>
        <w:br/>
      </w:r>
      <w:r>
        <w:rPr>
          <w:b/>
          <w:bCs/>
        </w:rPr>
        <w:t>Student:</w:t>
      </w:r>
      <w:r>
        <w:t xml:space="preserve"> I felt unfairly judged. They didn’t even try to understand my position before criticising me.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these conservative groups reacted so strongly?</w:t>
      </w:r>
      <w:r>
        <w:br/>
      </w:r>
      <w:r>
        <w:rPr>
          <w:b/>
          <w:bCs/>
        </w:rPr>
        <w:t>Student:</w:t>
      </w:r>
      <w:r>
        <w:t xml:space="preserve"> They seem to view anything related to sex education as inappropriate, even though it’s about education and health.</w:t>
      </w:r>
    </w:p>
    <w:p w:rsidR="00DB5F79" w:rsidRDefault="00000000">
      <w:r>
        <w:rPr>
          <w:b/>
          <w:bCs/>
        </w:rPr>
        <w:t>Interviewer:</w:t>
      </w:r>
      <w:r>
        <w:t xml:space="preserve"> Has this backlash made it harder for you to continue advocating?</w:t>
      </w:r>
      <w:r>
        <w:br/>
      </w:r>
      <w:r>
        <w:rPr>
          <w:b/>
          <w:bCs/>
        </w:rPr>
        <w:t>Student:</w:t>
      </w:r>
      <w:r>
        <w:t xml:space="preserve"> Yes, it’s been discouraging at times, but I believe this work is too important to give up.</w:t>
      </w:r>
    </w:p>
    <w:p w:rsidR="00DB5F79" w:rsidRDefault="00000000">
      <w:r>
        <w:rPr>
          <w:b/>
          <w:bCs/>
        </w:rPr>
        <w:t>Interviewer:</w:t>
      </w:r>
      <w:r>
        <w:t xml:space="preserve"> Have you tried having a dialogue with the opposing groups?</w:t>
      </w:r>
      <w:r>
        <w:br/>
      </w:r>
      <w:r>
        <w:rPr>
          <w:b/>
          <w:bCs/>
        </w:rPr>
        <w:t>Student:</w:t>
      </w:r>
      <w:r>
        <w:t xml:space="preserve"> I’ve tried, but their views feel very rigid. They don’t seem willing to listen.</w:t>
      </w:r>
    </w:p>
    <w:p w:rsidR="00DB5F79" w:rsidRDefault="00000000">
      <w:r>
        <w:rPr>
          <w:b/>
          <w:bCs/>
        </w:rPr>
        <w:t>Interviewer:</w:t>
      </w:r>
      <w:r>
        <w:t xml:space="preserve"> Do you think their reaction comes from outdated beliefs?</w:t>
      </w:r>
      <w:r>
        <w:br/>
      </w:r>
      <w:r>
        <w:rPr>
          <w:b/>
          <w:bCs/>
        </w:rPr>
        <w:t>Student:</w:t>
      </w:r>
      <w:r>
        <w:t xml:space="preserve"> Yes. They hold on to ideas that don’t fit the reality of what students need today.</w:t>
      </w:r>
    </w:p>
    <w:p w:rsidR="00DB5F79" w:rsidRDefault="00000000">
      <w:r>
        <w:rPr>
          <w:b/>
          <w:bCs/>
        </w:rPr>
        <w:t>Interviewer:</w:t>
      </w:r>
      <w:r>
        <w:t xml:space="preserve"> How has this affected your relationships with other students?</w:t>
      </w:r>
      <w:r>
        <w:br/>
      </w:r>
      <w:r>
        <w:rPr>
          <w:b/>
          <w:bCs/>
        </w:rPr>
        <w:t>Student:</w:t>
      </w:r>
      <w:r>
        <w:t xml:space="preserve"> Some students have stood by me, but others seem hesitant to associate with me now.</w:t>
      </w:r>
    </w:p>
    <w:p w:rsidR="00DB5F79" w:rsidRDefault="00000000">
      <w:r>
        <w:rPr>
          <w:b/>
          <w:bCs/>
        </w:rPr>
        <w:t>Interviewer:</w:t>
      </w:r>
      <w:r>
        <w:t xml:space="preserve"> How important is sex education in today’s world?</w:t>
      </w:r>
      <w:r>
        <w:br/>
      </w:r>
      <w:r>
        <w:rPr>
          <w:b/>
          <w:bCs/>
        </w:rPr>
        <w:t>Student:</w:t>
      </w:r>
      <w:r>
        <w:t xml:space="preserve"> It’s vital. Ignoring these topics doesn’t make them go away—it just leaves students unprepared.</w:t>
      </w:r>
    </w:p>
    <w:p w:rsidR="00DB5F79" w:rsidRDefault="00000000">
      <w:r>
        <w:rPr>
          <w:b/>
          <w:bCs/>
        </w:rPr>
        <w:t>Interviewer:</w:t>
      </w:r>
      <w:r>
        <w:t xml:space="preserve"> How do you respond when you’re labelled in this way?</w:t>
      </w:r>
      <w:r>
        <w:br/>
      </w:r>
      <w:r>
        <w:rPr>
          <w:b/>
          <w:bCs/>
        </w:rPr>
        <w:t>Student:</w:t>
      </w:r>
      <w:r>
        <w:t xml:space="preserve"> I try to stay professional and focus on sharing accurate information.</w:t>
      </w:r>
    </w:p>
    <w:p w:rsidR="00DB5F79" w:rsidRDefault="00000000">
      <w:r>
        <w:rPr>
          <w:b/>
          <w:bCs/>
        </w:rPr>
        <w:t>Interviewer:</w:t>
      </w:r>
      <w:r>
        <w:t xml:space="preserve"> Do you feel supported by campus leadership?</w:t>
      </w:r>
      <w:r>
        <w:br/>
      </w:r>
      <w:r>
        <w:rPr>
          <w:b/>
          <w:bCs/>
        </w:rPr>
        <w:t>Student:</w:t>
      </w:r>
      <w:r>
        <w:t xml:space="preserve"> Not really. They’re staying neutral, but neutrality can feel like a lack of support.</w:t>
      </w:r>
    </w:p>
    <w:p w:rsidR="00DB5F79" w:rsidRDefault="00000000">
      <w:r>
        <w:rPr>
          <w:b/>
          <w:bCs/>
        </w:rPr>
        <w:t>Interviewer:</w:t>
      </w:r>
      <w:r>
        <w:t xml:space="preserve"> Why do you keep advocating despite the opposition?</w:t>
      </w:r>
      <w:r>
        <w:br/>
      </w:r>
      <w:r>
        <w:rPr>
          <w:b/>
          <w:bCs/>
        </w:rPr>
        <w:t>Student:</w:t>
      </w:r>
      <w:r>
        <w:t xml:space="preserve"> I know this education can help students make healthier, safer choices, and that’s what matters to me.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20675056" name="Horizontal Lin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D602D1B" id="Horizontal Line 20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it feel to be labelled “immoral” for your advocacy?</w:t>
      </w:r>
      <w:r>
        <w:br/>
      </w:r>
      <w:r>
        <w:rPr>
          <w:b/>
          <w:bCs/>
        </w:rPr>
        <w:t>Student:</w:t>
      </w:r>
      <w:r>
        <w:t xml:space="preserve"> It was frustrating and hurtful. They didn’t even try to understand what I was advocating for.</w:t>
      </w:r>
    </w:p>
    <w:p w:rsidR="00DB5F79" w:rsidRDefault="00000000">
      <w:r>
        <w:rPr>
          <w:b/>
          <w:bCs/>
        </w:rPr>
        <w:t>Interviewer:</w:t>
      </w:r>
      <w:r>
        <w:t xml:space="preserve"> Why do you think conservative groups reacted so strongly?</w:t>
      </w:r>
      <w:r>
        <w:br/>
      </w:r>
      <w:r>
        <w:rPr>
          <w:b/>
          <w:bCs/>
        </w:rPr>
        <w:t>Student:</w:t>
      </w:r>
      <w:r>
        <w:t xml:space="preserve"> They seem stuck on old-fashioned ideas about sex education and assume it’s about encouraging behaviour they disapprove of.</w:t>
      </w:r>
    </w:p>
    <w:p w:rsidR="00DB5F79" w:rsidRDefault="00000000">
      <w:r>
        <w:rPr>
          <w:b/>
          <w:bCs/>
        </w:rPr>
        <w:t>Interviewer:</w:t>
      </w:r>
      <w:r>
        <w:t xml:space="preserve"> Has this backlash discouraged you from continuing?</w:t>
      </w:r>
      <w:r>
        <w:br/>
      </w:r>
      <w:r>
        <w:rPr>
          <w:b/>
          <w:bCs/>
        </w:rPr>
        <w:t>Student:</w:t>
      </w:r>
      <w:r>
        <w:t xml:space="preserve"> It’s made it more difficult, but I’m determined to keep pushing for what’s right.</w:t>
      </w:r>
    </w:p>
    <w:p w:rsidR="00DB5F79" w:rsidRDefault="00000000">
      <w:r>
        <w:rPr>
          <w:b/>
          <w:bCs/>
        </w:rPr>
        <w:t>Interviewer:</w:t>
      </w:r>
      <w:r>
        <w:t xml:space="preserve"> Did you try to engage in discussion with those opposing you?</w:t>
      </w:r>
      <w:r>
        <w:br/>
      </w:r>
      <w:r>
        <w:rPr>
          <w:b/>
          <w:bCs/>
        </w:rPr>
        <w:t>Student:</w:t>
      </w:r>
      <w:r>
        <w:t xml:space="preserve"> I tried, but they wouldn’t listen. It feels like they’ve already decided I’m “wrong.”</w:t>
      </w:r>
    </w:p>
    <w:p w:rsidR="00DB5F79" w:rsidRDefault="00000000">
      <w:r>
        <w:rPr>
          <w:b/>
          <w:bCs/>
        </w:rPr>
        <w:t>Interviewer:</w:t>
      </w:r>
      <w:r>
        <w:t xml:space="preserve"> Do you think their views are based on outdated ideas?</w:t>
      </w:r>
      <w:r>
        <w:br/>
      </w:r>
      <w:r>
        <w:rPr>
          <w:b/>
          <w:bCs/>
        </w:rPr>
        <w:t>Student:</w:t>
      </w:r>
      <w:r>
        <w:t xml:space="preserve"> Yes, they’re clinging to misconceptions instead of looking at the facts.</w:t>
      </w:r>
    </w:p>
    <w:p w:rsidR="00DB5F79" w:rsidRDefault="00000000">
      <w:r>
        <w:rPr>
          <w:b/>
          <w:bCs/>
        </w:rPr>
        <w:t>Interviewer:</w:t>
      </w:r>
      <w:r>
        <w:t xml:space="preserve"> How has this impacted your standing with your peers?</w:t>
      </w:r>
      <w:r>
        <w:br/>
      </w:r>
      <w:r>
        <w:rPr>
          <w:b/>
          <w:bCs/>
        </w:rPr>
        <w:t>Student:</w:t>
      </w:r>
      <w:r>
        <w:t xml:space="preserve"> Some students avoid me now, probably because they don’t want to be associated with the controversy.</w:t>
      </w:r>
    </w:p>
    <w:p w:rsidR="00DB5F79" w:rsidRDefault="00000000">
      <w:r>
        <w:rPr>
          <w:b/>
          <w:bCs/>
        </w:rPr>
        <w:t>Interviewer:</w:t>
      </w:r>
      <w:r>
        <w:t xml:space="preserve"> How critical is sex education, in your view?</w:t>
      </w:r>
      <w:r>
        <w:br/>
      </w:r>
      <w:r>
        <w:rPr>
          <w:b/>
          <w:bCs/>
        </w:rPr>
        <w:t>Student:</w:t>
      </w:r>
      <w:r>
        <w:t xml:space="preserve"> It’s essential. Without it, students are left in the dark about their health and safety.</w:t>
      </w:r>
    </w:p>
    <w:p w:rsidR="00DB5F79" w:rsidRDefault="00000000">
      <w:r>
        <w:rPr>
          <w:b/>
          <w:bCs/>
        </w:rPr>
        <w:t>Interviewer:</w:t>
      </w:r>
      <w:r>
        <w:t xml:space="preserve"> How do you cope with being labelled unfairly?</w:t>
      </w:r>
      <w:r>
        <w:br/>
      </w:r>
      <w:r>
        <w:rPr>
          <w:b/>
          <w:bCs/>
        </w:rPr>
        <w:t>Student:</w:t>
      </w:r>
      <w:r>
        <w:t xml:space="preserve"> I remind myself that the facts are on my side, and I focus on those.</w:t>
      </w:r>
    </w:p>
    <w:p w:rsidR="00DB5F79" w:rsidRDefault="00000000">
      <w:r>
        <w:rPr>
          <w:b/>
          <w:bCs/>
        </w:rPr>
        <w:t>Interviewer:</w:t>
      </w:r>
      <w:r>
        <w:t xml:space="preserve"> Do you feel like the campus administration is doing enough to support you?</w:t>
      </w:r>
      <w:r>
        <w:br/>
      </w:r>
      <w:r>
        <w:rPr>
          <w:b/>
          <w:bCs/>
        </w:rPr>
        <w:t>Student:</w:t>
      </w:r>
      <w:r>
        <w:t xml:space="preserve"> No, they’re too focused on not upsetting the opposing group.</w:t>
      </w:r>
    </w:p>
    <w:p w:rsidR="00DB5F79" w:rsidRDefault="00000000">
      <w:r>
        <w:rPr>
          <w:b/>
          <w:bCs/>
        </w:rPr>
        <w:t>Interviewer:</w:t>
      </w:r>
      <w:r>
        <w:t xml:space="preserve"> Why are you so committed to this cause?</w:t>
      </w:r>
      <w:r>
        <w:br/>
      </w:r>
      <w:r>
        <w:rPr>
          <w:b/>
          <w:bCs/>
        </w:rPr>
        <w:t>Student:</w:t>
      </w:r>
      <w:r>
        <w:t xml:space="preserve"> I believe it can make a real difference in students’ lives, and I won’t let backlash stop me.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3450285" name="Horizontal Lin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F7EEA59" id="Horizontal Line 20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it feel to be attacked and labelled “immoral” for your advocacy?</w:t>
      </w:r>
      <w:r>
        <w:br/>
      </w:r>
      <w:r>
        <w:rPr>
          <w:b/>
          <w:bCs/>
        </w:rPr>
        <w:t>Student:</w:t>
      </w:r>
      <w:r>
        <w:t xml:space="preserve"> It was infuriating. They painted me as “immoral” for trying to promote education and safety.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reacted that way?</w:t>
      </w:r>
      <w:r>
        <w:br/>
      </w:r>
      <w:r>
        <w:rPr>
          <w:b/>
          <w:bCs/>
        </w:rPr>
        <w:t>Student:</w:t>
      </w:r>
      <w:r>
        <w:t xml:space="preserve"> Their views are outdated and rooted in fear. They refuse to see sex education as anything but taboo.</w:t>
      </w:r>
    </w:p>
    <w:p w:rsidR="00DB5F79" w:rsidRDefault="00000000">
      <w:r>
        <w:rPr>
          <w:b/>
          <w:bCs/>
        </w:rPr>
        <w:t>Interviewer:</w:t>
      </w:r>
      <w:r>
        <w:t xml:space="preserve"> Has this backlash made you reconsider your advocacy?</w:t>
      </w:r>
      <w:r>
        <w:br/>
      </w:r>
      <w:r>
        <w:rPr>
          <w:b/>
          <w:bCs/>
        </w:rPr>
        <w:t>Student:</w:t>
      </w:r>
      <w:r>
        <w:t xml:space="preserve"> Not at all. If anything, it shows how badly this education is needed.</w:t>
      </w:r>
    </w:p>
    <w:p w:rsidR="00DB5F79" w:rsidRDefault="00000000">
      <w:r>
        <w:rPr>
          <w:b/>
          <w:bCs/>
        </w:rPr>
        <w:t>Interviewer:</w:t>
      </w:r>
      <w:r>
        <w:t xml:space="preserve"> Did you try to talk to the opposing groups?</w:t>
      </w:r>
      <w:r>
        <w:br/>
      </w:r>
      <w:r>
        <w:rPr>
          <w:b/>
          <w:bCs/>
        </w:rPr>
        <w:t>Student:</w:t>
      </w:r>
      <w:r>
        <w:t xml:space="preserve"> I tried, but they were dismissive. They treated me like I was doing something wrong.</w:t>
      </w:r>
    </w:p>
    <w:p w:rsidR="00DB5F79" w:rsidRDefault="00000000">
      <w:r>
        <w:rPr>
          <w:b/>
          <w:bCs/>
        </w:rPr>
        <w:t>Interviewer:</w:t>
      </w:r>
      <w:r>
        <w:t xml:space="preserve"> Do you think their views are harmful to students?</w:t>
      </w:r>
      <w:r>
        <w:br/>
      </w:r>
      <w:r>
        <w:rPr>
          <w:b/>
          <w:bCs/>
        </w:rPr>
        <w:t>Student:</w:t>
      </w:r>
      <w:r>
        <w:t xml:space="preserve"> Absolutely. Ignoring the need for sex education only puts students at risk.</w:t>
      </w:r>
    </w:p>
    <w:p w:rsidR="00DB5F79" w:rsidRDefault="00000000">
      <w:r>
        <w:rPr>
          <w:b/>
          <w:bCs/>
        </w:rPr>
        <w:t>Interviewer:</w:t>
      </w:r>
      <w:r>
        <w:t xml:space="preserve"> How did the backlash affect your reputation on campus?</w:t>
      </w:r>
      <w:r>
        <w:br/>
      </w:r>
      <w:r>
        <w:rPr>
          <w:b/>
          <w:bCs/>
        </w:rPr>
        <w:t>Student:</w:t>
      </w:r>
      <w:r>
        <w:t xml:space="preserve"> It damaged it. Some students now see me as controversial or a troublemaker instead of someone advocating for their safety.</w:t>
      </w:r>
    </w:p>
    <w:p w:rsidR="00DB5F79" w:rsidRDefault="00000000">
      <w:r>
        <w:rPr>
          <w:b/>
          <w:bCs/>
        </w:rPr>
        <w:t>Interviewer:</w:t>
      </w:r>
      <w:r>
        <w:t xml:space="preserve"> Do you think these attacks are a result of misinformation?</w:t>
      </w:r>
      <w:r>
        <w:br/>
      </w:r>
      <w:r>
        <w:rPr>
          <w:b/>
          <w:bCs/>
        </w:rPr>
        <w:t>Student:</w:t>
      </w:r>
      <w:r>
        <w:t xml:space="preserve"> Yes. They’ve built their argument on stereotypes and false assumptions about what sex education teaches.</w:t>
      </w:r>
    </w:p>
    <w:p w:rsidR="00DB5F79" w:rsidRDefault="00000000">
      <w:r>
        <w:rPr>
          <w:b/>
          <w:bCs/>
        </w:rPr>
        <w:t>Interviewer:</w:t>
      </w:r>
      <w:r>
        <w:t xml:space="preserve"> How has this backlash impacted your mental health?</w:t>
      </w:r>
      <w:r>
        <w:br/>
      </w:r>
      <w:r>
        <w:rPr>
          <w:b/>
          <w:bCs/>
        </w:rPr>
        <w:t>Student:</w:t>
      </w:r>
      <w:r>
        <w:t xml:space="preserve"> It’s been draining. Being constantly criticised and misrepresented takes a toll emotionally.</w:t>
      </w:r>
    </w:p>
    <w:p w:rsidR="00DB5F79" w:rsidRDefault="00000000">
      <w:r>
        <w:rPr>
          <w:b/>
          <w:bCs/>
        </w:rPr>
        <w:t>Interviewer:</w:t>
      </w:r>
      <w:r>
        <w:t xml:space="preserve"> Do you feel the administration has done enough to address this situation?</w:t>
      </w:r>
      <w:r>
        <w:br/>
      </w:r>
      <w:r>
        <w:rPr>
          <w:b/>
          <w:bCs/>
        </w:rPr>
        <w:t>Student:</w:t>
      </w:r>
      <w:r>
        <w:t xml:space="preserve"> No, they’re trying to stay neutral, but their silence only empowers those spreading harmful narratives.</w:t>
      </w:r>
    </w:p>
    <w:p w:rsidR="00DB5F79" w:rsidRDefault="00000000">
      <w:r>
        <w:rPr>
          <w:b/>
          <w:bCs/>
        </w:rPr>
        <w:t>Interviewer:</w:t>
      </w:r>
      <w:r>
        <w:t xml:space="preserve"> What motivates you to keep advocating despite the resistance?</w:t>
      </w:r>
      <w:r>
        <w:br/>
      </w:r>
      <w:r>
        <w:rPr>
          <w:b/>
          <w:bCs/>
        </w:rPr>
        <w:t>Student:</w:t>
      </w:r>
      <w:r>
        <w:t xml:space="preserve"> The students. They deserve accurate, evidence-based education that will keep them safe and informed. That’s worth fighting for.</w: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it feel to be labelled “immoral” by conservative groups for advocating sex education?</w:t>
      </w:r>
      <w:r>
        <w:br/>
      </w:r>
      <w:r>
        <w:rPr>
          <w:b/>
          <w:bCs/>
        </w:rPr>
        <w:t>Student:</w:t>
      </w:r>
      <w:r>
        <w:t xml:space="preserve"> It was infuriating. They didn’t just disagree—they attacked my character, treating me as if I was corrupt or harmful.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reacted this way?</w:t>
      </w:r>
      <w:r>
        <w:br/>
      </w:r>
      <w:r>
        <w:rPr>
          <w:b/>
          <w:bCs/>
        </w:rPr>
        <w:t>Student:</w:t>
      </w:r>
      <w:r>
        <w:t xml:space="preserve"> Their views are entirely outdated and closed-minded. They refuse to acknowledge that comprehensive sex education is about safety and facts, not encouraging bad behaviour.</w:t>
      </w:r>
    </w:p>
    <w:p w:rsidR="00DB5F79" w:rsidRDefault="00000000">
      <w:r>
        <w:rPr>
          <w:b/>
          <w:bCs/>
        </w:rPr>
        <w:t>Interviewer:</w:t>
      </w:r>
      <w:r>
        <w:t xml:space="preserve"> Did this backlash affect your ability to continue advocating?</w:t>
      </w:r>
      <w:r>
        <w:br/>
      </w:r>
      <w:r>
        <w:rPr>
          <w:b/>
          <w:bCs/>
        </w:rPr>
        <w:t>Student:</w:t>
      </w:r>
      <w:r>
        <w:t xml:space="preserve"> It made things harder because I was targeted and vilified. They spread misinformation about me and the cause.</w:t>
      </w:r>
    </w:p>
    <w:p w:rsidR="00DB5F79" w:rsidRDefault="00000000">
      <w:r>
        <w:rPr>
          <w:b/>
          <w:bCs/>
        </w:rPr>
        <w:t>Interviewer:</w:t>
      </w:r>
      <w:r>
        <w:t xml:space="preserve"> Did you try to explain your perspective to them?</w:t>
      </w:r>
      <w:r>
        <w:br/>
      </w:r>
      <w:r>
        <w:rPr>
          <w:b/>
          <w:bCs/>
        </w:rPr>
        <w:t>Student:</w:t>
      </w:r>
      <w:r>
        <w:t xml:space="preserve"> I tried, but they shut me down. They weren’t interested in listening—they only wanted to push their agenda.</w:t>
      </w:r>
    </w:p>
    <w:p w:rsidR="00DB5F79" w:rsidRDefault="00000000">
      <w:r>
        <w:rPr>
          <w:b/>
          <w:bCs/>
        </w:rPr>
        <w:t>Interviewer:</w:t>
      </w:r>
      <w:r>
        <w:t xml:space="preserve"> Do you think their opposition is harmful to students?</w:t>
      </w:r>
      <w:r>
        <w:br/>
      </w:r>
      <w:r>
        <w:rPr>
          <w:b/>
          <w:bCs/>
        </w:rPr>
        <w:t>Student:</w:t>
      </w:r>
      <w:r>
        <w:t xml:space="preserve"> Absolutely. Their refusal to accept sex education puts students at risk of ignorance, harm, and misinformation.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affect your mental health?</w:t>
      </w:r>
      <w:r>
        <w:br/>
      </w:r>
      <w:r>
        <w:rPr>
          <w:b/>
          <w:bCs/>
        </w:rPr>
        <w:t>Student:</w:t>
      </w:r>
      <w:r>
        <w:t xml:space="preserve"> It’s exhausting and demoralising to be attacked so personally for standing up for something positive.</w:t>
      </w:r>
    </w:p>
    <w:p w:rsidR="00DB5F79" w:rsidRDefault="00000000">
      <w:r>
        <w:rPr>
          <w:b/>
          <w:bCs/>
        </w:rPr>
        <w:t>Interviewer:</w:t>
      </w:r>
      <w:r>
        <w:t xml:space="preserve"> How have other students reacted to this situation?</w:t>
      </w:r>
      <w:r>
        <w:br/>
      </w:r>
      <w:r>
        <w:rPr>
          <w:b/>
          <w:bCs/>
        </w:rPr>
        <w:t>Student:</w:t>
      </w:r>
      <w:r>
        <w:t xml:space="preserve"> Some have supported me, but others have been influenced by the false claims and started questioning my intentions.</w:t>
      </w:r>
    </w:p>
    <w:p w:rsidR="00DB5F79" w:rsidRDefault="00000000">
      <w:r>
        <w:rPr>
          <w:b/>
          <w:bCs/>
        </w:rPr>
        <w:t>Interviewer:</w:t>
      </w:r>
      <w:r>
        <w:t xml:space="preserve"> Do you think the administration’s response has been fair?</w:t>
      </w:r>
      <w:r>
        <w:br/>
      </w:r>
      <w:r>
        <w:rPr>
          <w:b/>
          <w:bCs/>
        </w:rPr>
        <w:t>Student:</w:t>
      </w:r>
      <w:r>
        <w:t xml:space="preserve"> Not at all. Their silence and neutrality have allowed the conservative backlash to grow unchecked.</w:t>
      </w:r>
    </w:p>
    <w:p w:rsidR="00DB5F79" w:rsidRDefault="00000000">
      <w:r>
        <w:rPr>
          <w:b/>
          <w:bCs/>
        </w:rPr>
        <w:t>Interviewer:</w:t>
      </w:r>
      <w:r>
        <w:t xml:space="preserve"> How do you respond to being labelled in this way?</w:t>
      </w:r>
      <w:r>
        <w:br/>
      </w:r>
      <w:r>
        <w:rPr>
          <w:b/>
          <w:bCs/>
        </w:rPr>
        <w:t>Student:</w:t>
      </w:r>
      <w:r>
        <w:t xml:space="preserve"> I try to focus on the facts and not let their harmful accusations stop me, but it’s difficult.</w:t>
      </w:r>
    </w:p>
    <w:p w:rsidR="00DB5F79" w:rsidRDefault="00000000">
      <w:r>
        <w:rPr>
          <w:b/>
          <w:bCs/>
        </w:rPr>
        <w:t>Interviewer:</w:t>
      </w:r>
      <w:r>
        <w:t xml:space="preserve"> Why do you remain committed to advocating for sex education?</w:t>
      </w:r>
      <w:r>
        <w:br/>
      </w:r>
      <w:r>
        <w:rPr>
          <w:b/>
          <w:bCs/>
        </w:rPr>
        <w:t>Student:</w:t>
      </w:r>
      <w:r>
        <w:t xml:space="preserve"> Because students deserve to be informed and safe, and I won’t let the voices of fear and ignorance drown out what’s right.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74886004" name="Horizontal Lin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20ED8F3" id="Horizontal Line 21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Mixed Version 1: Gender Bias, Moral Bias, and Stigma Bias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conservative groups labelled you “immoral” for advocating comprehensive sex education?</w:t>
      </w:r>
      <w:r>
        <w:br/>
      </w:r>
      <w:r>
        <w:rPr>
          <w:b/>
          <w:bCs/>
        </w:rPr>
        <w:t>Student:</w:t>
      </w:r>
      <w:r>
        <w:t xml:space="preserve"> I felt attacked and dismissed. It was like they were weaponizing morality to undermine my message.</w:t>
      </w:r>
    </w:p>
    <w:p w:rsidR="00DB5F79" w:rsidRDefault="00000000">
      <w:r>
        <w:rPr>
          <w:b/>
          <w:bCs/>
        </w:rPr>
        <w:t>Interviewer:</w:t>
      </w:r>
      <w:r>
        <w:t xml:space="preserve"> Do you think gender expectations played a role in their criticism?</w:t>
      </w:r>
      <w:r>
        <w:br/>
      </w:r>
      <w:r>
        <w:rPr>
          <w:b/>
          <w:bCs/>
        </w:rPr>
        <w:t>Student:</w:t>
      </w:r>
      <w:r>
        <w:t xml:space="preserve"> Yes, I think being outspoken about a topic like this is harder for me because of how society views gender roles.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reacted this way?</w:t>
      </w:r>
      <w:r>
        <w:br/>
      </w:r>
      <w:r>
        <w:rPr>
          <w:b/>
          <w:bCs/>
        </w:rPr>
        <w:t>Student:</w:t>
      </w:r>
      <w:r>
        <w:t xml:space="preserve"> It’s a mix of outdated moral beliefs and stigma about discussing topics related to sexuality and health.</w:t>
      </w:r>
    </w:p>
    <w:p w:rsidR="00DB5F79" w:rsidRDefault="00000000">
      <w:r>
        <w:rPr>
          <w:b/>
          <w:bCs/>
        </w:rPr>
        <w:t>Interviewer:</w:t>
      </w:r>
      <w:r>
        <w:t xml:space="preserve"> Did this backlash impact your relationships on campus?</w:t>
      </w:r>
      <w:r>
        <w:br/>
      </w:r>
      <w:r>
        <w:rPr>
          <w:b/>
          <w:bCs/>
        </w:rPr>
        <w:t>Student:</w:t>
      </w:r>
      <w:r>
        <w:t xml:space="preserve"> Yes, some students have started avoiding me or treating me like I’ve done something wrong.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an unfair stigma surrounding sex education advocacy?</w:t>
      </w:r>
      <w:r>
        <w:br/>
      </w:r>
      <w:r>
        <w:rPr>
          <w:b/>
          <w:bCs/>
        </w:rPr>
        <w:t>Student:</w:t>
      </w:r>
      <w:r>
        <w:t xml:space="preserve"> Absolutely. People twist it into something inappropriate when it’s really about health, safety, and education.</w:t>
      </w:r>
    </w:p>
    <w:p w:rsidR="00DB5F79" w:rsidRDefault="00000000">
      <w:r>
        <w:rPr>
          <w:b/>
          <w:bCs/>
        </w:rPr>
        <w:t>Interviewer:</w:t>
      </w:r>
      <w:r>
        <w:t xml:space="preserve"> How has this experience affected your confidence in continuing to advocate?</w:t>
      </w:r>
      <w:r>
        <w:br/>
      </w:r>
      <w:r>
        <w:rPr>
          <w:b/>
          <w:bCs/>
        </w:rPr>
        <w:t>Student:</w:t>
      </w:r>
      <w:r>
        <w:t xml:space="preserve"> It’s been hard, but I know that this kind of pushback means the conversation is necessary.</w:t>
      </w:r>
    </w:p>
    <w:p w:rsidR="00DB5F79" w:rsidRDefault="00000000">
      <w:r>
        <w:rPr>
          <w:b/>
          <w:bCs/>
        </w:rPr>
        <w:t>Interviewer:</w:t>
      </w:r>
      <w:r>
        <w:t xml:space="preserve"> Did you attempt to clarify your stance with the groups opposing you?</w:t>
      </w:r>
      <w:r>
        <w:br/>
      </w:r>
      <w:r>
        <w:rPr>
          <w:b/>
          <w:bCs/>
        </w:rPr>
        <w:t>Student:</w:t>
      </w:r>
      <w:r>
        <w:t xml:space="preserve"> I tried, but they refused to listen. Their minds seemed made up from the start.</w:t>
      </w:r>
    </w:p>
    <w:p w:rsidR="00DB5F79" w:rsidRDefault="00000000">
      <w:r>
        <w:rPr>
          <w:b/>
          <w:bCs/>
        </w:rPr>
        <w:t>Interviewer:</w:t>
      </w:r>
      <w:r>
        <w:t xml:space="preserve"> Do you feel that the administration is doing enough to support open dialogue?</w:t>
      </w:r>
      <w:r>
        <w:br/>
      </w:r>
      <w:r>
        <w:rPr>
          <w:b/>
          <w:bCs/>
        </w:rPr>
        <w:t>Student:</w:t>
      </w:r>
      <w:r>
        <w:t xml:space="preserve"> No, they seem unwilling to take a stance, and that silence has made things worse.</w:t>
      </w:r>
    </w:p>
    <w:p w:rsidR="00DB5F79" w:rsidRDefault="00000000">
      <w:r>
        <w:rPr>
          <w:b/>
          <w:bCs/>
        </w:rPr>
        <w:t>Interviewer:</w:t>
      </w:r>
      <w:r>
        <w:t xml:space="preserve"> How do you handle the stigma that’s been placed on you?</w:t>
      </w:r>
      <w:r>
        <w:br/>
      </w:r>
      <w:r>
        <w:rPr>
          <w:b/>
          <w:bCs/>
        </w:rPr>
        <w:t>Student:</w:t>
      </w:r>
      <w:r>
        <w:t xml:space="preserve"> I focus on my purpose—students deserve education, and I won’t let prejudice stop me.</w:t>
      </w:r>
    </w:p>
    <w:p w:rsidR="00DB5F79" w:rsidRDefault="00000000">
      <w:r>
        <w:rPr>
          <w:b/>
          <w:bCs/>
        </w:rPr>
        <w:t>Interviewer:</w:t>
      </w:r>
      <w:r>
        <w:t xml:space="preserve"> What keeps you motivated despite these challenges?</w:t>
      </w:r>
      <w:r>
        <w:br/>
      </w:r>
      <w:r>
        <w:rPr>
          <w:b/>
          <w:bCs/>
        </w:rPr>
        <w:t>Student:</w:t>
      </w:r>
      <w:r>
        <w:t xml:space="preserve"> Knowing that sex education saves lives and empowers students keeps me going.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09326969" name="Horizontal Lin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911D8EE" id="Horizontal Line 21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Mixed Version 2: Religious Bias, Moral Bias, and Peer Pressure Bias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you were criticised for your advocacy?</w:t>
      </w:r>
      <w:r>
        <w:br/>
      </w:r>
      <w:r>
        <w:rPr>
          <w:b/>
          <w:bCs/>
        </w:rPr>
        <w:t>Student:</w:t>
      </w:r>
      <w:r>
        <w:t xml:space="preserve"> I felt judged and alienated, especially when some of the backlash came with religious overtones about morality.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reacted this way?</w:t>
      </w:r>
      <w:r>
        <w:br/>
      </w:r>
      <w:r>
        <w:rPr>
          <w:b/>
          <w:bCs/>
        </w:rPr>
        <w:t>Student:</w:t>
      </w:r>
      <w:r>
        <w:t xml:space="preserve"> I think their beliefs around morality and religion play a big role. They see sex education as something that conflicts with those values.</w:t>
      </w:r>
    </w:p>
    <w:p w:rsidR="00DB5F79" w:rsidRDefault="00000000">
      <w:r>
        <w:rPr>
          <w:b/>
          <w:bCs/>
        </w:rPr>
        <w:t>Interviewer:</w:t>
      </w:r>
      <w:r>
        <w:t xml:space="preserve"> How did this impact your confidence on campus?</w:t>
      </w:r>
      <w:r>
        <w:br/>
      </w:r>
      <w:r>
        <w:rPr>
          <w:b/>
          <w:bCs/>
        </w:rPr>
        <w:t>Student:</w:t>
      </w:r>
      <w:r>
        <w:t xml:space="preserve"> It made me feel isolated. A lot of students who might privately agree with me are staying quiet because of peer pressure.</w:t>
      </w:r>
    </w:p>
    <w:p w:rsidR="00DB5F79" w:rsidRDefault="00000000">
      <w:r>
        <w:rPr>
          <w:b/>
          <w:bCs/>
        </w:rPr>
        <w:t>Interviewer:</w:t>
      </w:r>
      <w:r>
        <w:t xml:space="preserve"> Did you try to engage with those opposing your stance?</w:t>
      </w:r>
      <w:r>
        <w:br/>
      </w:r>
      <w:r>
        <w:rPr>
          <w:b/>
          <w:bCs/>
        </w:rPr>
        <w:t>Student:</w:t>
      </w:r>
      <w:r>
        <w:t xml:space="preserve"> I did, but it quickly turned into a debate where I was accused of promoting something “wrong” or “sinful.”</w:t>
      </w:r>
    </w:p>
    <w:p w:rsidR="00DB5F79" w:rsidRDefault="00000000">
      <w:r>
        <w:rPr>
          <w:b/>
          <w:bCs/>
        </w:rPr>
        <w:t>Interviewer:</w:t>
      </w:r>
      <w:r>
        <w:t xml:space="preserve"> Do you think religious or moral bias prevents productive discussions?</w:t>
      </w:r>
      <w:r>
        <w:br/>
      </w:r>
      <w:r>
        <w:rPr>
          <w:b/>
          <w:bCs/>
        </w:rPr>
        <w:t>Student:</w:t>
      </w:r>
      <w:r>
        <w:t xml:space="preserve"> Yes, it shuts down dialogue. Instead of listening to facts, they lean on judgment and assumptions.</w:t>
      </w:r>
    </w:p>
    <w:p w:rsidR="00DB5F79" w:rsidRDefault="00000000">
      <w:r>
        <w:rPr>
          <w:b/>
          <w:bCs/>
        </w:rPr>
        <w:t>Interviewer:</w:t>
      </w:r>
      <w:r>
        <w:t xml:space="preserve"> How have other students responded to this controversy?</w:t>
      </w:r>
      <w:r>
        <w:br/>
      </w:r>
      <w:r>
        <w:rPr>
          <w:b/>
          <w:bCs/>
        </w:rPr>
        <w:t>Student:</w:t>
      </w:r>
      <w:r>
        <w:t xml:space="preserve"> Some have supported me quietly, but others are too afraid of what their peers will think to speak up.</w:t>
      </w:r>
    </w:p>
    <w:p w:rsidR="00DB5F79" w:rsidRDefault="00000000">
      <w:r>
        <w:rPr>
          <w:b/>
          <w:bCs/>
        </w:rPr>
        <w:t>Interviewer:</w:t>
      </w:r>
      <w:r>
        <w:t xml:space="preserve"> Do you think peer pressure adds to the backlash?</w:t>
      </w:r>
      <w:r>
        <w:br/>
      </w:r>
      <w:r>
        <w:rPr>
          <w:b/>
          <w:bCs/>
        </w:rPr>
        <w:t>Student:</w:t>
      </w:r>
      <w:r>
        <w:t xml:space="preserve"> Definitely. Some people oppose me just to fit in with the louder, more vocal groups.</w:t>
      </w:r>
    </w:p>
    <w:p w:rsidR="00DB5F79" w:rsidRDefault="00000000">
      <w:r>
        <w:rPr>
          <w:b/>
          <w:bCs/>
        </w:rPr>
        <w:t>Interviewer:</w:t>
      </w:r>
      <w:r>
        <w:t xml:space="preserve"> How do you deal with being judged based on morality rather than facts?</w:t>
      </w:r>
      <w:r>
        <w:br/>
      </w:r>
      <w:r>
        <w:rPr>
          <w:b/>
          <w:bCs/>
        </w:rPr>
        <w:t>Student:</w:t>
      </w:r>
      <w:r>
        <w:t xml:space="preserve"> I focus on what’s true: comprehensive sex education is about health and safety, not morality.</w:t>
      </w:r>
    </w:p>
    <w:p w:rsidR="00DB5F79" w:rsidRDefault="00000000">
      <w:r>
        <w:rPr>
          <w:b/>
          <w:bCs/>
        </w:rPr>
        <w:t>Interviewer:</w:t>
      </w:r>
      <w:r>
        <w:t xml:space="preserve"> Do you think the campus leadership should do more to support you?</w:t>
      </w:r>
      <w:r>
        <w:br/>
      </w:r>
      <w:r>
        <w:rPr>
          <w:b/>
          <w:bCs/>
        </w:rPr>
        <w:t>Student:</w:t>
      </w:r>
      <w:r>
        <w:t xml:space="preserve"> Yes. By staying silent, they’re letting harmful bias dominate the conversation.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advocating despite the resistance?</w:t>
      </w:r>
      <w:r>
        <w:br/>
      </w:r>
      <w:r>
        <w:rPr>
          <w:b/>
          <w:bCs/>
        </w:rPr>
        <w:t>Student:</w:t>
      </w:r>
      <w:r>
        <w:t xml:space="preserve"> I know this is about protecting and educating students. That’s more important than appeasing critics.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62596661" name="Horizontal Lin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E87CDA8" id="Horizontal Line 21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conservative groups criticised your advocacy?</w:t>
      </w:r>
      <w:r>
        <w:br/>
      </w:r>
      <w:r>
        <w:rPr>
          <w:b/>
          <w:bCs/>
        </w:rPr>
        <w:t>Student:</w:t>
      </w:r>
      <w:r>
        <w:t xml:space="preserve"> I felt dismissed and misunderstood. It seemed like they reacted without fully understanding what I was advocating for.</w:t>
      </w:r>
    </w:p>
    <w:p w:rsidR="00DB5F79" w:rsidRDefault="00000000">
      <w:r>
        <w:rPr>
          <w:b/>
          <w:bCs/>
        </w:rPr>
        <w:t>Interviewer:</w:t>
      </w:r>
      <w:r>
        <w:t xml:space="preserve"> Do you think their reaction was intentional or unconscious?</w:t>
      </w:r>
      <w:r>
        <w:br/>
      </w:r>
      <w:r>
        <w:rPr>
          <w:b/>
          <w:bCs/>
        </w:rPr>
        <w:t>Student:</w:t>
      </w:r>
      <w:r>
        <w:t xml:space="preserve"> I think a lot of it is unconscious. They probably reacted based on misconceptions and assumptions about the topic.</w:t>
      </w:r>
    </w:p>
    <w:p w:rsidR="00DB5F79" w:rsidRDefault="00000000">
      <w:r>
        <w:rPr>
          <w:b/>
          <w:bCs/>
        </w:rPr>
        <w:t>Interviewer:</w:t>
      </w:r>
      <w:r>
        <w:t xml:space="preserve"> How did this experience affect your confidence in continuing your work?</w:t>
      </w:r>
      <w:r>
        <w:br/>
      </w:r>
      <w:r>
        <w:rPr>
          <w:b/>
          <w:bCs/>
        </w:rPr>
        <w:t>Student:</w:t>
      </w:r>
      <w:r>
        <w:t xml:space="preserve"> It’s been challenging, but I believe that advocating for education and safety is worth the struggle.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an unconscious stigma around sex education?</w:t>
      </w:r>
      <w:r>
        <w:br/>
      </w:r>
      <w:r>
        <w:rPr>
          <w:b/>
          <w:bCs/>
        </w:rPr>
        <w:t>Student:</w:t>
      </w:r>
      <w:r>
        <w:t xml:space="preserve"> Yes. People often associate it with something inappropriate instead of seeing it as an educational tool.</w:t>
      </w:r>
    </w:p>
    <w:p w:rsidR="00DB5F79" w:rsidRDefault="00000000">
      <w:r>
        <w:rPr>
          <w:b/>
          <w:bCs/>
        </w:rPr>
        <w:t>Interviewer:</w:t>
      </w:r>
      <w:r>
        <w:t xml:space="preserve"> How has this backlash impacted your relationships with other students?</w:t>
      </w:r>
      <w:r>
        <w:br/>
      </w:r>
      <w:r>
        <w:rPr>
          <w:b/>
          <w:bCs/>
        </w:rPr>
        <w:t>Student:</w:t>
      </w:r>
      <w:r>
        <w:t xml:space="preserve"> Some students have supported me, but others seem uncomfortable even talking about it.</w:t>
      </w:r>
    </w:p>
    <w:p w:rsidR="00DB5F79" w:rsidRDefault="00000000">
      <w:r>
        <w:rPr>
          <w:b/>
          <w:bCs/>
        </w:rPr>
        <w:t>Interviewer:</w:t>
      </w:r>
      <w:r>
        <w:t xml:space="preserve"> Do you think this kind of opposition comes from a lack of awareness?</w:t>
      </w:r>
      <w:r>
        <w:br/>
      </w:r>
      <w:r>
        <w:rPr>
          <w:b/>
          <w:bCs/>
        </w:rPr>
        <w:t>Student:</w:t>
      </w:r>
      <w:r>
        <w:t xml:space="preserve"> Definitely. A lot of people don’t really know what comprehensive sex education includes—they just react to the word “sex.”</w:t>
      </w:r>
    </w:p>
    <w:p w:rsidR="00DB5F79" w:rsidRDefault="00000000">
      <w:r>
        <w:rPr>
          <w:b/>
          <w:bCs/>
        </w:rPr>
        <w:t>Interviewer:</w:t>
      </w:r>
      <w:r>
        <w:t xml:space="preserve"> How do you approach these conversations with people who oppose your views?</w:t>
      </w:r>
      <w:r>
        <w:br/>
      </w:r>
      <w:r>
        <w:rPr>
          <w:b/>
          <w:bCs/>
        </w:rPr>
        <w:t>Student:</w:t>
      </w:r>
      <w:r>
        <w:t xml:space="preserve"> I try to stay calm and present the facts, but sometimes their biases make it hard for them to listen.</w:t>
      </w:r>
    </w:p>
    <w:p w:rsidR="00DB5F79" w:rsidRDefault="00000000">
      <w:r>
        <w:rPr>
          <w:b/>
          <w:bCs/>
        </w:rPr>
        <w:t>Interviewer:</w:t>
      </w:r>
      <w:r>
        <w:t xml:space="preserve"> Do you feel supported by the campus administration?</w:t>
      </w:r>
      <w:r>
        <w:br/>
      </w:r>
      <w:r>
        <w:rPr>
          <w:b/>
          <w:bCs/>
        </w:rPr>
        <w:t>Student:</w:t>
      </w:r>
      <w:r>
        <w:t xml:space="preserve"> They’re trying to stay neutral, but I think they need to step up and encourage open, respectful dialogue.</w:t>
      </w:r>
    </w:p>
    <w:p w:rsidR="00DB5F79" w:rsidRDefault="00000000">
      <w:r>
        <w:rPr>
          <w:b/>
          <w:bCs/>
        </w:rPr>
        <w:t>Interviewer:</w:t>
      </w:r>
      <w:r>
        <w:t xml:space="preserve"> How do you manage your emotions in moments like this?</w:t>
      </w:r>
      <w:r>
        <w:br/>
      </w:r>
      <w:r>
        <w:rPr>
          <w:b/>
          <w:bCs/>
        </w:rPr>
        <w:t>Student:</w:t>
      </w:r>
      <w:r>
        <w:t xml:space="preserve"> I remind myself why I’m doing this—it’s about helping students make safe and informed decisions.</w:t>
      </w:r>
    </w:p>
    <w:p w:rsidR="00DB5F79" w:rsidRDefault="00000000">
      <w:r>
        <w:rPr>
          <w:b/>
          <w:bCs/>
        </w:rPr>
        <w:t>Interviewer:</w:t>
      </w:r>
      <w:r>
        <w:t xml:space="preserve"> What keeps you motivated despite the backlash?</w:t>
      </w:r>
      <w:r>
        <w:br/>
      </w:r>
      <w:r>
        <w:rPr>
          <w:b/>
          <w:bCs/>
        </w:rPr>
        <w:t>Student:</w:t>
      </w:r>
      <w:r>
        <w:t xml:space="preserve"> I know this education makes a difference, and I believe in fighting for what’s right.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47666222" name="Horizontal Lin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8544BED" id="Horizontal Line 21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4:Family Responsibilities(e.g. caregiver roles)</w:t>
      </w:r>
    </w:p>
    <w:p w:rsidR="00DB5F79" w:rsidRDefault="00000000">
      <w:pPr>
        <w:rPr>
          <w:b/>
          <w:bCs/>
        </w:rPr>
      </w:pPr>
      <w:r>
        <w:rPr>
          <w:b/>
          <w:bCs/>
        </w:rPr>
        <w:lastRenderedPageBreak/>
        <w:t xml:space="preserve">A caregiver accompanying an elderly parent to a hospital appointment feels dismissed by medical staff who only address the patient, ignoring the caregiver’s insights. </w:t>
      </w:r>
    </w:p>
    <w:p w:rsidR="00DB5F79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DB5F79" w:rsidRDefault="00000000">
      <w:r>
        <w:rPr>
          <w:b/>
          <w:bCs/>
        </w:rPr>
        <w:t>Interviewer:</w:t>
      </w:r>
      <w:r>
        <w:t xml:space="preserve"> How did you feel when the medical staff only addressed your parent and not you?</w:t>
      </w:r>
      <w:r>
        <w:br/>
      </w:r>
      <w:r>
        <w:rPr>
          <w:b/>
          <w:bCs/>
        </w:rPr>
        <w:t>Caregiver:</w:t>
      </w:r>
      <w:r>
        <w:t xml:space="preserve"> I felt overlooked. I was there to help and share important insights, but it seemed like they didn’t see my role as valuable.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 staff ignored your input?</w:t>
      </w:r>
      <w:r>
        <w:br/>
      </w:r>
      <w:r>
        <w:rPr>
          <w:b/>
          <w:bCs/>
        </w:rPr>
        <w:t>Caregiver:</w:t>
      </w:r>
      <w:r>
        <w:t xml:space="preserve"> I think they were focused on the patient, which is understandable, but they didn’t realise I had important information to contribute.</w:t>
      </w:r>
    </w:p>
    <w:p w:rsidR="00DB5F79" w:rsidRDefault="00000000">
      <w:r>
        <w:rPr>
          <w:b/>
          <w:bCs/>
        </w:rPr>
        <w:t>Interviewer:</w:t>
      </w:r>
      <w:r>
        <w:t xml:space="preserve"> How did this experience affect your ability to advocate for your parent?</w:t>
      </w:r>
      <w:r>
        <w:br/>
      </w:r>
      <w:r>
        <w:rPr>
          <w:b/>
          <w:bCs/>
        </w:rPr>
        <w:t>Caregiver:</w:t>
      </w:r>
      <w:r>
        <w:t xml:space="preserve"> It made it harder to share observations about my parent’s condition, which are critical for their care.</w:t>
      </w:r>
    </w:p>
    <w:p w:rsidR="00DB5F79" w:rsidRDefault="00000000">
      <w:r>
        <w:rPr>
          <w:b/>
          <w:bCs/>
        </w:rPr>
        <w:t>Interviewer:</w:t>
      </w:r>
      <w:r>
        <w:t xml:space="preserve"> Did you try to interject or assert yourself during the appointment?</w:t>
      </w:r>
      <w:r>
        <w:br/>
      </w:r>
      <w:r>
        <w:rPr>
          <w:b/>
          <w:bCs/>
        </w:rPr>
        <w:t>Caregiver:</w:t>
      </w:r>
      <w:r>
        <w:t xml:space="preserve"> Yes, I did, but I had to repeat myself to be heard, which was frustrating.</w:t>
      </w:r>
    </w:p>
    <w:p w:rsidR="00DB5F79" w:rsidRDefault="00000000">
      <w:r>
        <w:rPr>
          <w:b/>
          <w:bCs/>
        </w:rPr>
        <w:t>Interviewer:</w:t>
      </w:r>
      <w:r>
        <w:t xml:space="preserve"> Do you think caregivers are often overlooked in medical settings?</w:t>
      </w:r>
      <w:r>
        <w:br/>
      </w:r>
      <w:r>
        <w:rPr>
          <w:b/>
          <w:bCs/>
        </w:rPr>
        <w:t>Caregiver:</w:t>
      </w:r>
      <w:r>
        <w:t xml:space="preserve"> Sometimes, yes. The focus is on the patient, but caregivers often have valuable insights to share.</w:t>
      </w:r>
    </w:p>
    <w:p w:rsidR="00DB5F79" w:rsidRDefault="00000000">
      <w:r>
        <w:rPr>
          <w:b/>
          <w:bCs/>
        </w:rPr>
        <w:t>Interviewer:</w:t>
      </w:r>
      <w:r>
        <w:t xml:space="preserve"> How did this treatment impact your confidence in the care process?</w:t>
      </w:r>
      <w:r>
        <w:br/>
      </w:r>
      <w:r>
        <w:rPr>
          <w:b/>
          <w:bCs/>
        </w:rPr>
        <w:t>Caregiver:</w:t>
      </w:r>
      <w:r>
        <w:t xml:space="preserve"> It made me feel less confident that my parent’s condition was being fully understood or addressed.</w:t>
      </w:r>
    </w:p>
    <w:p w:rsidR="00DB5F79" w:rsidRDefault="00000000">
      <w:r>
        <w:rPr>
          <w:b/>
          <w:bCs/>
        </w:rPr>
        <w:t>Interviewer:</w:t>
      </w:r>
      <w:r>
        <w:t xml:space="preserve"> Have you faced similar experiences in other medical settings?</w:t>
      </w:r>
      <w:r>
        <w:br/>
      </w:r>
      <w:r>
        <w:rPr>
          <w:b/>
          <w:bCs/>
        </w:rPr>
        <w:t>Caregiver:</w:t>
      </w:r>
      <w:r>
        <w:t xml:space="preserve"> Occasionally, yes, but not always. Some staff are more aware of the caregiver’s role than others.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like to see in how medical staff interact with caregivers?</w:t>
      </w:r>
      <w:r>
        <w:br/>
      </w:r>
      <w:r>
        <w:rPr>
          <w:b/>
          <w:bCs/>
        </w:rPr>
        <w:t>Caregiver:</w:t>
      </w:r>
      <w:r>
        <w:t xml:space="preserve"> I’d like them to acknowledge caregivers more and actively ask for their input during the appointment.</w:t>
      </w:r>
    </w:p>
    <w:p w:rsidR="00DB5F79" w:rsidRDefault="00000000">
      <w:r>
        <w:rPr>
          <w:b/>
          <w:bCs/>
        </w:rPr>
        <w:t>Interviewer:</w:t>
      </w:r>
      <w:r>
        <w:t xml:space="preserve"> How did your parent respond to the interaction?</w:t>
      </w:r>
      <w:r>
        <w:br/>
      </w:r>
      <w:r>
        <w:rPr>
          <w:b/>
          <w:bCs/>
        </w:rPr>
        <w:t>Caregiver:</w:t>
      </w:r>
      <w:r>
        <w:t xml:space="preserve"> My parent didn’t seem to notice, but I felt it could impact the quality of care.</w:t>
      </w:r>
    </w:p>
    <w:p w:rsidR="00DB5F79" w:rsidRDefault="00000000">
      <w:r>
        <w:rPr>
          <w:b/>
          <w:bCs/>
        </w:rPr>
        <w:t>Interviewer:</w:t>
      </w:r>
      <w:r>
        <w:t xml:space="preserve"> What motivates you to continue advocating for your parent despite these challenges?</w:t>
      </w:r>
      <w:r>
        <w:br/>
      </w:r>
      <w:r>
        <w:rPr>
          <w:b/>
          <w:bCs/>
        </w:rPr>
        <w:t>Caregiver:</w:t>
      </w:r>
      <w:r>
        <w:t xml:space="preserve"> I want the best care for my parent, and I know that my input helps ensure they get it.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20859190" name="Horizontal Line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03590CA" id="Horizontal Line 38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medical staff focused only on your parent?</w:t>
      </w:r>
      <w:r>
        <w:br/>
      </w:r>
      <w:r>
        <w:rPr>
          <w:b/>
          <w:bCs/>
        </w:rPr>
        <w:t>Caregiver:</w:t>
      </w:r>
      <w:r>
        <w:t xml:space="preserve"> I felt a little dismissed. I was there to help, and I had insights to share, but they didn’t seem to consider me part of the conversation.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overlooked you?</w:t>
      </w:r>
      <w:r>
        <w:br/>
      </w:r>
      <w:r>
        <w:rPr>
          <w:b/>
          <w:bCs/>
        </w:rPr>
        <w:t>Caregiver:</w:t>
      </w:r>
      <w:r>
        <w:t xml:space="preserve"> I think they were focused on my parent, which makes sense, but they should have realised I could contribute helpful information.</w:t>
      </w:r>
    </w:p>
    <w:p w:rsidR="00DB5F79" w:rsidRDefault="00000000">
      <w:r>
        <w:rPr>
          <w:b/>
          <w:bCs/>
        </w:rPr>
        <w:t>Interviewer:</w:t>
      </w:r>
      <w:r>
        <w:t xml:space="preserve"> Did you try to get their attention?</w:t>
      </w:r>
      <w:r>
        <w:br/>
      </w:r>
      <w:r>
        <w:rPr>
          <w:b/>
          <w:bCs/>
        </w:rPr>
        <w:t>Caregiver:</w:t>
      </w:r>
      <w:r>
        <w:t xml:space="preserve"> Yes, but I felt like I had to interrupt, which isn’t ideal when trying to communicate important points.</w:t>
      </w:r>
    </w:p>
    <w:p w:rsidR="00DB5F79" w:rsidRDefault="00000000">
      <w:r>
        <w:rPr>
          <w:b/>
          <w:bCs/>
        </w:rPr>
        <w:t>Interviewer:</w:t>
      </w:r>
      <w:r>
        <w:t xml:space="preserve"> Do you think this is a common issue for caregivers?</w:t>
      </w:r>
      <w:r>
        <w:br/>
      </w:r>
      <w:r>
        <w:rPr>
          <w:b/>
          <w:bCs/>
        </w:rPr>
        <w:t>Caregiver:</w:t>
      </w:r>
      <w:r>
        <w:t xml:space="preserve"> Yes, I think caregivers are often overlooked because the staff naturally focus on the patient.</w:t>
      </w:r>
    </w:p>
    <w:p w:rsidR="00DB5F79" w:rsidRDefault="00000000">
      <w:r>
        <w:rPr>
          <w:b/>
          <w:bCs/>
        </w:rPr>
        <w:t>Interviewer:</w:t>
      </w:r>
      <w:r>
        <w:t xml:space="preserve"> How did this affect your confidence in the care your parent was receiving?</w:t>
      </w:r>
      <w:r>
        <w:br/>
      </w:r>
      <w:r>
        <w:rPr>
          <w:b/>
          <w:bCs/>
        </w:rPr>
        <w:t>Caregiver:</w:t>
      </w:r>
      <w:r>
        <w:t xml:space="preserve"> It made me worry that something important might be missed because they weren’t listening to me.</w:t>
      </w:r>
    </w:p>
    <w:p w:rsidR="00DB5F79" w:rsidRDefault="00000000">
      <w:r>
        <w:rPr>
          <w:b/>
          <w:bCs/>
        </w:rPr>
        <w:t>Interviewer:</w:t>
      </w:r>
      <w:r>
        <w:t xml:space="preserve"> Have you experienced this before in similar settings?</w:t>
      </w:r>
      <w:r>
        <w:br/>
      </w:r>
      <w:r>
        <w:rPr>
          <w:b/>
          <w:bCs/>
        </w:rPr>
        <w:t>Caregiver:</w:t>
      </w:r>
      <w:r>
        <w:t xml:space="preserve"> Sometimes, but it’s not always the case. Some medical staff are more inclusive of caregivers.</w:t>
      </w:r>
    </w:p>
    <w:p w:rsidR="00DB5F79" w:rsidRDefault="00000000">
      <w:r>
        <w:rPr>
          <w:b/>
          <w:bCs/>
        </w:rPr>
        <w:t>Interviewer:</w:t>
      </w:r>
      <w:r>
        <w:t xml:space="preserve"> How did this experience make you feel as a caregiver?</w:t>
      </w:r>
      <w:r>
        <w:br/>
      </w:r>
      <w:r>
        <w:rPr>
          <w:b/>
          <w:bCs/>
        </w:rPr>
        <w:t>Caregiver:</w:t>
      </w:r>
      <w:r>
        <w:t xml:space="preserve"> It was frustrating. I want to help, but it’s hard to do that when you feel sidelined.</w:t>
      </w:r>
    </w:p>
    <w:p w:rsidR="00DB5F79" w:rsidRDefault="00000000">
      <w:r>
        <w:rPr>
          <w:b/>
          <w:bCs/>
        </w:rPr>
        <w:t>Interviewer:</w:t>
      </w:r>
      <w:r>
        <w:t xml:space="preserve"> What changes would make this experience better for caregivers?</w:t>
      </w:r>
      <w:r>
        <w:br/>
      </w:r>
      <w:r>
        <w:rPr>
          <w:b/>
          <w:bCs/>
        </w:rPr>
        <w:t>Caregiver:</w:t>
      </w:r>
      <w:r>
        <w:t xml:space="preserve"> Medical staff should take the time to ask for the caregiver’s perspective, especially if they’re directly involved in care.</w:t>
      </w:r>
    </w:p>
    <w:p w:rsidR="00DB5F79" w:rsidRDefault="00000000">
      <w:r>
        <w:rPr>
          <w:b/>
          <w:bCs/>
        </w:rPr>
        <w:t>Interviewer:</w:t>
      </w:r>
      <w:r>
        <w:t xml:space="preserve"> Did your parent notice the way you were treated?</w:t>
      </w:r>
      <w:r>
        <w:br/>
      </w:r>
      <w:r>
        <w:rPr>
          <w:b/>
          <w:bCs/>
        </w:rPr>
        <w:t>Caregiver:</w:t>
      </w:r>
      <w:r>
        <w:t xml:space="preserve"> I don’t think so, but it made me feel like I wasn’t being useful, even though I had important information.</w:t>
      </w:r>
    </w:p>
    <w:p w:rsidR="00DB5F79" w:rsidRDefault="00000000">
      <w:r>
        <w:rPr>
          <w:b/>
          <w:bCs/>
        </w:rPr>
        <w:t>Interviewer:</w:t>
      </w:r>
      <w:r>
        <w:t xml:space="preserve"> Why do you stay involved despite challenges like this?</w:t>
      </w:r>
      <w:r>
        <w:br/>
      </w:r>
      <w:r>
        <w:rPr>
          <w:b/>
          <w:bCs/>
        </w:rPr>
        <w:t>Caregiver:</w:t>
      </w:r>
      <w:r>
        <w:t xml:space="preserve"> Because I care about my parent’s well-being, and I know my role makes a difference.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22697434" name="Horizontal Line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65451F2" id="Horizontal Line 38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medical staff ignored you and focused only on your parent?</w:t>
      </w:r>
      <w:r>
        <w:br/>
      </w:r>
      <w:r>
        <w:rPr>
          <w:b/>
          <w:bCs/>
        </w:rPr>
        <w:t>Caregiver:</w:t>
      </w:r>
      <w:r>
        <w:t xml:space="preserve"> I felt sidelined. It was like I wasn’t there, even though I had valuable insights to share about my parent’s health.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chose not to include you in the discussion?</w:t>
      </w:r>
      <w:r>
        <w:br/>
      </w:r>
      <w:r>
        <w:rPr>
          <w:b/>
          <w:bCs/>
        </w:rPr>
        <w:t>Caregiver:</w:t>
      </w:r>
      <w:r>
        <w:t xml:space="preserve"> I think they assumed that only the patient’s input matters, which isn’t realistic in many caregiving situations.</w:t>
      </w:r>
    </w:p>
    <w:p w:rsidR="00DB5F79" w:rsidRDefault="00000000">
      <w:r>
        <w:rPr>
          <w:b/>
          <w:bCs/>
        </w:rPr>
        <w:t>Interviewer:</w:t>
      </w:r>
      <w:r>
        <w:t xml:space="preserve"> How did this experience impact your confidence in advocating for your parent?</w:t>
      </w:r>
      <w:r>
        <w:br/>
      </w:r>
      <w:r>
        <w:rPr>
          <w:b/>
          <w:bCs/>
        </w:rPr>
        <w:t>Caregiver:</w:t>
      </w:r>
      <w:r>
        <w:t xml:space="preserve"> It made me feel invisible and frustrated. I had to push hard to make my voice heard.</w:t>
      </w:r>
    </w:p>
    <w:p w:rsidR="00DB5F79" w:rsidRDefault="00000000">
      <w:r>
        <w:rPr>
          <w:b/>
          <w:bCs/>
        </w:rPr>
        <w:t>Interviewer:</w:t>
      </w:r>
      <w:r>
        <w:t xml:space="preserve"> Did you try to speak up?</w:t>
      </w:r>
      <w:r>
        <w:br/>
      </w:r>
      <w:r>
        <w:rPr>
          <w:b/>
          <w:bCs/>
        </w:rPr>
        <w:t>Caregiver:</w:t>
      </w:r>
      <w:r>
        <w:t xml:space="preserve"> Yes, but I felt like I was interrupting or being a nuisance rather than helping.</w:t>
      </w:r>
    </w:p>
    <w:p w:rsidR="00DB5F79" w:rsidRDefault="00000000">
      <w:r>
        <w:rPr>
          <w:b/>
          <w:bCs/>
        </w:rPr>
        <w:t>Interviewer:</w:t>
      </w:r>
      <w:r>
        <w:t xml:space="preserve"> Do you think caregivers face bias in medical settings?</w:t>
      </w:r>
      <w:r>
        <w:br/>
      </w:r>
      <w:r>
        <w:rPr>
          <w:b/>
          <w:bCs/>
        </w:rPr>
        <w:t>Caregiver:</w:t>
      </w:r>
      <w:r>
        <w:t xml:space="preserve"> Definitely. Some medical staff don’t see us as part of the care team, which makes it harder to contribute.</w:t>
      </w:r>
    </w:p>
    <w:p w:rsidR="00DB5F79" w:rsidRDefault="00000000">
      <w:r>
        <w:rPr>
          <w:b/>
          <w:bCs/>
        </w:rPr>
        <w:t>Interviewer:</w:t>
      </w:r>
      <w:r>
        <w:t xml:space="preserve"> How does this treatment affect your trust in medical professionals?</w:t>
      </w:r>
      <w:r>
        <w:br/>
      </w:r>
      <w:r>
        <w:rPr>
          <w:b/>
          <w:bCs/>
        </w:rPr>
        <w:t>Caregiver:</w:t>
      </w:r>
      <w:r>
        <w:t xml:space="preserve"> It makes me question whether they’re really considering the full picture of my parent’s condition.</w:t>
      </w:r>
    </w:p>
    <w:p w:rsidR="00DB5F79" w:rsidRDefault="00000000">
      <w:r>
        <w:rPr>
          <w:b/>
          <w:bCs/>
        </w:rPr>
        <w:t>Interviewer:</w:t>
      </w:r>
      <w:r>
        <w:t xml:space="preserve"> Have you encountered similar situations in the past?</w:t>
      </w:r>
      <w:r>
        <w:br/>
      </w:r>
      <w:r>
        <w:rPr>
          <w:b/>
          <w:bCs/>
        </w:rPr>
        <w:t>Caregiver:</w:t>
      </w:r>
      <w:r>
        <w:t xml:space="preserve"> Yes, it happens fairly often. Caregivers are often left out of conversations where they should be involved.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like to see?</w:t>
      </w:r>
      <w:r>
        <w:br/>
      </w:r>
      <w:r>
        <w:rPr>
          <w:b/>
          <w:bCs/>
        </w:rPr>
        <w:t>Caregiver:</w:t>
      </w:r>
      <w:r>
        <w:t xml:space="preserve"> I’d like staff to recognise that caregivers can provide essential information and deserve to be heard.</w:t>
      </w:r>
    </w:p>
    <w:p w:rsidR="00DB5F79" w:rsidRDefault="00000000">
      <w:r>
        <w:rPr>
          <w:b/>
          <w:bCs/>
        </w:rPr>
        <w:t>Interviewer:</w:t>
      </w:r>
      <w:r>
        <w:t xml:space="preserve"> How did this affect your parent’s care overall?</w:t>
      </w:r>
      <w:r>
        <w:br/>
      </w:r>
      <w:r>
        <w:rPr>
          <w:b/>
          <w:bCs/>
        </w:rPr>
        <w:t>Caregiver:</w:t>
      </w:r>
      <w:r>
        <w:t xml:space="preserve"> I worry that the staff missed important details that I could have provided.</w:t>
      </w:r>
    </w:p>
    <w:p w:rsidR="00DB5F79" w:rsidRDefault="00000000">
      <w:r>
        <w:rPr>
          <w:b/>
          <w:bCs/>
        </w:rPr>
        <w:t>Interviewer:</w:t>
      </w:r>
      <w:r>
        <w:t xml:space="preserve"> What keeps you motivated to advocate for your parent?</w:t>
      </w:r>
      <w:r>
        <w:br/>
      </w:r>
      <w:r>
        <w:rPr>
          <w:b/>
          <w:bCs/>
        </w:rPr>
        <w:t>Caregiver:</w:t>
      </w:r>
      <w:r>
        <w:t xml:space="preserve"> My parent relies on me, and I know I play a key role in making sure they get the care they need.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09526414" name="Horizontal Line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0685167" id="Horizontal Line 3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medical staff ignored you and only addressed your parent?</w:t>
      </w:r>
      <w:r>
        <w:br/>
      </w:r>
      <w:r>
        <w:rPr>
          <w:b/>
          <w:bCs/>
        </w:rPr>
        <w:t>Caregiver:</w:t>
      </w:r>
      <w:r>
        <w:t xml:space="preserve"> I felt completely dismissed, as if my role didn’t matter at all. It was frustrating because I had important insights to share.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chose to focus only on your parent?</w:t>
      </w:r>
      <w:r>
        <w:br/>
      </w:r>
      <w:r>
        <w:rPr>
          <w:b/>
          <w:bCs/>
        </w:rPr>
        <w:t>Caregiver:</w:t>
      </w:r>
      <w:r>
        <w:t xml:space="preserve"> I think they assumed the patient’s voice is the only one that counts, even though caregivers often see details patients miss.</w:t>
      </w:r>
    </w:p>
    <w:p w:rsidR="00DB5F79" w:rsidRDefault="00000000">
      <w:r>
        <w:rPr>
          <w:b/>
          <w:bCs/>
        </w:rPr>
        <w:t>Interviewer:</w:t>
      </w:r>
      <w:r>
        <w:t xml:space="preserve"> Did you try to share your observations with the staff?</w:t>
      </w:r>
      <w:r>
        <w:br/>
      </w:r>
      <w:r>
        <w:rPr>
          <w:b/>
          <w:bCs/>
        </w:rPr>
        <w:t>Caregiver:</w:t>
      </w:r>
      <w:r>
        <w:t xml:space="preserve"> Yes, but I had to interrupt them to get a word in. Even then, I felt like they weren’t really listening.</w:t>
      </w:r>
    </w:p>
    <w:p w:rsidR="00DB5F79" w:rsidRDefault="00000000">
      <w:r>
        <w:rPr>
          <w:b/>
          <w:bCs/>
        </w:rPr>
        <w:t>Interviewer:</w:t>
      </w:r>
      <w:r>
        <w:t xml:space="preserve"> How does this treatment affect your ability to advocate for your parent?</w:t>
      </w:r>
      <w:r>
        <w:br/>
      </w:r>
      <w:r>
        <w:rPr>
          <w:b/>
          <w:bCs/>
        </w:rPr>
        <w:t>Caregiver:</w:t>
      </w:r>
      <w:r>
        <w:t xml:space="preserve"> It makes me feel powerless. I know I have valuable information, but it’s hard to share when no one takes me seriously.</w:t>
      </w:r>
    </w:p>
    <w:p w:rsidR="00DB5F79" w:rsidRDefault="00000000">
      <w:r>
        <w:rPr>
          <w:b/>
          <w:bCs/>
        </w:rPr>
        <w:t>Interviewer:</w:t>
      </w:r>
      <w:r>
        <w:t xml:space="preserve"> Do you think caregivers often face this kind of bias in medical settings?</w:t>
      </w:r>
      <w:r>
        <w:br/>
      </w:r>
      <w:r>
        <w:rPr>
          <w:b/>
          <w:bCs/>
        </w:rPr>
        <w:t>Caregiver:</w:t>
      </w:r>
      <w:r>
        <w:t xml:space="preserve"> Yes, absolutely. It’s as if we’re invisible, even though we’re part of the care process.</w:t>
      </w:r>
    </w:p>
    <w:p w:rsidR="00DB5F79" w:rsidRDefault="00000000">
      <w:r>
        <w:rPr>
          <w:b/>
          <w:bCs/>
        </w:rPr>
        <w:t>Interviewer:</w:t>
      </w:r>
      <w:r>
        <w:t xml:space="preserve"> How did this experience affect your trust in the medical staff?</w:t>
      </w:r>
      <w:r>
        <w:br/>
      </w:r>
      <w:r>
        <w:rPr>
          <w:b/>
          <w:bCs/>
        </w:rPr>
        <w:t>Caregiver:</w:t>
      </w:r>
      <w:r>
        <w:t xml:space="preserve"> It made me question whether they were really considering the full picture of my parent’s condition.</w:t>
      </w:r>
    </w:p>
    <w:p w:rsidR="00DB5F79" w:rsidRDefault="00000000">
      <w:r>
        <w:rPr>
          <w:b/>
          <w:bCs/>
        </w:rPr>
        <w:t>Interviewer:</w:t>
      </w:r>
      <w:r>
        <w:t xml:space="preserve"> Has this happened before in other medical situations?</w:t>
      </w:r>
      <w:r>
        <w:br/>
      </w:r>
      <w:r>
        <w:rPr>
          <w:b/>
          <w:bCs/>
        </w:rPr>
        <w:t>Caregiver:</w:t>
      </w:r>
      <w:r>
        <w:t xml:space="preserve"> Yes, it happens frequently. Caregivers are often dismissed, even when we have critical insights.</w:t>
      </w:r>
    </w:p>
    <w:p w:rsidR="00DB5F79" w:rsidRDefault="00000000">
      <w:r>
        <w:rPr>
          <w:b/>
          <w:bCs/>
        </w:rPr>
        <w:t>Interviewer:</w:t>
      </w:r>
      <w:r>
        <w:t xml:space="preserve"> How did your parent respond to the staff ignoring you?</w:t>
      </w:r>
      <w:r>
        <w:br/>
      </w:r>
      <w:r>
        <w:rPr>
          <w:b/>
          <w:bCs/>
        </w:rPr>
        <w:t>Caregiver:</w:t>
      </w:r>
      <w:r>
        <w:t xml:space="preserve"> My parent didn’t say anything, but I know they trust me to help them, and I felt I couldn’t do that properly.</w:t>
      </w:r>
    </w:p>
    <w:p w:rsidR="00DB5F79" w:rsidRDefault="00000000">
      <w:r>
        <w:rPr>
          <w:b/>
          <w:bCs/>
        </w:rPr>
        <w:t>Interviewer:</w:t>
      </w:r>
      <w:r>
        <w:t xml:space="preserve"> What changes would make this situation better for caregivers?</w:t>
      </w:r>
      <w:r>
        <w:br/>
      </w:r>
      <w:r>
        <w:rPr>
          <w:b/>
          <w:bCs/>
        </w:rPr>
        <w:t>Caregiver:</w:t>
      </w:r>
      <w:r>
        <w:t xml:space="preserve"> Medical staff should recognise caregivers as partners in the care process and ask for our input directly.</w:t>
      </w:r>
    </w:p>
    <w:p w:rsidR="00DB5F79" w:rsidRDefault="00000000">
      <w:r>
        <w:rPr>
          <w:b/>
          <w:bCs/>
        </w:rPr>
        <w:t>Interviewer:</w:t>
      </w:r>
      <w:r>
        <w:t xml:space="preserve"> What keeps you going despite these challenges?</w:t>
      </w:r>
      <w:r>
        <w:br/>
      </w:r>
      <w:r>
        <w:rPr>
          <w:b/>
          <w:bCs/>
        </w:rPr>
        <w:t>Caregiver:</w:t>
      </w:r>
      <w:r>
        <w:t xml:space="preserve"> I know my parent relies on me, and I want to make sure they get the best possible care.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24333856" name="Horizontal Line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8CAF83" id="Horizontal Line 3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medical staff ignored your input?</w:t>
      </w:r>
      <w:r>
        <w:br/>
      </w:r>
      <w:r>
        <w:rPr>
          <w:b/>
          <w:bCs/>
        </w:rPr>
        <w:t>Caregiver:</w:t>
      </w:r>
      <w:r>
        <w:t xml:space="preserve"> I felt completely disrespected. They acted like I wasn’t even there, even though I’m the one who knows my parent’s day-to-day needs.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behaved that way?</w:t>
      </w:r>
      <w:r>
        <w:br/>
      </w:r>
      <w:r>
        <w:rPr>
          <w:b/>
          <w:bCs/>
        </w:rPr>
        <w:t>Caregiver:</w:t>
      </w:r>
      <w:r>
        <w:t xml:space="preserve"> I think they don’t value caregivers. They see us as unnecessary or unqualified to contribute.</w:t>
      </w:r>
    </w:p>
    <w:p w:rsidR="00DB5F79" w:rsidRDefault="00000000">
      <w:r>
        <w:rPr>
          <w:b/>
          <w:bCs/>
        </w:rPr>
        <w:t>Interviewer:</w:t>
      </w:r>
      <w:r>
        <w:t xml:space="preserve"> Did you try to make yourself heard?</w:t>
      </w:r>
      <w:r>
        <w:br/>
      </w:r>
      <w:r>
        <w:rPr>
          <w:b/>
          <w:bCs/>
        </w:rPr>
        <w:t>Caregiver:</w:t>
      </w:r>
      <w:r>
        <w:t xml:space="preserve"> I did, but they barely acknowledged me. It was like I was interrupting when I was only trying to help.</w:t>
      </w:r>
    </w:p>
    <w:p w:rsidR="00DB5F79" w:rsidRDefault="00000000">
      <w:r>
        <w:rPr>
          <w:b/>
          <w:bCs/>
        </w:rPr>
        <w:t>Interviewer:</w:t>
      </w:r>
      <w:r>
        <w:t xml:space="preserve"> How did this experience affect your confidence in advocating for your parent?</w:t>
      </w:r>
      <w:r>
        <w:br/>
      </w:r>
      <w:r>
        <w:rPr>
          <w:b/>
          <w:bCs/>
        </w:rPr>
        <w:t>Caregiver:</w:t>
      </w:r>
      <w:r>
        <w:t xml:space="preserve"> It was incredibly demoralising. It’s hard to keep pushing when you’re treated as irrelevant.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bias against caregivers in medical settings?</w:t>
      </w:r>
      <w:r>
        <w:br/>
      </w:r>
      <w:r>
        <w:rPr>
          <w:b/>
          <w:bCs/>
        </w:rPr>
        <w:t>Caregiver:</w:t>
      </w:r>
      <w:r>
        <w:t xml:space="preserve"> Yes. They seem to think only doctors or patients have a say, and they overlook the caregiver’s role entirely.</w:t>
      </w:r>
    </w:p>
    <w:p w:rsidR="00DB5F79" w:rsidRDefault="00000000">
      <w:r>
        <w:rPr>
          <w:b/>
          <w:bCs/>
        </w:rPr>
        <w:t>Interviewer:</w:t>
      </w:r>
      <w:r>
        <w:t xml:space="preserve"> How did this behaviour impact your trust in the staff?</w:t>
      </w:r>
      <w:r>
        <w:br/>
      </w:r>
      <w:r>
        <w:rPr>
          <w:b/>
          <w:bCs/>
        </w:rPr>
        <w:t>Caregiver:</w:t>
      </w:r>
      <w:r>
        <w:t xml:space="preserve"> I lost a lot of trust. If they won’t listen to me, I don’t believe they’re giving my parent the care they need.</w:t>
      </w:r>
    </w:p>
    <w:p w:rsidR="00DB5F79" w:rsidRDefault="00000000">
      <w:r>
        <w:rPr>
          <w:b/>
          <w:bCs/>
        </w:rPr>
        <w:t>Interviewer:</w:t>
      </w:r>
      <w:r>
        <w:t xml:space="preserve"> Have you faced similar situations before?</w:t>
      </w:r>
      <w:r>
        <w:br/>
      </w:r>
      <w:r>
        <w:rPr>
          <w:b/>
          <w:bCs/>
        </w:rPr>
        <w:t>Caregiver:</w:t>
      </w:r>
      <w:r>
        <w:t xml:space="preserve"> All the time. Caregivers are treated like background noise, even though we know the patient’s situation best.</w:t>
      </w:r>
    </w:p>
    <w:p w:rsidR="00DB5F79" w:rsidRDefault="00000000">
      <w:r>
        <w:rPr>
          <w:b/>
          <w:bCs/>
        </w:rPr>
        <w:t>Interviewer:</w:t>
      </w:r>
      <w:r>
        <w:t xml:space="preserve"> How did your parent react to the staff ignoring you?</w:t>
      </w:r>
      <w:r>
        <w:br/>
      </w:r>
      <w:r>
        <w:rPr>
          <w:b/>
          <w:bCs/>
        </w:rPr>
        <w:t>Caregiver:</w:t>
      </w:r>
      <w:r>
        <w:t xml:space="preserve"> My parent didn’t say anything, but I know they rely on me. I felt like I couldn’t fulfil my role properly.</w:t>
      </w:r>
    </w:p>
    <w:p w:rsidR="00DB5F79" w:rsidRDefault="00000000">
      <w:r>
        <w:rPr>
          <w:b/>
          <w:bCs/>
        </w:rPr>
        <w:t>Interviewer:</w:t>
      </w:r>
      <w:r>
        <w:t xml:space="preserve"> What needs to change to fix this problem?</w:t>
      </w:r>
      <w:r>
        <w:br/>
      </w:r>
      <w:r>
        <w:rPr>
          <w:b/>
          <w:bCs/>
        </w:rPr>
        <w:t>Caregiver:</w:t>
      </w:r>
      <w:r>
        <w:t xml:space="preserve"> Medical staff need training to understand that caregivers are part of the team and that we bring valuable information.</w:t>
      </w:r>
    </w:p>
    <w:p w:rsidR="00DB5F79" w:rsidRDefault="00000000">
      <w:r>
        <w:rPr>
          <w:b/>
          <w:bCs/>
        </w:rPr>
        <w:t>Interviewer:</w:t>
      </w:r>
      <w:r>
        <w:t xml:space="preserve"> Why do you keep advocating for your parent despite this?</w:t>
      </w:r>
      <w:r>
        <w:br/>
      </w:r>
      <w:r>
        <w:rPr>
          <w:b/>
          <w:bCs/>
        </w:rPr>
        <w:t>Caregiver:</w:t>
      </w:r>
      <w:r>
        <w:t xml:space="preserve"> Because I know my parent depends on me. I can’t let these obstacles stop me from supporting them.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88250561" name="Horizontal Line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EC6E7CB" id="Horizontal Line 38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it feel when the medical staff completely ignored you during the appointment?</w:t>
      </w:r>
      <w:r>
        <w:br/>
      </w:r>
      <w:r>
        <w:rPr>
          <w:b/>
          <w:bCs/>
        </w:rPr>
        <w:t>Caregiver:</w:t>
      </w:r>
      <w:r>
        <w:t xml:space="preserve"> It was infuriating. They acted as if I was invisible, even though I’m the one managing my parent’s care day-to-day.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refused to listen to you?</w:t>
      </w:r>
      <w:r>
        <w:br/>
      </w:r>
      <w:r>
        <w:rPr>
          <w:b/>
          <w:bCs/>
        </w:rPr>
        <w:t>Caregiver:</w:t>
      </w:r>
      <w:r>
        <w:t xml:space="preserve"> They were dismissive, probably assuming I had nothing useful to say because I’m “just the caregiver.”</w:t>
      </w:r>
    </w:p>
    <w:p w:rsidR="00DB5F79" w:rsidRDefault="00000000">
      <w:r>
        <w:rPr>
          <w:b/>
          <w:bCs/>
        </w:rPr>
        <w:t>Interviewer:</w:t>
      </w:r>
      <w:r>
        <w:t xml:space="preserve"> Did you try to speak up and share your insights?</w:t>
      </w:r>
      <w:r>
        <w:br/>
      </w:r>
      <w:r>
        <w:rPr>
          <w:b/>
          <w:bCs/>
        </w:rPr>
        <w:t>Caregiver:</w:t>
      </w:r>
      <w:r>
        <w:t xml:space="preserve"> I did, but they ignored me or brushed me off like I was interrupting their work.</w:t>
      </w:r>
    </w:p>
    <w:p w:rsidR="00DB5F79" w:rsidRDefault="00000000">
      <w:r>
        <w:rPr>
          <w:b/>
          <w:bCs/>
        </w:rPr>
        <w:t>Interviewer:</w:t>
      </w:r>
      <w:r>
        <w:t xml:space="preserve"> How did this treatment impact your ability to advocate for your parent?</w:t>
      </w:r>
      <w:r>
        <w:br/>
      </w:r>
      <w:r>
        <w:rPr>
          <w:b/>
          <w:bCs/>
        </w:rPr>
        <w:t>Caregiver:</w:t>
      </w:r>
      <w:r>
        <w:t xml:space="preserve"> It made me feel powerless and angry. They ignored critical information that could affect my parent’s care.</w:t>
      </w:r>
    </w:p>
    <w:p w:rsidR="00DB5F79" w:rsidRDefault="00000000">
      <w:r>
        <w:rPr>
          <w:b/>
          <w:bCs/>
        </w:rPr>
        <w:t>Interviewer:</w:t>
      </w:r>
      <w:r>
        <w:t xml:space="preserve"> Do you think caregivers are treated unfairly in medical settings?</w:t>
      </w:r>
      <w:r>
        <w:br/>
      </w:r>
      <w:r>
        <w:rPr>
          <w:b/>
          <w:bCs/>
        </w:rPr>
        <w:t>Caregiver:</w:t>
      </w:r>
      <w:r>
        <w:t xml:space="preserve"> Yes, completely. Caregivers are disrespected and undervalued, even though we know the patient’s needs better than anyone.</w:t>
      </w:r>
    </w:p>
    <w:p w:rsidR="00DB5F79" w:rsidRDefault="00000000">
      <w:r>
        <w:rPr>
          <w:b/>
          <w:bCs/>
        </w:rPr>
        <w:t>Interviewer:</w:t>
      </w:r>
      <w:r>
        <w:t xml:space="preserve"> How did this experience impact your trust in the staff?</w:t>
      </w:r>
      <w:r>
        <w:br/>
      </w:r>
      <w:r>
        <w:rPr>
          <w:b/>
          <w:bCs/>
        </w:rPr>
        <w:t>Caregiver:</w:t>
      </w:r>
      <w:r>
        <w:t xml:space="preserve"> I don’t trust them at all now. If they can’t even listen to me, how can I trust them to take my parent’s care seriously?</w:t>
      </w:r>
    </w:p>
    <w:p w:rsidR="00DB5F79" w:rsidRDefault="00000000">
      <w:r>
        <w:rPr>
          <w:b/>
          <w:bCs/>
        </w:rPr>
        <w:t>Interviewer:</w:t>
      </w:r>
      <w:r>
        <w:t xml:space="preserve"> Has this happened to you before?</w:t>
      </w:r>
      <w:r>
        <w:br/>
      </w:r>
      <w:r>
        <w:rPr>
          <w:b/>
          <w:bCs/>
        </w:rPr>
        <w:t>Caregiver:</w:t>
      </w:r>
      <w:r>
        <w:t xml:space="preserve"> Yes, and it’s getting worse. Caregivers are consistently treated like we don’t matter.</w:t>
      </w:r>
    </w:p>
    <w:p w:rsidR="00DB5F79" w:rsidRDefault="00000000">
      <w:r>
        <w:rPr>
          <w:b/>
          <w:bCs/>
        </w:rPr>
        <w:t>Interviewer:</w:t>
      </w:r>
      <w:r>
        <w:t xml:space="preserve"> How did your parent react to the way you were treated?</w:t>
      </w:r>
      <w:r>
        <w:br/>
      </w:r>
      <w:r>
        <w:rPr>
          <w:b/>
          <w:bCs/>
        </w:rPr>
        <w:t>Caregiver:</w:t>
      </w:r>
      <w:r>
        <w:t xml:space="preserve"> My parent didn’t say anything, but I know they felt uncomfortable seeing me being ignored.</w:t>
      </w:r>
    </w:p>
    <w:p w:rsidR="00DB5F79" w:rsidRDefault="00000000">
      <w:r>
        <w:rPr>
          <w:b/>
          <w:bCs/>
        </w:rPr>
        <w:t>Interviewer:</w:t>
      </w:r>
      <w:r>
        <w:t xml:space="preserve"> What changes need to happen to stop this kind of bias?</w:t>
      </w:r>
      <w:r>
        <w:br/>
      </w:r>
      <w:r>
        <w:rPr>
          <w:b/>
          <w:bCs/>
        </w:rPr>
        <w:t>Caregiver:</w:t>
      </w:r>
      <w:r>
        <w:t xml:space="preserve"> Medical professionals need to be trained to respect caregivers as part of the care team, not ignore us.</w:t>
      </w:r>
    </w:p>
    <w:p w:rsidR="00DB5F79" w:rsidRDefault="00000000">
      <w:r>
        <w:rPr>
          <w:b/>
          <w:bCs/>
        </w:rPr>
        <w:t>Interviewer:</w:t>
      </w:r>
      <w:r>
        <w:t xml:space="preserve"> Why do you keep pushing for your parent’s care despite this mistreatment?</w:t>
      </w:r>
      <w:r>
        <w:br/>
      </w:r>
      <w:r>
        <w:rPr>
          <w:b/>
          <w:bCs/>
        </w:rPr>
        <w:t>Caregiver:</w:t>
      </w:r>
      <w:r>
        <w:t xml:space="preserve"> Because I don’t have a choice. I’m the only one ensuring my parent gets the attention and care they deserve.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54562877" name="Horizontal Line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4FCB3E" id="Horizontal Line 3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rPr>
          <w:b/>
          <w:bCs/>
        </w:rPr>
      </w:pPr>
      <w:r>
        <w:rPr>
          <w:b/>
          <w:bCs/>
        </w:rPr>
        <w:t>Mixed Version 1: Age Bias, Role Bias, and Gender Bias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medical staff ignored you and focused only on your parent?</w:t>
      </w:r>
      <w:r>
        <w:br/>
      </w:r>
      <w:r>
        <w:rPr>
          <w:b/>
          <w:bCs/>
        </w:rPr>
        <w:t>Caregiver:</w:t>
      </w:r>
      <w:r>
        <w:t xml:space="preserve"> I felt dismissed and underestimated. It seemed like they assumed my input wasn’t necessary because I’m “just the caregiver.”</w:t>
      </w:r>
    </w:p>
    <w:p w:rsidR="00DB5F79" w:rsidRDefault="00000000">
      <w:r>
        <w:rPr>
          <w:b/>
          <w:bCs/>
        </w:rPr>
        <w:t>Interviewer:</w:t>
      </w:r>
      <w:r>
        <w:t xml:space="preserve"> Do you think age played a role in how the staff handled the situation?</w:t>
      </w:r>
      <w:r>
        <w:br/>
      </w:r>
      <w:r>
        <w:rPr>
          <w:b/>
          <w:bCs/>
        </w:rPr>
        <w:t>Caregiver:</w:t>
      </w:r>
      <w:r>
        <w:t xml:space="preserve"> Yes, they seemed to focus entirely on my parent because of their age, as if older adults can’t rely on caregivers for support.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overlooked you during the appointment?</w:t>
      </w:r>
      <w:r>
        <w:br/>
      </w:r>
      <w:r>
        <w:rPr>
          <w:b/>
          <w:bCs/>
        </w:rPr>
        <w:t>Caregiver:</w:t>
      </w:r>
      <w:r>
        <w:t xml:space="preserve"> I think they didn’t take me seriously, perhaps because of outdated assumptions about caregivers or gender roles in healthcare.</w:t>
      </w:r>
    </w:p>
    <w:p w:rsidR="00DB5F79" w:rsidRDefault="00000000">
      <w:r>
        <w:rPr>
          <w:b/>
          <w:bCs/>
        </w:rPr>
        <w:t>Interviewer:</w:t>
      </w:r>
      <w:r>
        <w:t xml:space="preserve"> How did this affect your ability to advocate for your parent?</w:t>
      </w:r>
      <w:r>
        <w:br/>
      </w:r>
      <w:r>
        <w:rPr>
          <w:b/>
          <w:bCs/>
        </w:rPr>
        <w:t>Caregiver:</w:t>
      </w:r>
      <w:r>
        <w:t xml:space="preserve"> It made it difficult. I had to assert myself several times, and I felt like they were dismissing my concerns as unimportant.</w:t>
      </w:r>
    </w:p>
    <w:p w:rsidR="00DB5F79" w:rsidRDefault="00000000">
      <w:r>
        <w:rPr>
          <w:b/>
          <w:bCs/>
        </w:rPr>
        <w:t>Interviewer:</w:t>
      </w:r>
      <w:r>
        <w:t xml:space="preserve"> Did you feel your role as a caregiver was undervalued?</w:t>
      </w:r>
      <w:r>
        <w:br/>
      </w:r>
      <w:r>
        <w:rPr>
          <w:b/>
          <w:bCs/>
        </w:rPr>
        <w:t>Caregiver:</w:t>
      </w:r>
      <w:r>
        <w:t xml:space="preserve"> Absolutely. It was as if my role didn’t matter, even though I know my parent’s health situation better than anyone.</w:t>
      </w:r>
    </w:p>
    <w:p w:rsidR="00DB5F79" w:rsidRDefault="00000000">
      <w:r>
        <w:rPr>
          <w:b/>
          <w:bCs/>
        </w:rPr>
        <w:t>Interviewer:</w:t>
      </w:r>
      <w:r>
        <w:t xml:space="preserve"> How did this treatment affect your trust in the medical staff?</w:t>
      </w:r>
      <w:r>
        <w:br/>
      </w:r>
      <w:r>
        <w:rPr>
          <w:b/>
          <w:bCs/>
        </w:rPr>
        <w:t>Caregiver:</w:t>
      </w:r>
      <w:r>
        <w:t xml:space="preserve"> It made me question their professionalism. Ignoring someone with firsthand knowledge isn’t acceptable.</w:t>
      </w:r>
    </w:p>
    <w:p w:rsidR="00DB5F79" w:rsidRDefault="00000000">
      <w:r>
        <w:rPr>
          <w:b/>
          <w:bCs/>
        </w:rPr>
        <w:t>Interviewer:</w:t>
      </w:r>
      <w:r>
        <w:t xml:space="preserve"> Do you think gender bias impacted how they treated you?</w:t>
      </w:r>
      <w:r>
        <w:br/>
      </w:r>
      <w:r>
        <w:rPr>
          <w:b/>
          <w:bCs/>
        </w:rPr>
        <w:t>Caregiver:</w:t>
      </w:r>
      <w:r>
        <w:t xml:space="preserve"> Possibly. It felt like they assumed I wouldn’t have valuable input because of gender stereotypes about caregiving roles.</w:t>
      </w:r>
    </w:p>
    <w:p w:rsidR="00DB5F79" w:rsidRDefault="00000000">
      <w:r>
        <w:rPr>
          <w:b/>
          <w:bCs/>
        </w:rPr>
        <w:t>Interviewer:</w:t>
      </w:r>
      <w:r>
        <w:t xml:space="preserve"> How did your parent react to the situation?</w:t>
      </w:r>
      <w:r>
        <w:br/>
      </w:r>
      <w:r>
        <w:rPr>
          <w:b/>
          <w:bCs/>
        </w:rPr>
        <w:t>Caregiver:</w:t>
      </w:r>
      <w:r>
        <w:t xml:space="preserve"> My parent didn’t say much, but I think they noticed I wasn’t being treated with respect.</w:t>
      </w:r>
    </w:p>
    <w:p w:rsidR="00DB5F79" w:rsidRDefault="00000000">
      <w:r>
        <w:rPr>
          <w:b/>
          <w:bCs/>
        </w:rPr>
        <w:t>Interviewer:</w:t>
      </w:r>
      <w:r>
        <w:t xml:space="preserve"> What would you suggest to improve communication with caregivers?</w:t>
      </w:r>
      <w:r>
        <w:br/>
      </w:r>
      <w:r>
        <w:rPr>
          <w:b/>
          <w:bCs/>
        </w:rPr>
        <w:t>Caregiver:</w:t>
      </w:r>
      <w:r>
        <w:t xml:space="preserve"> Medical staff should actively involve caregivers in the conversation and recognise the value of their role.</w:t>
      </w:r>
    </w:p>
    <w:p w:rsidR="00DB5F79" w:rsidRDefault="00000000">
      <w:r>
        <w:rPr>
          <w:b/>
          <w:bCs/>
        </w:rPr>
        <w:t>Interviewer:</w:t>
      </w:r>
      <w:r>
        <w:t xml:space="preserve"> What keeps you motivated despite this bias?</w:t>
      </w:r>
      <w:r>
        <w:br/>
      </w:r>
      <w:r>
        <w:rPr>
          <w:b/>
          <w:bCs/>
        </w:rPr>
        <w:t>Caregiver:</w:t>
      </w:r>
      <w:r>
        <w:t xml:space="preserve"> My parent’s health comes first. I’m determined to ensure they get the care they deserve, no matter how I’m treated.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95046482" name="Horizontal Line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1AB67A7" id="Horizontal Line 3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Mixed Version 2: Age Bias, Professional Bias, and Communication Bias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medical staff ignored your input during the appointment?</w:t>
      </w:r>
      <w:r>
        <w:br/>
      </w:r>
      <w:r>
        <w:rPr>
          <w:b/>
          <w:bCs/>
        </w:rPr>
        <w:t>Caregiver:</w:t>
      </w:r>
      <w:r>
        <w:t xml:space="preserve"> I felt invisible. It was like they didn’t think I had anything important to contribute, even though I’m the one managing my parent’s care.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overlooked you?</w:t>
      </w:r>
      <w:r>
        <w:br/>
      </w:r>
      <w:r>
        <w:rPr>
          <w:b/>
          <w:bCs/>
        </w:rPr>
        <w:t>Caregiver:</w:t>
      </w:r>
      <w:r>
        <w:t xml:space="preserve"> I think they were focused on talking to my parent as the patient, but they failed to see that older adults often rely on caregivers for support.</w:t>
      </w:r>
    </w:p>
    <w:p w:rsidR="00DB5F79" w:rsidRDefault="00000000">
      <w:r>
        <w:rPr>
          <w:b/>
          <w:bCs/>
        </w:rPr>
        <w:t>Interviewer:</w:t>
      </w:r>
      <w:r>
        <w:t xml:space="preserve"> Do you think professional bias influenced their behaviour?</w:t>
      </w:r>
      <w:r>
        <w:br/>
      </w:r>
      <w:r>
        <w:rPr>
          <w:b/>
          <w:bCs/>
        </w:rPr>
        <w:t>Caregiver:</w:t>
      </w:r>
      <w:r>
        <w:t xml:space="preserve"> Yes, they seemed to assume that only medical professionals know what’s relevant, ignoring my insights because I’m “not an expert.”</w:t>
      </w:r>
    </w:p>
    <w:p w:rsidR="00DB5F79" w:rsidRDefault="00000000">
      <w:r>
        <w:rPr>
          <w:b/>
          <w:bCs/>
        </w:rPr>
        <w:t>Interviewer:</w:t>
      </w:r>
      <w:r>
        <w:t xml:space="preserve"> How did this situation impact your confidence in the care process?</w:t>
      </w:r>
      <w:r>
        <w:br/>
      </w:r>
      <w:r>
        <w:rPr>
          <w:b/>
          <w:bCs/>
        </w:rPr>
        <w:t>Caregiver:</w:t>
      </w:r>
      <w:r>
        <w:t xml:space="preserve"> It made me feel like my efforts didn’t matter. I know my parent’s condition well, and ignoring me could mean missing important information.</w:t>
      </w:r>
    </w:p>
    <w:p w:rsidR="00DB5F79" w:rsidRDefault="00000000">
      <w:r>
        <w:rPr>
          <w:b/>
          <w:bCs/>
        </w:rPr>
        <w:t>Interviewer:</w:t>
      </w:r>
      <w:r>
        <w:t xml:space="preserve"> Do you think their communication approach was part of the problem?</w:t>
      </w:r>
      <w:r>
        <w:br/>
      </w:r>
      <w:r>
        <w:rPr>
          <w:b/>
          <w:bCs/>
        </w:rPr>
        <w:t>Caregiver:</w:t>
      </w:r>
      <w:r>
        <w:t xml:space="preserve"> Definitely. They failed to acknowledge me as part of the care team and focused on their own process instead of asking for input.</w:t>
      </w:r>
    </w:p>
    <w:p w:rsidR="00DB5F79" w:rsidRDefault="00000000">
      <w:r>
        <w:rPr>
          <w:b/>
          <w:bCs/>
        </w:rPr>
        <w:t>Interviewer:</w:t>
      </w:r>
      <w:r>
        <w:t xml:space="preserve"> How did your parent respond to the way the staff handled the situation?</w:t>
      </w:r>
      <w:r>
        <w:br/>
      </w:r>
      <w:r>
        <w:rPr>
          <w:b/>
          <w:bCs/>
        </w:rPr>
        <w:t>Caregiver:</w:t>
      </w:r>
      <w:r>
        <w:t xml:space="preserve"> My parent was polite, but I think they rely on me to help advocate for them, and it felt like I wasn’t able to do that effectively.</w:t>
      </w:r>
    </w:p>
    <w:p w:rsidR="00DB5F79" w:rsidRDefault="00000000">
      <w:r>
        <w:rPr>
          <w:b/>
          <w:bCs/>
        </w:rPr>
        <w:t>Interviewer:</w:t>
      </w:r>
      <w:r>
        <w:t xml:space="preserve"> Have you faced similar situations before?</w:t>
      </w:r>
      <w:r>
        <w:br/>
      </w:r>
      <w:r>
        <w:rPr>
          <w:b/>
          <w:bCs/>
        </w:rPr>
        <w:t>Caregiver:</w:t>
      </w:r>
      <w:r>
        <w:t xml:space="preserve"> Yes, this isn’t the first time. Caregivers are often treated as if they’re irrelevant, even when we’re key to understanding the patient’s needs.</w:t>
      </w:r>
    </w:p>
    <w:p w:rsidR="00DB5F79" w:rsidRDefault="00000000">
      <w:r>
        <w:rPr>
          <w:b/>
          <w:bCs/>
        </w:rPr>
        <w:t>Interviewer:</w:t>
      </w:r>
      <w:r>
        <w:t xml:space="preserve"> How did this experience affect your trust in the staff?</w:t>
      </w:r>
      <w:r>
        <w:br/>
      </w:r>
      <w:r>
        <w:rPr>
          <w:b/>
          <w:bCs/>
        </w:rPr>
        <w:t>Caregiver:</w:t>
      </w:r>
      <w:r>
        <w:t xml:space="preserve"> It made me less confident in their ability to provide complete care. If they ignore input, they might miss something critical.</w:t>
      </w:r>
    </w:p>
    <w:p w:rsidR="00DB5F79" w:rsidRDefault="00000000">
      <w:r>
        <w:rPr>
          <w:b/>
          <w:bCs/>
        </w:rPr>
        <w:t>Interviewer:</w:t>
      </w:r>
      <w:r>
        <w:t xml:space="preserve"> What changes would you suggest to improve these situations?</w:t>
      </w:r>
      <w:r>
        <w:br/>
      </w:r>
      <w:r>
        <w:rPr>
          <w:b/>
          <w:bCs/>
        </w:rPr>
        <w:t>Caregiver:</w:t>
      </w:r>
      <w:r>
        <w:t xml:space="preserve"> Medical professionals should actively ask for caregiver input and listen to what we have to say—it’s part of providing quality care.</w:t>
      </w:r>
    </w:p>
    <w:p w:rsidR="00DB5F79" w:rsidRDefault="00000000">
      <w:r>
        <w:rPr>
          <w:b/>
          <w:bCs/>
        </w:rPr>
        <w:t>Interviewer:</w:t>
      </w:r>
      <w:r>
        <w:t xml:space="preserve"> Why do you keep advocating for your parent despite these challenges?</w:t>
      </w:r>
      <w:r>
        <w:br/>
      </w:r>
      <w:r>
        <w:rPr>
          <w:b/>
          <w:bCs/>
        </w:rPr>
        <w:t>Caregiver:</w:t>
      </w:r>
      <w:r>
        <w:t xml:space="preserve"> My parent relies on me, and I won’t let these biases stop me from ensuring they get the care they need.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02669404" name="Horizontal Line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24EE673" id="Horizontal Line 39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medical staff focused only on your parent and not on you?</w:t>
      </w:r>
      <w:r>
        <w:br/>
      </w:r>
      <w:r>
        <w:rPr>
          <w:b/>
          <w:bCs/>
        </w:rPr>
        <w:t>Caregiver:</w:t>
      </w:r>
      <w:r>
        <w:t xml:space="preserve"> I felt sidelined. I don’t think they meant to ignore me, but it was frustrating because I had important information to share.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overlooked you?</w:t>
      </w:r>
      <w:r>
        <w:br/>
      </w:r>
      <w:r>
        <w:rPr>
          <w:b/>
          <w:bCs/>
        </w:rPr>
        <w:t>Caregiver:</w:t>
      </w:r>
      <w:r>
        <w:t xml:space="preserve"> I think it was unconscious. They were focused on the patient and didn’t realise that caregivers play a big role in managing care.</w:t>
      </w:r>
    </w:p>
    <w:p w:rsidR="00DB5F79" w:rsidRDefault="00000000">
      <w:r>
        <w:rPr>
          <w:b/>
          <w:bCs/>
        </w:rPr>
        <w:t>Interviewer:</w:t>
      </w:r>
      <w:r>
        <w:t xml:space="preserve"> How did this experience affect your ability to help your parent?</w:t>
      </w:r>
      <w:r>
        <w:br/>
      </w:r>
      <w:r>
        <w:rPr>
          <w:b/>
          <w:bCs/>
        </w:rPr>
        <w:t>Caregiver:</w:t>
      </w:r>
      <w:r>
        <w:t xml:space="preserve"> It made it harder to share my observations. I had to work twice as hard to make sure my input was heard.</w:t>
      </w:r>
    </w:p>
    <w:p w:rsidR="00DB5F79" w:rsidRDefault="00000000">
      <w:r>
        <w:rPr>
          <w:b/>
          <w:bCs/>
        </w:rPr>
        <w:t>Interviewer:</w:t>
      </w:r>
      <w:r>
        <w:t xml:space="preserve"> Do you think unconscious bias toward caregivers is common in medical settings?</w:t>
      </w:r>
      <w:r>
        <w:br/>
      </w:r>
      <w:r>
        <w:rPr>
          <w:b/>
          <w:bCs/>
        </w:rPr>
        <w:t>Caregiver:</w:t>
      </w:r>
      <w:r>
        <w:t xml:space="preserve"> Yes, I think many staff don’t realise how much we contribute. They see us as “just there” instead of recognising our role.</w:t>
      </w:r>
    </w:p>
    <w:p w:rsidR="00DB5F79" w:rsidRDefault="00000000">
      <w:r>
        <w:rPr>
          <w:b/>
          <w:bCs/>
        </w:rPr>
        <w:t>Interviewer:</w:t>
      </w:r>
      <w:r>
        <w:t xml:space="preserve"> How did your parent react to the interaction?</w:t>
      </w:r>
      <w:r>
        <w:br/>
      </w:r>
      <w:r>
        <w:rPr>
          <w:b/>
          <w:bCs/>
        </w:rPr>
        <w:t>Caregiver:</w:t>
      </w:r>
      <w:r>
        <w:t xml:space="preserve"> My parent didn’t seem to notice, but I felt like I couldn’t fully advocate for them, which is part of why I was there.</w:t>
      </w:r>
    </w:p>
    <w:p w:rsidR="00DB5F79" w:rsidRDefault="00000000">
      <w:r>
        <w:rPr>
          <w:b/>
          <w:bCs/>
        </w:rPr>
        <w:t>Interviewer:</w:t>
      </w:r>
      <w:r>
        <w:t xml:space="preserve"> How do you think this unconscious bias can affect patient care?</w:t>
      </w:r>
      <w:r>
        <w:br/>
      </w:r>
      <w:r>
        <w:rPr>
          <w:b/>
          <w:bCs/>
        </w:rPr>
        <w:t>Caregiver:</w:t>
      </w:r>
      <w:r>
        <w:t xml:space="preserve"> It can lead to gaps in understanding a patient’s condition because caregivers often have valuable day-to-day insights that the patient might forget to mention.</w:t>
      </w:r>
    </w:p>
    <w:p w:rsidR="00DB5F79" w:rsidRDefault="00000000">
      <w:r>
        <w:rPr>
          <w:b/>
          <w:bCs/>
        </w:rPr>
        <w:t>Interviewer:</w:t>
      </w:r>
      <w:r>
        <w:t xml:space="preserve"> Did you attempt to assert yourself during the appointment?</w:t>
      </w:r>
      <w:r>
        <w:br/>
      </w:r>
      <w:r>
        <w:rPr>
          <w:b/>
          <w:bCs/>
        </w:rPr>
        <w:t>Caregiver:</w:t>
      </w:r>
      <w:r>
        <w:t xml:space="preserve"> I did, but I had to repeat myself a few times. I don’t think they realised I had important points to make.</w:t>
      </w:r>
    </w:p>
    <w:p w:rsidR="00DB5F79" w:rsidRDefault="00000000">
      <w:r>
        <w:rPr>
          <w:b/>
          <w:bCs/>
        </w:rPr>
        <w:t>Interviewer:</w:t>
      </w:r>
      <w:r>
        <w:t xml:space="preserve"> What changes could help address this kind of bias?</w:t>
      </w:r>
      <w:r>
        <w:br/>
      </w:r>
      <w:r>
        <w:rPr>
          <w:b/>
          <w:bCs/>
        </w:rPr>
        <w:t>Caregiver:</w:t>
      </w:r>
      <w:r>
        <w:t xml:space="preserve"> Training to help staff recognise the value of caregivers would make a big difference. They should include us in the conversation.</w:t>
      </w:r>
    </w:p>
    <w:p w:rsidR="00DB5F79" w:rsidRDefault="00000000">
      <w:r>
        <w:rPr>
          <w:b/>
          <w:bCs/>
        </w:rPr>
        <w:t>Interviewer:</w:t>
      </w:r>
      <w:r>
        <w:t xml:space="preserve"> How do you stay motivated in situations like this?</w:t>
      </w:r>
      <w:r>
        <w:br/>
      </w:r>
      <w:r>
        <w:rPr>
          <w:b/>
          <w:bCs/>
        </w:rPr>
        <w:t>Caregiver:</w:t>
      </w:r>
      <w:r>
        <w:t xml:space="preserve"> I remind myself that I’m here to support my parent. My role matters, even if others don’t always see it.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to advocate for your parent?</w:t>
      </w:r>
      <w:r>
        <w:br/>
      </w:r>
      <w:r>
        <w:rPr>
          <w:b/>
          <w:bCs/>
        </w:rPr>
        <w:t>Caregiver:</w:t>
      </w:r>
      <w:r>
        <w:t xml:space="preserve"> Because their health and well-being are my priority. I won’t stop speaking up for them, no matter how difficult it is.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952123" name="Horizontal Line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85EF602" id="Horizontal Line 3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5:Community Involvement</w:t>
      </w:r>
    </w:p>
    <w:p w:rsidR="00DB5F79" w:rsidRDefault="00000000">
      <w:pPr>
        <w:rPr>
          <w:b/>
          <w:bCs/>
        </w:rPr>
      </w:pPr>
      <w:r>
        <w:rPr>
          <w:b/>
          <w:bCs/>
        </w:rPr>
        <w:lastRenderedPageBreak/>
        <w:t>A person who works long hours is criticised by community members for not volunteering at local events, despite their financial contributions to the community.</w:t>
      </w:r>
    </w:p>
    <w:p w:rsidR="00DB5F79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DB5F79" w:rsidRDefault="00000000">
      <w:r>
        <w:rPr>
          <w:b/>
          <w:bCs/>
        </w:rPr>
        <w:t>Interviewer:</w:t>
      </w:r>
      <w:r>
        <w:t xml:space="preserve"> How did you feel when community members criticised you for not volunteering?</w:t>
      </w:r>
      <w:r>
        <w:br/>
      </w:r>
      <w:r>
        <w:rPr>
          <w:b/>
          <w:bCs/>
        </w:rPr>
        <w:t>Individual:</w:t>
      </w:r>
      <w:r>
        <w:t xml:space="preserve"> I felt a bit misunderstood. I contribute financially because I don’t have much free time, but it seems that wasn’t recognised.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criticised you?</w:t>
      </w:r>
      <w:r>
        <w:br/>
      </w:r>
      <w:r>
        <w:rPr>
          <w:b/>
          <w:bCs/>
        </w:rPr>
        <w:t>Individual:</w:t>
      </w:r>
      <w:r>
        <w:t xml:space="preserve"> I think they value physical presence at events and may not see financial contributions as equally important.</w:t>
      </w:r>
    </w:p>
    <w:p w:rsidR="00DB5F79" w:rsidRDefault="00000000">
      <w:r>
        <w:rPr>
          <w:b/>
          <w:bCs/>
        </w:rPr>
        <w:t>Interviewer:</w:t>
      </w:r>
      <w:r>
        <w:t xml:space="preserve"> How does working long hours affect your ability to volunteer?</w:t>
      </w:r>
      <w:r>
        <w:br/>
      </w:r>
      <w:r>
        <w:rPr>
          <w:b/>
          <w:bCs/>
        </w:rPr>
        <w:t>Individual:</w:t>
      </w:r>
      <w:r>
        <w:t xml:space="preserve"> My work takes up most of my time and energy, so it’s hard to commit to volunteering regularly.</w:t>
      </w:r>
    </w:p>
    <w:p w:rsidR="00DB5F79" w:rsidRDefault="00000000">
      <w:r>
        <w:rPr>
          <w:b/>
          <w:bCs/>
        </w:rPr>
        <w:t>Interviewer:</w:t>
      </w:r>
      <w:r>
        <w:t xml:space="preserve"> Do you think financial contributions are as important as volunteering?</w:t>
      </w:r>
      <w:r>
        <w:br/>
      </w:r>
      <w:r>
        <w:rPr>
          <w:b/>
          <w:bCs/>
        </w:rPr>
        <w:t>Individual:</w:t>
      </w:r>
      <w:r>
        <w:t xml:space="preserve"> Yes, I believe both play a role in supporting the community, depending on what someone can offer.</w:t>
      </w:r>
    </w:p>
    <w:p w:rsidR="00DB5F79" w:rsidRDefault="00000000">
      <w:r>
        <w:rPr>
          <w:b/>
          <w:bCs/>
        </w:rPr>
        <w:t>Interviewer:</w:t>
      </w:r>
      <w:r>
        <w:t xml:space="preserve"> Did you explain your situation to those who criticised you?</w:t>
      </w:r>
      <w:r>
        <w:br/>
      </w:r>
      <w:r>
        <w:rPr>
          <w:b/>
          <w:bCs/>
        </w:rPr>
        <w:t>Individual:</w:t>
      </w:r>
      <w:r>
        <w:t xml:space="preserve"> I tried, but I’m not sure they fully understood or appreciated the effort I’m already making.</w:t>
      </w:r>
    </w:p>
    <w:p w:rsidR="00DB5F79" w:rsidRDefault="00000000">
      <w:r>
        <w:rPr>
          <w:b/>
          <w:bCs/>
        </w:rPr>
        <w:t>Interviewer:</w:t>
      </w:r>
      <w:r>
        <w:t xml:space="preserve"> How does this criticism make you feel about your contributions?</w:t>
      </w:r>
      <w:r>
        <w:br/>
      </w:r>
      <w:r>
        <w:rPr>
          <w:b/>
          <w:bCs/>
        </w:rPr>
        <w:t>Individual:</w:t>
      </w:r>
      <w:r>
        <w:t xml:space="preserve"> It’s frustrating because I’m trying to help in the way I can, but it feels unacknowledged.</w:t>
      </w:r>
    </w:p>
    <w:p w:rsidR="00DB5F79" w:rsidRDefault="00000000">
      <w:r>
        <w:rPr>
          <w:b/>
          <w:bCs/>
        </w:rPr>
        <w:t>Interviewer:</w:t>
      </w:r>
      <w:r>
        <w:t xml:space="preserve"> Do you think this situation reflects a broader issue in communities?</w:t>
      </w:r>
      <w:r>
        <w:br/>
      </w:r>
      <w:r>
        <w:rPr>
          <w:b/>
          <w:bCs/>
        </w:rPr>
        <w:t>Individual:</w:t>
      </w:r>
      <w:r>
        <w:t xml:space="preserve"> Sometimes, yes. People can overlook the different ways individuals contribute when they don’t fit traditional expectations.</w:t>
      </w:r>
    </w:p>
    <w:p w:rsidR="00DB5F79" w:rsidRDefault="00000000">
      <w:r>
        <w:rPr>
          <w:b/>
          <w:bCs/>
        </w:rPr>
        <w:t>Interviewer:</w:t>
      </w:r>
      <w:r>
        <w:t xml:space="preserve"> What kind of recognition would make you feel appreciated?</w:t>
      </w:r>
      <w:r>
        <w:br/>
      </w:r>
      <w:r>
        <w:rPr>
          <w:b/>
          <w:bCs/>
        </w:rPr>
        <w:t>Individual:</w:t>
      </w:r>
      <w:r>
        <w:t xml:space="preserve"> Just acknowledging that financial support is valuable would make a difference.</w:t>
      </w:r>
    </w:p>
    <w:p w:rsidR="00DB5F79" w:rsidRDefault="00000000">
      <w:r>
        <w:rPr>
          <w:b/>
          <w:bCs/>
        </w:rPr>
        <w:t>Interviewer:</w:t>
      </w:r>
      <w:r>
        <w:t xml:space="preserve"> How do you handle situations like this?</w:t>
      </w:r>
      <w:r>
        <w:br/>
      </w:r>
      <w:r>
        <w:rPr>
          <w:b/>
          <w:bCs/>
        </w:rPr>
        <w:t>Individual:</w:t>
      </w:r>
      <w:r>
        <w:t xml:space="preserve"> I remind myself that I’m helping in the way I can and focus on the impact my contributions make.</w:t>
      </w:r>
    </w:p>
    <w:p w:rsidR="00DB5F79" w:rsidRDefault="00000000">
      <w:r>
        <w:rPr>
          <w:b/>
          <w:bCs/>
        </w:rPr>
        <w:t>Interviewer:</w:t>
      </w:r>
      <w:r>
        <w:t xml:space="preserve"> What motivates you to continue supporting the community despite these criticisms?</w:t>
      </w:r>
      <w:r>
        <w:br/>
      </w:r>
      <w:r>
        <w:rPr>
          <w:b/>
          <w:bCs/>
        </w:rPr>
        <w:t>Individual:</w:t>
      </w:r>
      <w:r>
        <w:t xml:space="preserve"> I care about my community’s well-being, and I know my contributions make a difference, even if they’re not always visible.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33368236" name="Horizontal Line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3F2F75B" id="Horizontal Line 39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you were criticised for not volunteering?</w:t>
      </w:r>
      <w:r>
        <w:br/>
      </w:r>
      <w:r>
        <w:rPr>
          <w:b/>
          <w:bCs/>
        </w:rPr>
        <w:t>Individual:</w:t>
      </w:r>
      <w:r>
        <w:t xml:space="preserve"> I felt a little hurt. I contribute financially, but it felt like that wasn’t seen as enough.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criticised you?</w:t>
      </w:r>
      <w:r>
        <w:br/>
      </w:r>
      <w:r>
        <w:rPr>
          <w:b/>
          <w:bCs/>
        </w:rPr>
        <w:t>Individual:</w:t>
      </w:r>
      <w:r>
        <w:t xml:space="preserve"> I think some people see volunteering as the “real” contribution and overlook other ways to help.</w:t>
      </w:r>
    </w:p>
    <w:p w:rsidR="00DB5F79" w:rsidRDefault="00000000">
      <w:r>
        <w:rPr>
          <w:b/>
          <w:bCs/>
        </w:rPr>
        <w:t>Interviewer:</w:t>
      </w:r>
      <w:r>
        <w:t xml:space="preserve"> Does your work schedule make it difficult to volunteer?</w:t>
      </w:r>
      <w:r>
        <w:br/>
      </w:r>
      <w:r>
        <w:rPr>
          <w:b/>
          <w:bCs/>
        </w:rPr>
        <w:t>Individual:</w:t>
      </w:r>
      <w:r>
        <w:t xml:space="preserve"> Yes, I work long hours to provide for myself and others, so my time is very limited.</w:t>
      </w:r>
    </w:p>
    <w:p w:rsidR="00DB5F79" w:rsidRDefault="00000000">
      <w:r>
        <w:rPr>
          <w:b/>
          <w:bCs/>
        </w:rPr>
        <w:t>Interviewer:</w:t>
      </w:r>
      <w:r>
        <w:t xml:space="preserve"> Do you believe financial contributions are equally important?</w:t>
      </w:r>
      <w:r>
        <w:br/>
      </w:r>
      <w:r>
        <w:rPr>
          <w:b/>
          <w:bCs/>
        </w:rPr>
        <w:t>Individual:</w:t>
      </w:r>
      <w:r>
        <w:t xml:space="preserve"> Absolutely. Donations support resources and activities that the community needs.</w:t>
      </w:r>
    </w:p>
    <w:p w:rsidR="00DB5F79" w:rsidRDefault="00000000">
      <w:r>
        <w:rPr>
          <w:b/>
          <w:bCs/>
        </w:rPr>
        <w:t>Interviewer:</w:t>
      </w:r>
      <w:r>
        <w:t xml:space="preserve"> Did you explain your perspective to those who criticised you?</w:t>
      </w:r>
      <w:r>
        <w:br/>
      </w:r>
      <w:r>
        <w:rPr>
          <w:b/>
          <w:bCs/>
        </w:rPr>
        <w:t>Individual:</w:t>
      </w:r>
      <w:r>
        <w:t xml:space="preserve"> I did, but they seemed set on their opinion that volunteering is the “right” way to give back.</w:t>
      </w:r>
    </w:p>
    <w:p w:rsidR="00DB5F79" w:rsidRDefault="00000000">
      <w:r>
        <w:rPr>
          <w:b/>
          <w:bCs/>
        </w:rPr>
        <w:t>Interviewer:</w:t>
      </w:r>
      <w:r>
        <w:t xml:space="preserve"> How does this criticism make you feel about your efforts?</w:t>
      </w:r>
      <w:r>
        <w:br/>
      </w:r>
      <w:r>
        <w:rPr>
          <w:b/>
          <w:bCs/>
        </w:rPr>
        <w:t>Individual:</w:t>
      </w:r>
      <w:r>
        <w:t xml:space="preserve"> It makes me question if what I’m doing is enough, even though I know I’m trying my best.</w:t>
      </w:r>
    </w:p>
    <w:p w:rsidR="00DB5F79" w:rsidRDefault="00000000">
      <w:r>
        <w:rPr>
          <w:b/>
          <w:bCs/>
        </w:rPr>
        <w:t>Interviewer:</w:t>
      </w:r>
      <w:r>
        <w:t xml:space="preserve"> Do you think people sometimes have narrow expectations of community involvement?</w:t>
      </w:r>
      <w:r>
        <w:br/>
      </w:r>
      <w:r>
        <w:rPr>
          <w:b/>
          <w:bCs/>
        </w:rPr>
        <w:t>Individual:</w:t>
      </w:r>
      <w:r>
        <w:t xml:space="preserve"> Yes, some assume physical presence is the only way to contribute meaningfully.</w:t>
      </w:r>
    </w:p>
    <w:p w:rsidR="00DB5F79" w:rsidRDefault="00000000">
      <w:r>
        <w:rPr>
          <w:b/>
          <w:bCs/>
        </w:rPr>
        <w:t>Interviewer:</w:t>
      </w:r>
      <w:r>
        <w:t xml:space="preserve"> What changes would help this situation feel more inclusive?</w:t>
      </w:r>
      <w:r>
        <w:br/>
      </w:r>
      <w:r>
        <w:rPr>
          <w:b/>
          <w:bCs/>
        </w:rPr>
        <w:t>Individual:</w:t>
      </w:r>
      <w:r>
        <w:t xml:space="preserve"> Recognising and valuing different types of contributions would help.</w:t>
      </w:r>
    </w:p>
    <w:p w:rsidR="00DB5F79" w:rsidRDefault="00000000">
      <w:r>
        <w:rPr>
          <w:b/>
          <w:bCs/>
        </w:rPr>
        <w:t>Interviewer:</w:t>
      </w:r>
      <w:r>
        <w:t xml:space="preserve"> How do you stay focused despite the criticism?</w:t>
      </w:r>
      <w:r>
        <w:br/>
      </w:r>
      <w:r>
        <w:rPr>
          <w:b/>
          <w:bCs/>
        </w:rPr>
        <w:t>Individual:</w:t>
      </w:r>
      <w:r>
        <w:t xml:space="preserve"> I focus on the bigger picture and how my contributions are helping the community thrive.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supporting the community?</w:t>
      </w:r>
      <w:r>
        <w:br/>
      </w:r>
      <w:r>
        <w:rPr>
          <w:b/>
          <w:bCs/>
        </w:rPr>
        <w:t>Individual:</w:t>
      </w:r>
      <w:r>
        <w:t xml:space="preserve"> Because I care about its success and well-being, even if I can’t always be physically present.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90458978" name="Horizontal Line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D985BB1" id="Horizontal Line 3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community criticised you for not volunteering?</w:t>
      </w:r>
      <w:r>
        <w:br/>
      </w:r>
      <w:r>
        <w:rPr>
          <w:b/>
          <w:bCs/>
        </w:rPr>
        <w:t>Individual:</w:t>
      </w:r>
      <w:r>
        <w:t xml:space="preserve"> It felt unfair. I work hard and contribute financially, but it’s like that doesn’t matter to them.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focus so much on volunteering?</w:t>
      </w:r>
      <w:r>
        <w:br/>
      </w:r>
      <w:r>
        <w:rPr>
          <w:b/>
          <w:bCs/>
        </w:rPr>
        <w:t>Individual:</w:t>
      </w:r>
      <w:r>
        <w:t xml:space="preserve"> I think they see physical presence as more meaningful, even though financial support makes a big difference.</w:t>
      </w:r>
    </w:p>
    <w:p w:rsidR="00DB5F79" w:rsidRDefault="00000000">
      <w:r>
        <w:rPr>
          <w:b/>
          <w:bCs/>
        </w:rPr>
        <w:t>Interviewer:</w:t>
      </w:r>
      <w:r>
        <w:t xml:space="preserve"> Does your work schedule allow for volunteering at all?</w:t>
      </w:r>
      <w:r>
        <w:br/>
      </w:r>
      <w:r>
        <w:rPr>
          <w:b/>
          <w:bCs/>
        </w:rPr>
        <w:t>Individual:</w:t>
      </w:r>
      <w:r>
        <w:t xml:space="preserve"> Not really. My long hours make it nearly impossible to commit to events.</w:t>
      </w:r>
    </w:p>
    <w:p w:rsidR="00DB5F79" w:rsidRDefault="00000000">
      <w:r>
        <w:rPr>
          <w:b/>
          <w:bCs/>
        </w:rPr>
        <w:t>Interviewer:</w:t>
      </w:r>
      <w:r>
        <w:t xml:space="preserve"> Do you feel your contributions are undervalued?</w:t>
      </w:r>
      <w:r>
        <w:br/>
      </w:r>
      <w:r>
        <w:rPr>
          <w:b/>
          <w:bCs/>
        </w:rPr>
        <w:t>Individual:</w:t>
      </w:r>
      <w:r>
        <w:t xml:space="preserve"> Yes, it feels like my financial help isn’t as visible or appreciated as showing up in person.</w:t>
      </w:r>
    </w:p>
    <w:p w:rsidR="00DB5F79" w:rsidRDefault="00000000">
      <w:r>
        <w:rPr>
          <w:b/>
          <w:bCs/>
        </w:rPr>
        <w:t>Interviewer:</w:t>
      </w:r>
      <w:r>
        <w:t xml:space="preserve"> Did you explain your situation to them?</w:t>
      </w:r>
      <w:r>
        <w:br/>
      </w:r>
      <w:r>
        <w:rPr>
          <w:b/>
          <w:bCs/>
        </w:rPr>
        <w:t>Individual:</w:t>
      </w:r>
      <w:r>
        <w:t xml:space="preserve"> I tried, but it seemed like they were judging me without understanding my commitments.</w:t>
      </w:r>
    </w:p>
    <w:p w:rsidR="00DB5F79" w:rsidRDefault="00000000">
      <w:r>
        <w:rPr>
          <w:b/>
          <w:bCs/>
        </w:rPr>
        <w:t>Interviewer:</w:t>
      </w:r>
      <w:r>
        <w:t xml:space="preserve"> How does this affect your willingness to contribute in the future?</w:t>
      </w:r>
      <w:r>
        <w:br/>
      </w:r>
      <w:r>
        <w:rPr>
          <w:b/>
          <w:bCs/>
        </w:rPr>
        <w:t>Individual:</w:t>
      </w:r>
      <w:r>
        <w:t xml:space="preserve"> It’s disheartening, but I know my support is helping the community, so I’ll keep doing what I can.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a bias against those who can’t volunteer physically?</w:t>
      </w:r>
      <w:r>
        <w:br/>
      </w:r>
      <w:r>
        <w:rPr>
          <w:b/>
          <w:bCs/>
        </w:rPr>
        <w:t>Individual:</w:t>
      </w:r>
      <w:r>
        <w:t xml:space="preserve"> Yes, it’s like people assume you’re not committed if you don’t show up, even when you’re helping in other ways.</w:t>
      </w:r>
    </w:p>
    <w:p w:rsidR="00DB5F79" w:rsidRDefault="00000000">
      <w:r>
        <w:rPr>
          <w:b/>
          <w:bCs/>
        </w:rPr>
        <w:t>Interviewer:</w:t>
      </w:r>
      <w:r>
        <w:t xml:space="preserve"> How do you cope with this kind of criticism?</w:t>
      </w:r>
      <w:r>
        <w:br/>
      </w:r>
      <w:r>
        <w:rPr>
          <w:b/>
          <w:bCs/>
        </w:rPr>
        <w:t>Individual:</w:t>
      </w:r>
      <w:r>
        <w:t xml:space="preserve"> I try to focus on the good my contributions do, even if others don’t see it.</w:t>
      </w:r>
    </w:p>
    <w:p w:rsidR="00DB5F79" w:rsidRDefault="00000000">
      <w:r>
        <w:rPr>
          <w:b/>
          <w:bCs/>
        </w:rPr>
        <w:t>Interviewer:</w:t>
      </w:r>
      <w:r>
        <w:t xml:space="preserve"> What would help create a more inclusive view of community support?</w:t>
      </w:r>
      <w:r>
        <w:br/>
      </w:r>
      <w:r>
        <w:rPr>
          <w:b/>
          <w:bCs/>
        </w:rPr>
        <w:t>Individual:</w:t>
      </w:r>
      <w:r>
        <w:t xml:space="preserve"> Acknowledging that time and money are both valuable would make a difference.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supporting the community?</w:t>
      </w:r>
      <w:r>
        <w:br/>
      </w:r>
      <w:r>
        <w:rPr>
          <w:b/>
          <w:bCs/>
        </w:rPr>
        <w:t>Individual:</w:t>
      </w:r>
      <w:r>
        <w:t xml:space="preserve"> Because I believe in giving back, and I know my contributions matter, even if they’re not always seen.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38810837" name="Horizontal Line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F6CD82B" id="Horizontal Line 3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criticised for not volunteering?</w:t>
      </w:r>
      <w:r>
        <w:br/>
      </w:r>
      <w:r>
        <w:rPr>
          <w:b/>
          <w:bCs/>
        </w:rPr>
        <w:t>Individual:</w:t>
      </w:r>
      <w:r>
        <w:t xml:space="preserve"> I felt judged unfairly. It’s as if my financial contributions mean nothing compared to being physically present.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reacted that way?</w:t>
      </w:r>
      <w:r>
        <w:br/>
      </w:r>
      <w:r>
        <w:rPr>
          <w:b/>
          <w:bCs/>
        </w:rPr>
        <w:t>Individual:</w:t>
      </w:r>
      <w:r>
        <w:t xml:space="preserve"> I think they assume that if I’m not showing up, I don’t care about the community, which isn’t true.</w:t>
      </w:r>
    </w:p>
    <w:p w:rsidR="00DB5F79" w:rsidRDefault="00000000">
      <w:r>
        <w:rPr>
          <w:b/>
          <w:bCs/>
        </w:rPr>
        <w:t>Interviewer:</w:t>
      </w:r>
      <w:r>
        <w:t xml:space="preserve"> Does working long hours make it impossible to volunteer?</w:t>
      </w:r>
      <w:r>
        <w:br/>
      </w:r>
      <w:r>
        <w:rPr>
          <w:b/>
          <w:bCs/>
        </w:rPr>
        <w:t>Individual:</w:t>
      </w:r>
      <w:r>
        <w:t xml:space="preserve"> Yes, my job demands so much of my time that volunteering just isn’t realistic for me.</w:t>
      </w:r>
    </w:p>
    <w:p w:rsidR="00DB5F79" w:rsidRDefault="00000000">
      <w:r>
        <w:rPr>
          <w:b/>
          <w:bCs/>
        </w:rPr>
        <w:t>Interviewer:</w:t>
      </w:r>
      <w:r>
        <w:t xml:space="preserve"> Do you think this reflects a bias against people with demanding jobs?</w:t>
      </w:r>
      <w:r>
        <w:br/>
      </w:r>
      <w:r>
        <w:rPr>
          <w:b/>
          <w:bCs/>
        </w:rPr>
        <w:t>Individual:</w:t>
      </w:r>
      <w:r>
        <w:t xml:space="preserve"> Yes. It feels like people look down on those of us who can’t volunteer, even though we contribute in other ways.</w:t>
      </w:r>
    </w:p>
    <w:p w:rsidR="00DB5F79" w:rsidRDefault="00000000">
      <w:r>
        <w:rPr>
          <w:b/>
          <w:bCs/>
        </w:rPr>
        <w:t>Interviewer:</w:t>
      </w:r>
      <w:r>
        <w:t xml:space="preserve"> How did this criticism make you feel about your efforts?</w:t>
      </w:r>
      <w:r>
        <w:br/>
      </w:r>
      <w:r>
        <w:rPr>
          <w:b/>
          <w:bCs/>
        </w:rPr>
        <w:t>Individual:</w:t>
      </w:r>
      <w:r>
        <w:t xml:space="preserve"> It made me feel like my contributions were being ignored or undervalued.</w:t>
      </w:r>
    </w:p>
    <w:p w:rsidR="00DB5F79" w:rsidRDefault="00000000">
      <w:r>
        <w:rPr>
          <w:b/>
          <w:bCs/>
        </w:rPr>
        <w:t>Interviewer:</w:t>
      </w:r>
      <w:r>
        <w:t xml:space="preserve"> Did you try to defend yourself?</w:t>
      </w:r>
      <w:r>
        <w:br/>
      </w:r>
      <w:r>
        <w:rPr>
          <w:b/>
          <w:bCs/>
        </w:rPr>
        <w:t>Individual:</w:t>
      </w:r>
      <w:r>
        <w:t xml:space="preserve"> I explained my situation, but they seemed more focused on their own assumptions than listening to me.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a “volunteer or nothing” mindset in your community?</w:t>
      </w:r>
      <w:r>
        <w:br/>
      </w:r>
      <w:r>
        <w:rPr>
          <w:b/>
          <w:bCs/>
        </w:rPr>
        <w:t>Individual:</w:t>
      </w:r>
      <w:r>
        <w:t xml:space="preserve"> Yes, it’s like they can’t see past their idea of what giving back should look like.</w:t>
      </w:r>
    </w:p>
    <w:p w:rsidR="00DB5F79" w:rsidRDefault="00000000">
      <w:r>
        <w:rPr>
          <w:b/>
          <w:bCs/>
        </w:rPr>
        <w:t>Interviewer:</w:t>
      </w:r>
      <w:r>
        <w:t xml:space="preserve"> How do you deal with this kind of judgment?</w:t>
      </w:r>
      <w:r>
        <w:br/>
      </w:r>
      <w:r>
        <w:rPr>
          <w:b/>
          <w:bCs/>
        </w:rPr>
        <w:t>Individual:</w:t>
      </w:r>
      <w:r>
        <w:t xml:space="preserve"> I remind myself that my contributions are making a difference, whether they acknowledge it or not.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impact your willingness to contribute?</w:t>
      </w:r>
      <w:r>
        <w:br/>
      </w:r>
      <w:r>
        <w:rPr>
          <w:b/>
          <w:bCs/>
        </w:rPr>
        <w:t>Individual:</w:t>
      </w:r>
      <w:r>
        <w:t xml:space="preserve"> It’s discouraging, but I still believe in supporting the community however I can.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giving back despite the criticism?</w:t>
      </w:r>
      <w:r>
        <w:br/>
      </w:r>
      <w:r>
        <w:rPr>
          <w:b/>
          <w:bCs/>
        </w:rPr>
        <w:t>Individual:</w:t>
      </w:r>
      <w:r>
        <w:t xml:space="preserve"> Because I care about the community’s success, even if people don’t see what I do.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76843105" name="Horizontal Line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1CF370E" id="Horizontal Line 3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DB5F79"/>
    <w:p w:rsidR="00DB5F79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community criticised you for not volunteering?</w:t>
      </w:r>
      <w:r>
        <w:br/>
      </w:r>
      <w:r>
        <w:rPr>
          <w:b/>
          <w:bCs/>
        </w:rPr>
        <w:t>Individual:</w:t>
      </w:r>
      <w:r>
        <w:t xml:space="preserve"> I felt disrespected and frustrated. It was like they completely ignored everything I already contribute financially.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reacted this way?</w:t>
      </w:r>
      <w:r>
        <w:br/>
      </w:r>
      <w:r>
        <w:rPr>
          <w:b/>
          <w:bCs/>
        </w:rPr>
        <w:t>Individual:</w:t>
      </w:r>
      <w:r>
        <w:t xml:space="preserve"> I think they assume people who don’t show up physically are lazy or uncaring, which couldn’t be further from the truth.</w:t>
      </w:r>
    </w:p>
    <w:p w:rsidR="00DB5F79" w:rsidRDefault="00000000">
      <w:r>
        <w:rPr>
          <w:b/>
          <w:bCs/>
        </w:rPr>
        <w:t>Interviewer:</w:t>
      </w:r>
      <w:r>
        <w:t xml:space="preserve"> How does working long hours impact your ability to volunteer?</w:t>
      </w:r>
      <w:r>
        <w:br/>
      </w:r>
      <w:r>
        <w:rPr>
          <w:b/>
          <w:bCs/>
        </w:rPr>
        <w:t>Individual:</w:t>
      </w:r>
      <w:r>
        <w:t xml:space="preserve"> My schedule is packed. I don’t have the luxury of free time, but I still make an effort to give back financially.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a bias against people who prioritise work over volunteering?</w:t>
      </w:r>
      <w:r>
        <w:br/>
      </w:r>
      <w:r>
        <w:rPr>
          <w:b/>
          <w:bCs/>
        </w:rPr>
        <w:t>Individual:</w:t>
      </w:r>
      <w:r>
        <w:t xml:space="preserve"> Absolutely. People judge you as “not involved” even when you’re helping in other significant ways.</w:t>
      </w:r>
    </w:p>
    <w:p w:rsidR="00DB5F79" w:rsidRDefault="00000000">
      <w:r>
        <w:rPr>
          <w:b/>
          <w:bCs/>
        </w:rPr>
        <w:t>Interviewer:</w:t>
      </w:r>
      <w:r>
        <w:t xml:space="preserve"> How did this criticism make you feel about your role in the community?</w:t>
      </w:r>
      <w:r>
        <w:br/>
      </w:r>
      <w:r>
        <w:rPr>
          <w:b/>
          <w:bCs/>
        </w:rPr>
        <w:t>Individual:</w:t>
      </w:r>
      <w:r>
        <w:t xml:space="preserve"> It made me feel invisible, like my efforts don’t count just because they aren’t seen.</w:t>
      </w:r>
    </w:p>
    <w:p w:rsidR="00DB5F79" w:rsidRDefault="00000000">
      <w:r>
        <w:rPr>
          <w:b/>
          <w:bCs/>
        </w:rPr>
        <w:t>Interviewer:</w:t>
      </w:r>
      <w:r>
        <w:t xml:space="preserve"> Did you explain your situation to anyone?</w:t>
      </w:r>
      <w:r>
        <w:br/>
      </w:r>
      <w:r>
        <w:rPr>
          <w:b/>
          <w:bCs/>
        </w:rPr>
        <w:t>Individual:</w:t>
      </w:r>
      <w:r>
        <w:t xml:space="preserve"> I tried, but their attitudes felt set. They didn’t want to hear my side or understand my position.</w:t>
      </w:r>
    </w:p>
    <w:p w:rsidR="00DB5F79" w:rsidRDefault="00000000">
      <w:r>
        <w:rPr>
          <w:b/>
          <w:bCs/>
        </w:rPr>
        <w:t>Interviewer:</w:t>
      </w:r>
      <w:r>
        <w:t xml:space="preserve"> Do you think financial contributions should carry the same value as volunteering?</w:t>
      </w:r>
      <w:r>
        <w:br/>
      </w:r>
      <w:r>
        <w:rPr>
          <w:b/>
          <w:bCs/>
        </w:rPr>
        <w:t>Individual:</w:t>
      </w:r>
      <w:r>
        <w:t xml:space="preserve"> Of course. Without financial support, a lot of these community events couldn’t even happen.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impact your willingness to give in the future?</w:t>
      </w:r>
      <w:r>
        <w:br/>
      </w:r>
      <w:r>
        <w:rPr>
          <w:b/>
          <w:bCs/>
        </w:rPr>
        <w:t>Individual:</w:t>
      </w:r>
      <w:r>
        <w:t xml:space="preserve"> It’s discouraging, but I know my contributions matter, even if they refuse to see it.</w:t>
      </w:r>
    </w:p>
    <w:p w:rsidR="00DB5F79" w:rsidRDefault="00000000">
      <w:r>
        <w:rPr>
          <w:b/>
          <w:bCs/>
        </w:rPr>
        <w:t>Interviewer:</w:t>
      </w:r>
      <w:r>
        <w:t xml:space="preserve"> Do you feel this criticism reflects deeper biases in your community?</w:t>
      </w:r>
      <w:r>
        <w:br/>
      </w:r>
      <w:r>
        <w:rPr>
          <w:b/>
          <w:bCs/>
        </w:rPr>
        <w:t>Individual:</w:t>
      </w:r>
      <w:r>
        <w:t xml:space="preserve"> Yes, there’s a clear preference for visible effort, and people ignore how much time and energy full-time workers already give to their jobs.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supporting the community despite feeling undervalued?</w:t>
      </w:r>
      <w:r>
        <w:br/>
      </w:r>
      <w:r>
        <w:rPr>
          <w:b/>
          <w:bCs/>
        </w:rPr>
        <w:t>Individual:</w:t>
      </w:r>
      <w:r>
        <w:t xml:space="preserve"> Because I care about the community’s success. My financial support helps, whether or not they acknowledge it.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60377523" name="Horizontal Line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BBE07F2" id="Horizontal Line 3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community accused you of not contributing?</w:t>
      </w:r>
      <w:r>
        <w:br/>
      </w:r>
      <w:r>
        <w:rPr>
          <w:b/>
          <w:bCs/>
        </w:rPr>
        <w:t>Individual:</w:t>
      </w:r>
      <w:r>
        <w:t xml:space="preserve"> I was angry and insulted. They treated me like I’m selfish or unwilling to help just because I can’t volunteer.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reacted that way?</w:t>
      </w:r>
      <w:r>
        <w:br/>
      </w:r>
      <w:r>
        <w:rPr>
          <w:b/>
          <w:bCs/>
        </w:rPr>
        <w:t>Individual:</w:t>
      </w:r>
      <w:r>
        <w:t xml:space="preserve"> They’re narrow-minded. They think the only way to contribute is to show up physically, and they dismiss everything else.</w:t>
      </w:r>
    </w:p>
    <w:p w:rsidR="00DB5F79" w:rsidRDefault="00000000">
      <w:r>
        <w:rPr>
          <w:b/>
          <w:bCs/>
        </w:rPr>
        <w:t>Interviewer:</w:t>
      </w:r>
      <w:r>
        <w:t xml:space="preserve"> How does working long hours affect your ability to volunteer?</w:t>
      </w:r>
      <w:r>
        <w:br/>
      </w:r>
      <w:r>
        <w:rPr>
          <w:b/>
          <w:bCs/>
        </w:rPr>
        <w:t>Individual:</w:t>
      </w:r>
      <w:r>
        <w:t xml:space="preserve"> I don’t have time. I work long hours to support myself and others. It’s frustrating that they can’t respect that.</w:t>
      </w:r>
    </w:p>
    <w:p w:rsidR="00DB5F79" w:rsidRDefault="00000000">
      <w:r>
        <w:rPr>
          <w:b/>
          <w:bCs/>
        </w:rPr>
        <w:t>Interviewer:</w:t>
      </w:r>
      <w:r>
        <w:t xml:space="preserve"> Do you think their judgment reflects a deeper bias?</w:t>
      </w:r>
      <w:r>
        <w:br/>
      </w:r>
      <w:r>
        <w:rPr>
          <w:b/>
          <w:bCs/>
        </w:rPr>
        <w:t>Individual:</w:t>
      </w:r>
      <w:r>
        <w:t xml:space="preserve"> Yes, there’s a bias against people who prioritise their jobs. It’s as if working hard is seen as an excuse not to care.</w:t>
      </w:r>
    </w:p>
    <w:p w:rsidR="00DB5F79" w:rsidRDefault="00000000">
      <w:r>
        <w:rPr>
          <w:b/>
          <w:bCs/>
        </w:rPr>
        <w:t>Interviewer:</w:t>
      </w:r>
      <w:r>
        <w:t xml:space="preserve"> How did their criticism make you feel about your contributions?</w:t>
      </w:r>
      <w:r>
        <w:br/>
      </w:r>
      <w:r>
        <w:rPr>
          <w:b/>
          <w:bCs/>
        </w:rPr>
        <w:t>Individual:</w:t>
      </w:r>
      <w:r>
        <w:t xml:space="preserve"> It made me feel unappreciated and angry. I’m doing my best, and they act like it’s not enough.</w:t>
      </w:r>
    </w:p>
    <w:p w:rsidR="00DB5F79" w:rsidRDefault="00000000">
      <w:r>
        <w:rPr>
          <w:b/>
          <w:bCs/>
        </w:rPr>
        <w:t>Interviewer:</w:t>
      </w:r>
      <w:r>
        <w:t xml:space="preserve"> Did you try to explain your situation to anyone?</w:t>
      </w:r>
      <w:r>
        <w:br/>
      </w:r>
      <w:r>
        <w:rPr>
          <w:b/>
          <w:bCs/>
        </w:rPr>
        <w:t>Individual:</w:t>
      </w:r>
      <w:r>
        <w:t xml:space="preserve"> I did, but they didn’t care. They’ve already made up their minds about me.</w:t>
      </w:r>
    </w:p>
    <w:p w:rsidR="00DB5F79" w:rsidRDefault="00000000">
      <w:r>
        <w:rPr>
          <w:b/>
          <w:bCs/>
        </w:rPr>
        <w:t>Interviewer:</w:t>
      </w:r>
      <w:r>
        <w:t xml:space="preserve"> Do you feel financial contributions are undervalued in your community?</w:t>
      </w:r>
      <w:r>
        <w:br/>
      </w:r>
      <w:r>
        <w:rPr>
          <w:b/>
          <w:bCs/>
        </w:rPr>
        <w:t>Individual:</w:t>
      </w:r>
      <w:r>
        <w:t xml:space="preserve"> Completely. They only care about what they can see—time spent volunteering—and ignore the resources that money provides.</w:t>
      </w:r>
    </w:p>
    <w:p w:rsidR="00DB5F79" w:rsidRDefault="00000000">
      <w:r>
        <w:rPr>
          <w:b/>
          <w:bCs/>
        </w:rPr>
        <w:t>Interviewer:</w:t>
      </w:r>
      <w:r>
        <w:t xml:space="preserve"> How does this experience impact your sense of community?</w:t>
      </w:r>
      <w:r>
        <w:br/>
      </w:r>
      <w:r>
        <w:rPr>
          <w:b/>
          <w:bCs/>
        </w:rPr>
        <w:t>Individual:</w:t>
      </w:r>
      <w:r>
        <w:t xml:space="preserve"> It’s made me feel disconnected. Why should I keep giving when they treat me like I don’t care?</w:t>
      </w:r>
    </w:p>
    <w:p w:rsidR="00DB5F79" w:rsidRDefault="00000000">
      <w:r>
        <w:rPr>
          <w:b/>
          <w:bCs/>
        </w:rPr>
        <w:t>Interviewer:</w:t>
      </w:r>
      <w:r>
        <w:t xml:space="preserve"> Do you think the criticism reflects unfair assumptions?</w:t>
      </w:r>
      <w:r>
        <w:br/>
      </w:r>
      <w:r>
        <w:rPr>
          <w:b/>
          <w:bCs/>
        </w:rPr>
        <w:t>Individual:</w:t>
      </w:r>
      <w:r>
        <w:t xml:space="preserve"> Yes, they assume I’m not involved because they don’t see me, but they ignore the realities of my life and work.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contributing despite this treatment?</w:t>
      </w:r>
      <w:r>
        <w:br/>
      </w:r>
      <w:r>
        <w:rPr>
          <w:b/>
          <w:bCs/>
        </w:rPr>
        <w:t>Individual:</w:t>
      </w:r>
      <w:r>
        <w:t xml:space="preserve"> Honestly, I’m reconsidering. I care about the community, but it’s exhausting to be judged no matter what I do.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56546760" name="Horizontal Line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B1F30A4" id="Horizontal Line 3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Mixed Version 1: Work Bias, Financial Contribution Bias, and Social Visibility Bias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community criticised you for not volunteering?</w:t>
      </w:r>
      <w:r>
        <w:br/>
      </w:r>
      <w:r>
        <w:rPr>
          <w:b/>
          <w:bCs/>
        </w:rPr>
        <w:t>Individual:</w:t>
      </w:r>
      <w:r>
        <w:t xml:space="preserve"> I felt dismissed. It’s as if my financial contributions don’t matter because I’m not visible at events.</w:t>
      </w:r>
    </w:p>
    <w:p w:rsidR="00DB5F79" w:rsidRDefault="00000000">
      <w:r>
        <w:rPr>
          <w:b/>
          <w:bCs/>
        </w:rPr>
        <w:t>Interviewer:</w:t>
      </w:r>
      <w:r>
        <w:t xml:space="preserve"> Do you think their judgment comes from a misunderstanding of work commitments?</w:t>
      </w:r>
      <w:r>
        <w:br/>
      </w:r>
      <w:r>
        <w:rPr>
          <w:b/>
          <w:bCs/>
        </w:rPr>
        <w:t>Individual:</w:t>
      </w:r>
      <w:r>
        <w:t xml:space="preserve"> Yes, they don’t realise that my long hours make it impossible to volunteer. It’s not a lack of care—it’s a lack of time.</w:t>
      </w:r>
    </w:p>
    <w:p w:rsidR="00DB5F79" w:rsidRDefault="00000000">
      <w:r>
        <w:rPr>
          <w:b/>
          <w:bCs/>
        </w:rPr>
        <w:t>Interviewer:</w:t>
      </w:r>
      <w:r>
        <w:t xml:space="preserve"> Why do you think financial contributions are overlooked?</w:t>
      </w:r>
      <w:r>
        <w:br/>
      </w:r>
      <w:r>
        <w:rPr>
          <w:b/>
          <w:bCs/>
        </w:rPr>
        <w:t>Individual:</w:t>
      </w:r>
      <w:r>
        <w:t xml:space="preserve"> People value what they can see. Volunteering is visible, so they assume it’s more meaningful than donations.</w:t>
      </w:r>
    </w:p>
    <w:p w:rsidR="00DB5F79" w:rsidRDefault="00000000">
      <w:r>
        <w:rPr>
          <w:b/>
          <w:bCs/>
        </w:rPr>
        <w:t>Interviewer:</w:t>
      </w:r>
      <w:r>
        <w:t xml:space="preserve"> How did their criticism affect your view of the community?</w:t>
      </w:r>
      <w:r>
        <w:br/>
      </w:r>
      <w:r>
        <w:rPr>
          <w:b/>
          <w:bCs/>
        </w:rPr>
        <w:t>Individual:</w:t>
      </w:r>
      <w:r>
        <w:t xml:space="preserve"> It felt unfair and short-sighted. Contributions come in many forms, but they only seem to care about one type.</w:t>
      </w:r>
    </w:p>
    <w:p w:rsidR="00DB5F79" w:rsidRDefault="00000000">
      <w:r>
        <w:rPr>
          <w:b/>
          <w:bCs/>
        </w:rPr>
        <w:t>Interviewer:</w:t>
      </w:r>
      <w:r>
        <w:t xml:space="preserve"> Do you think people with demanding jobs are unfairly judged?</w:t>
      </w:r>
      <w:r>
        <w:br/>
      </w:r>
      <w:r>
        <w:rPr>
          <w:b/>
          <w:bCs/>
        </w:rPr>
        <w:t>Individual:</w:t>
      </w:r>
      <w:r>
        <w:t xml:space="preserve"> Definitely. If you’re not physically present, they assume you’re not involved, no matter how much you contribute.</w:t>
      </w:r>
    </w:p>
    <w:p w:rsidR="00DB5F79" w:rsidRDefault="00000000">
      <w:r>
        <w:rPr>
          <w:b/>
          <w:bCs/>
        </w:rPr>
        <w:t>Interviewer:</w:t>
      </w:r>
      <w:r>
        <w:t xml:space="preserve"> How does this bias impact your willingness to stay involved?</w:t>
      </w:r>
      <w:r>
        <w:br/>
      </w:r>
      <w:r>
        <w:rPr>
          <w:b/>
          <w:bCs/>
        </w:rPr>
        <w:t>Individual:</w:t>
      </w:r>
      <w:r>
        <w:t xml:space="preserve"> It’s disheartening, but I know my contributions make a difference, even if they’re not appreciated.</w:t>
      </w:r>
    </w:p>
    <w:p w:rsidR="00DB5F79" w:rsidRDefault="00000000">
      <w:r>
        <w:rPr>
          <w:b/>
          <w:bCs/>
        </w:rPr>
        <w:t>Interviewer:</w:t>
      </w:r>
      <w:r>
        <w:t xml:space="preserve"> What changes could help people understand different forms of contribution?</w:t>
      </w:r>
      <w:r>
        <w:br/>
      </w:r>
      <w:r>
        <w:rPr>
          <w:b/>
          <w:bCs/>
        </w:rPr>
        <w:t>Individual:</w:t>
      </w:r>
      <w:r>
        <w:t xml:space="preserve"> Communities need to recognise that financial support is just as valuable as volunteering time.</w:t>
      </w:r>
    </w:p>
    <w:p w:rsidR="00DB5F79" w:rsidRDefault="00000000">
      <w:r>
        <w:rPr>
          <w:b/>
          <w:bCs/>
        </w:rPr>
        <w:t>Interviewer:</w:t>
      </w:r>
      <w:r>
        <w:t xml:space="preserve"> Did you try to explain your position?</w:t>
      </w:r>
      <w:r>
        <w:br/>
      </w:r>
      <w:r>
        <w:rPr>
          <w:b/>
          <w:bCs/>
        </w:rPr>
        <w:t>Individual:</w:t>
      </w:r>
      <w:r>
        <w:t xml:space="preserve"> I did, but they seemed unwilling to change their view. It’s frustrating.</w:t>
      </w:r>
    </w:p>
    <w:p w:rsidR="00DB5F79" w:rsidRDefault="00000000">
      <w:r>
        <w:rPr>
          <w:b/>
          <w:bCs/>
        </w:rPr>
        <w:t>Interviewer:</w:t>
      </w:r>
      <w:r>
        <w:t xml:space="preserve"> How do you cope with the judgment?</w:t>
      </w:r>
      <w:r>
        <w:br/>
      </w:r>
      <w:r>
        <w:rPr>
          <w:b/>
          <w:bCs/>
        </w:rPr>
        <w:t>Individual:</w:t>
      </w:r>
      <w:r>
        <w:t xml:space="preserve"> I focus on what I’m doing for the community and remind myself that I’m helping in my own way.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supporting the community despite this bias?</w:t>
      </w:r>
      <w:r>
        <w:br/>
      </w:r>
      <w:r>
        <w:rPr>
          <w:b/>
          <w:bCs/>
        </w:rPr>
        <w:t>Individual:</w:t>
      </w:r>
      <w:r>
        <w:t xml:space="preserve"> Because I care. My contributions matter, even if they don’t see it that way.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26077112" name="Horizontal Line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B7B8FD7" id="Horizontal Line 40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Mixed Version 2: Social Judgement Bias, Time Availability Bias, and Economic Bias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community criticised you for not volunteering?</w:t>
      </w:r>
      <w:r>
        <w:br/>
      </w:r>
      <w:r>
        <w:rPr>
          <w:b/>
          <w:bCs/>
        </w:rPr>
        <w:t>Individual:</w:t>
      </w:r>
      <w:r>
        <w:t xml:space="preserve"> It was frustrating. It felt like they were judging me without understanding how limited my free time really is.</w:t>
      </w:r>
    </w:p>
    <w:p w:rsidR="00DB5F79" w:rsidRDefault="00000000">
      <w:r>
        <w:rPr>
          <w:b/>
          <w:bCs/>
        </w:rPr>
        <w:t>Interviewer:</w:t>
      </w:r>
      <w:r>
        <w:t xml:space="preserve"> Do you think they assume everyone has the same amount of free time?</w:t>
      </w:r>
      <w:r>
        <w:br/>
      </w:r>
      <w:r>
        <w:rPr>
          <w:b/>
          <w:bCs/>
        </w:rPr>
        <w:t>Individual:</w:t>
      </w:r>
      <w:r>
        <w:t xml:space="preserve"> Yes. People forget that not everyone has flexible schedules. Working long hours doesn’t mean I care any less.</w:t>
      </w:r>
    </w:p>
    <w:p w:rsidR="00DB5F79" w:rsidRDefault="00000000">
      <w:r>
        <w:rPr>
          <w:b/>
          <w:bCs/>
        </w:rPr>
        <w:t>Interviewer:</w:t>
      </w:r>
      <w:r>
        <w:t xml:space="preserve"> Why do you think financial contributions are undervalued?</w:t>
      </w:r>
      <w:r>
        <w:br/>
      </w:r>
      <w:r>
        <w:rPr>
          <w:b/>
          <w:bCs/>
        </w:rPr>
        <w:t>Individual:</w:t>
      </w:r>
      <w:r>
        <w:t xml:space="preserve"> There’s a bias that money is “easy” compared to volunteering, but they ignore that donations keep things running.</w:t>
      </w:r>
    </w:p>
    <w:p w:rsidR="00DB5F79" w:rsidRDefault="00000000">
      <w:r>
        <w:rPr>
          <w:b/>
          <w:bCs/>
        </w:rPr>
        <w:t>Interviewer:</w:t>
      </w:r>
      <w:r>
        <w:t xml:space="preserve"> How does this criticism affect your motivation to contribute?</w:t>
      </w:r>
      <w:r>
        <w:br/>
      </w:r>
      <w:r>
        <w:rPr>
          <w:b/>
          <w:bCs/>
        </w:rPr>
        <w:t>Individual:</w:t>
      </w:r>
      <w:r>
        <w:t xml:space="preserve"> It’s discouraging. I’m trying to help, but it feels like no effort is ever enough for them.</w:t>
      </w:r>
    </w:p>
    <w:p w:rsidR="00DB5F79" w:rsidRDefault="00000000">
      <w:r>
        <w:rPr>
          <w:b/>
          <w:bCs/>
        </w:rPr>
        <w:t>Interviewer:</w:t>
      </w:r>
      <w:r>
        <w:t xml:space="preserve"> Do you think there’s economic bias at play here?</w:t>
      </w:r>
      <w:r>
        <w:br/>
      </w:r>
      <w:r>
        <w:rPr>
          <w:b/>
          <w:bCs/>
        </w:rPr>
        <w:t>Individual:</w:t>
      </w:r>
      <w:r>
        <w:t xml:space="preserve"> Yes. People seem to assume that giving money means you’re not making a “real effort,” which is unfair.</w:t>
      </w:r>
    </w:p>
    <w:p w:rsidR="00DB5F79" w:rsidRDefault="00000000">
      <w:r>
        <w:rPr>
          <w:b/>
          <w:bCs/>
        </w:rPr>
        <w:t>Interviewer:</w:t>
      </w:r>
      <w:r>
        <w:t xml:space="preserve"> Did you try to clarify your position to the critics?</w:t>
      </w:r>
      <w:r>
        <w:br/>
      </w:r>
      <w:r>
        <w:rPr>
          <w:b/>
          <w:bCs/>
        </w:rPr>
        <w:t>Individual:</w:t>
      </w:r>
      <w:r>
        <w:t xml:space="preserve"> I tried, but it felt like they didn’t want to hear it. They were more focused on judging me.</w:t>
      </w:r>
    </w:p>
    <w:p w:rsidR="00DB5F79" w:rsidRDefault="00000000">
      <w:r>
        <w:rPr>
          <w:b/>
          <w:bCs/>
        </w:rPr>
        <w:t>Interviewer:</w:t>
      </w:r>
      <w:r>
        <w:t xml:space="preserve"> How do you think this situation reflects on the community?</w:t>
      </w:r>
      <w:r>
        <w:br/>
      </w:r>
      <w:r>
        <w:rPr>
          <w:b/>
          <w:bCs/>
        </w:rPr>
        <w:t>Individual:</w:t>
      </w:r>
      <w:r>
        <w:t xml:space="preserve"> It shows that they don’t value everyone’s unique contributions. They only care about what’s visible.</w:t>
      </w:r>
    </w:p>
    <w:p w:rsidR="00DB5F79" w:rsidRDefault="00000000">
      <w:r>
        <w:rPr>
          <w:b/>
          <w:bCs/>
        </w:rPr>
        <w:t>Interviewer:</w:t>
      </w:r>
      <w:r>
        <w:t xml:space="preserve"> How do you handle these kinds of judgments?</w:t>
      </w:r>
      <w:r>
        <w:br/>
      </w:r>
      <w:r>
        <w:rPr>
          <w:b/>
          <w:bCs/>
        </w:rPr>
        <w:t>Individual:</w:t>
      </w:r>
      <w:r>
        <w:t xml:space="preserve"> I remind myself that I’m contributing in a way that works for me and that it still makes a difference.</w:t>
      </w:r>
    </w:p>
    <w:p w:rsidR="00DB5F79" w:rsidRDefault="00000000">
      <w:r>
        <w:rPr>
          <w:b/>
          <w:bCs/>
        </w:rPr>
        <w:t>Interviewer:</w:t>
      </w:r>
      <w:r>
        <w:t xml:space="preserve"> What changes would help this situation improve?</w:t>
      </w:r>
      <w:r>
        <w:br/>
      </w:r>
      <w:r>
        <w:rPr>
          <w:b/>
          <w:bCs/>
        </w:rPr>
        <w:t>Individual:</w:t>
      </w:r>
      <w:r>
        <w:t xml:space="preserve"> Recognising and appreciating different types of contributions would go a long way.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supporting the community?</w:t>
      </w:r>
      <w:r>
        <w:br/>
      </w:r>
      <w:r>
        <w:rPr>
          <w:b/>
          <w:bCs/>
        </w:rPr>
        <w:t>Individual:</w:t>
      </w:r>
      <w:r>
        <w:t xml:space="preserve"> Because I care about making a positive impact, even if others don’t see or value it.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40316287" name="Horizontal Line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B6C960F" id="Horizontal Line 4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DB5F79">
      <w:pPr>
        <w:rPr>
          <w:b/>
          <w:bCs/>
        </w:rPr>
      </w:pPr>
    </w:p>
    <w:p w:rsidR="00DB5F79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DB5F79" w:rsidRDefault="00000000">
      <w:r>
        <w:rPr>
          <w:b/>
          <w:bCs/>
        </w:rPr>
        <w:lastRenderedPageBreak/>
        <w:t>Interviewer:</w:t>
      </w:r>
      <w:r>
        <w:t xml:space="preserve"> How did you feel when the community criticised you for not volunteering?</w:t>
      </w:r>
      <w:r>
        <w:br/>
      </w:r>
      <w:r>
        <w:rPr>
          <w:b/>
          <w:bCs/>
        </w:rPr>
        <w:t>Individual:</w:t>
      </w:r>
      <w:r>
        <w:t xml:space="preserve"> I felt a little overlooked. I think they reacted without realising how much I contribute in other ways.</w:t>
      </w:r>
    </w:p>
    <w:p w:rsidR="00DB5F79" w:rsidRDefault="00000000">
      <w:r>
        <w:rPr>
          <w:b/>
          <w:bCs/>
        </w:rPr>
        <w:t>Interviewer:</w:t>
      </w:r>
      <w:r>
        <w:t xml:space="preserve"> Why do you think they made those assumptions?</w:t>
      </w:r>
      <w:r>
        <w:br/>
      </w:r>
      <w:r>
        <w:rPr>
          <w:b/>
          <w:bCs/>
        </w:rPr>
        <w:t>Individual:</w:t>
      </w:r>
      <w:r>
        <w:t xml:space="preserve"> I think it’s an unconscious habit. People tend to value visible effort more than what happens behind the scenes.</w:t>
      </w:r>
    </w:p>
    <w:p w:rsidR="00DB5F79" w:rsidRDefault="00000000">
      <w:r>
        <w:rPr>
          <w:b/>
          <w:bCs/>
        </w:rPr>
        <w:t>Interviewer:</w:t>
      </w:r>
      <w:r>
        <w:t xml:space="preserve"> How does your work schedule affect your ability to volunteer?</w:t>
      </w:r>
      <w:r>
        <w:br/>
      </w:r>
      <w:r>
        <w:rPr>
          <w:b/>
          <w:bCs/>
        </w:rPr>
        <w:t>Individual:</w:t>
      </w:r>
      <w:r>
        <w:t xml:space="preserve"> My job takes up most of my time, so while I can’t volunteer, I contribute financially to support the community.</w:t>
      </w:r>
    </w:p>
    <w:p w:rsidR="00DB5F79" w:rsidRDefault="00000000">
      <w:r>
        <w:rPr>
          <w:b/>
          <w:bCs/>
        </w:rPr>
        <w:t>Interviewer:</w:t>
      </w:r>
      <w:r>
        <w:t xml:space="preserve"> Do you think unconscious bias causes people to undervalue financial support?</w:t>
      </w:r>
      <w:r>
        <w:br/>
      </w:r>
      <w:r>
        <w:rPr>
          <w:b/>
          <w:bCs/>
        </w:rPr>
        <w:t>Individual:</w:t>
      </w:r>
      <w:r>
        <w:t xml:space="preserve"> Yes. They don’t always realise that both time and money are valuable in their own ways.</w:t>
      </w:r>
    </w:p>
    <w:p w:rsidR="00DB5F79" w:rsidRDefault="00000000">
      <w:r>
        <w:rPr>
          <w:b/>
          <w:bCs/>
        </w:rPr>
        <w:t>Interviewer:</w:t>
      </w:r>
      <w:r>
        <w:t xml:space="preserve"> Did you try explaining your perspective to the critics?</w:t>
      </w:r>
      <w:r>
        <w:br/>
      </w:r>
      <w:r>
        <w:rPr>
          <w:b/>
          <w:bCs/>
        </w:rPr>
        <w:t>Individual:</w:t>
      </w:r>
      <w:r>
        <w:t xml:space="preserve"> I did, but I don’t think they fully realised how much I’m already contributing.</w:t>
      </w:r>
    </w:p>
    <w:p w:rsidR="00DB5F79" w:rsidRDefault="00000000">
      <w:r>
        <w:rPr>
          <w:b/>
          <w:bCs/>
        </w:rPr>
        <w:t>Interviewer:</w:t>
      </w:r>
      <w:r>
        <w:t xml:space="preserve"> How does this kind of criticism affect you personally?</w:t>
      </w:r>
      <w:r>
        <w:br/>
      </w:r>
      <w:r>
        <w:rPr>
          <w:b/>
          <w:bCs/>
        </w:rPr>
        <w:t>Individual:</w:t>
      </w:r>
      <w:r>
        <w:t xml:space="preserve"> It’s frustrating, but I try to focus on the fact that I’m doing what I can.</w:t>
      </w:r>
    </w:p>
    <w:p w:rsidR="00DB5F79" w:rsidRDefault="00000000">
      <w:r>
        <w:rPr>
          <w:b/>
          <w:bCs/>
        </w:rPr>
        <w:t>Interviewer:</w:t>
      </w:r>
      <w:r>
        <w:t xml:space="preserve"> Do you think communities could be more inclusive in how they define “helping out”?</w:t>
      </w:r>
      <w:r>
        <w:br/>
      </w:r>
      <w:r>
        <w:rPr>
          <w:b/>
          <w:bCs/>
        </w:rPr>
        <w:t>Individual:</w:t>
      </w:r>
      <w:r>
        <w:t xml:space="preserve"> Yes. If people recognised all the ways someone can contribute, there would be less judgment.</w:t>
      </w:r>
    </w:p>
    <w:p w:rsidR="00DB5F79" w:rsidRDefault="00000000">
      <w:r>
        <w:rPr>
          <w:b/>
          <w:bCs/>
        </w:rPr>
        <w:t>Interviewer:</w:t>
      </w:r>
      <w:r>
        <w:t xml:space="preserve"> How do you stay motivated despite these challenges?</w:t>
      </w:r>
      <w:r>
        <w:br/>
      </w:r>
      <w:r>
        <w:rPr>
          <w:b/>
          <w:bCs/>
        </w:rPr>
        <w:t>Individual:</w:t>
      </w:r>
      <w:r>
        <w:t xml:space="preserve"> I remind myself that my contributions matter, whether or not they’re seen or acknowledged.</w:t>
      </w:r>
    </w:p>
    <w:p w:rsidR="00DB5F79" w:rsidRDefault="00000000">
      <w:r>
        <w:rPr>
          <w:b/>
          <w:bCs/>
        </w:rPr>
        <w:t>Interviewer:</w:t>
      </w:r>
      <w:r>
        <w:t xml:space="preserve"> What kind of changes would help prevent this kind of bias?</w:t>
      </w:r>
      <w:r>
        <w:br/>
      </w:r>
      <w:r>
        <w:rPr>
          <w:b/>
          <w:bCs/>
        </w:rPr>
        <w:t>Individual:</w:t>
      </w:r>
      <w:r>
        <w:t xml:space="preserve"> I think awareness and open conversations about different types of contributions would help.</w:t>
      </w:r>
    </w:p>
    <w:p w:rsidR="00DB5F79" w:rsidRDefault="00000000">
      <w:r>
        <w:rPr>
          <w:b/>
          <w:bCs/>
        </w:rPr>
        <w:t>Interviewer:</w:t>
      </w:r>
      <w:r>
        <w:t xml:space="preserve"> Why do you continue supporting the community?</w:t>
      </w:r>
      <w:r>
        <w:br/>
      </w:r>
      <w:r>
        <w:rPr>
          <w:b/>
          <w:bCs/>
        </w:rPr>
        <w:t>Individual:</w:t>
      </w:r>
      <w:r>
        <w:t xml:space="preserve"> Because I care. I know I’m helping, and that’s what matters most to me.</w:t>
      </w:r>
    </w:p>
    <w:p w:rsidR="00DB5F79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86910932" name="Horizontal Line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5092755" id="Horizontal Line 4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jc w:val="center"/>
        <w:rPr>
          <w:b/>
          <w:bCs/>
          <w:sz w:val="36"/>
          <w:szCs w:val="36"/>
        </w:rPr>
      </w:pPr>
    </w:p>
    <w:p w:rsidR="00DB5F79" w:rsidRDefault="00DB5F79">
      <w:pPr>
        <w:jc w:val="center"/>
        <w:rPr>
          <w:b/>
          <w:bCs/>
          <w:sz w:val="36"/>
          <w:szCs w:val="36"/>
        </w:rPr>
      </w:pPr>
    </w:p>
    <w:p w:rsidR="00DB5F79" w:rsidRDefault="00DB5F79">
      <w:pPr>
        <w:jc w:val="center"/>
        <w:rPr>
          <w:b/>
          <w:bCs/>
          <w:sz w:val="36"/>
          <w:szCs w:val="36"/>
        </w:rPr>
      </w:pPr>
    </w:p>
    <w:p w:rsidR="00DB5F79" w:rsidRDefault="00DB5F79">
      <w:pPr>
        <w:jc w:val="center"/>
        <w:rPr>
          <w:b/>
          <w:bCs/>
          <w:sz w:val="36"/>
          <w:szCs w:val="36"/>
        </w:rPr>
      </w:pPr>
    </w:p>
    <w:p w:rsidR="00DB5F79" w:rsidRDefault="00DB5F79">
      <w:pPr>
        <w:jc w:val="center"/>
        <w:rPr>
          <w:b/>
          <w:bCs/>
          <w:sz w:val="36"/>
          <w:szCs w:val="36"/>
        </w:rPr>
      </w:pPr>
    </w:p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6:Social Networks</w: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 professional without strong connections to influential networks struggles to gain traction for a business proposal during a community investment event. </w: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1: No Bias (0%)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about presenting your business proposal at the community investment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felt optimistic about sharing my idea, but I realised I needed to work harder to gain attention and traction.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kind of challenges did you face during the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struggled to engage key stakeholders, possibly because I didn’t have pre-existing connections with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get constructive feedback on your proposal?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Yes, some people provided valuable insights, which I appreciated, but it was challenging to break into certain conversations.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your proposal didn’t gain as much traction?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think it comes down to relationships. Some participants were familiar with each other, and that gave them an advantage.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like the process was fair and inclusive?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Overall, the event was well-organised, but I think network familiarity played a bigger role than it should have.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try to overcome these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focused on sharing the value of my proposal and connecting with people where I could, even if I wasn’t well-known.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Were there moments when you felt excluded from opportunities?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Not excluded, but I noticed conversations were easier for people with established relationships.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other attendees respond to your proposal?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Some were supportive and offered advice, but it felt like they gravitated more towards familiar faces.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would help professionals like yourself in similar settings?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Creating more structured networking opportunities so everyone has an equal chance to be heard.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Despite the challenges, what keeps you motivated?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believe in my proposal. If I keep refining it and seeking opportunities, I know it will resonate with the right people.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03129653" name="Horizontal Line 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F73E1CD" id="Horizontal Line 81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2: Very Low Bias (10%)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about presenting your proposal at the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felt confident about my idea, but I quickly noticed how hard it was to connect with the key decision-makers.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it was challenging?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don’t have strong networks or connections within the community, so I had to work harder to get noticed.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receive helpful feedback on your proposal?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Some attendees were supportive, but I felt like the more connected participants had an easier time getting attention.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relationships played a role in how proposals were received?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Yes, it seemed like established networks gave some people a clear advantage.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try to make your voice heard?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focused on presenting the value of my proposal and approached people individually to share my ideas.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excluded from the main discussions?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Not directly, but I felt like I had to work harder than others to be part of those conversations.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the lack of connections impact your experience?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made the process more challenging, but it also pushed me to improve how I pitch and network.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event could have been structured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Yes, creating more inclusive opportunities for introductions could level the playing field.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deal with these challenges during the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stayed focused on the quality of my proposal and took any chance I could to share it with others.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motivated despite these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believe my idea has potential, and I’m determined to keep advocating for it.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66747826" name="Horizontal Line 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41F5B85" id="Horizontal Line 81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3: Low Bias (30%)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investment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felt overlooked at times. It was hard to get attention without having the right connections.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connections mattered so much?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People naturally gravitate towards those they know. It felt like the familiar faces got more opportunities to share.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ability to present your proposal?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limited my access to key stakeholders. I had to fight harder just to get noticed.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like the event was fair to all participants?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Not entirely. Some people seemed to benefit just because they were part of existing networks.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try to overcome these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approached people individually, but breaking through established cliques was difficult.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biases about networking affect opportunities for professionals?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Yes, there’s an assumption that those without connections are less capable, which isn’t true.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affect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was disheartening, but I stayed focused on the value of my proposal.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get any positive responses?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A few people were supportive, but it felt like I was on the outside looking in.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events like this be more inclusive?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Structured introductions or equal pitching opportunities would help people without networks.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motivated to push forward?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believe in my business idea and know it can make an impact, even if it takes longer to get there.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00576012" name="Horizontal Line 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1F32538" id="Horizontal Line 82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4: Moderate Bias (50%)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presenting your proposal at the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felt like I was invisible. It seemed like people weren’t interested unless they already knew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Connections ruled everything. People who had relationships with key decision-makers were given all the attention.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engage with those influential stakeholders?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tried, but I felt like they weren’t willing to listen unless I was someone they recognised.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affect your confidence in your proposal?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made me question whether my idea was being dismissed just because I didn’t “belong” to their network.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a bias against those without strong networks?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Yes, it felt like those with connections were automatically given more respect and opportunities.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left out of key discussions?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Definitely. I wasn’t invited into many conversations, and it seemed like others had a much easier time being heard.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this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tried to stay professional and focused on my proposal, but it was frustrating to feel so sidelined.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events like this can be improved?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Yes, equal pitching time or structured networking would help those who aren’t well connected.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change your perspective on networking?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showed me how much networks matter, even more than the quality of an idea sometimes.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keep pursuing your goals?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believe in my business idea, and I know that eventually, the right people will see its value.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28604574" name="Horizontal Line 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740F66F" id="Horizontal Line 82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5: High Bias (70%)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community investment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felt invisible. It didn’t seem to matter what I had to offer because I didn’t know the “right people.”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others got more attention than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was clear that people with connections were prioritised. Their relationships gave them a head start, regardless of their proposal.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ability to present your business idea?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was frustrating. I couldn’t break into conversations, and it felt like I wasn’t even given a fair chance.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a broader bias against those without influential networks?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Yes, definitely. If you don’t have connections, you’re treated as less credible, no matter how good your idea is.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anyone acknowledge your contributions or give feedback?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A few people listened politely, but it was clear their attention was elsewhere.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try to navigate the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approached people directly, but I felt like they brushed me off in favour of familiar faces.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excluded during group discussions?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Absolutely. Some groups didn’t even bother to include me in the conversation.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affect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was hard not to take it personally. I started to question whether my ideas were worth sharing at all.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 event organisers could have addressed this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Yes. They could have created structured opportunities for everyone to pitch equally, not just rely on connections.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going despite this experience?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know my proposal has value. I just need to find people who are willing to listen based on the merits of my work, not my network.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03727125" name="Horizontal Line 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9F0D8E4" id="Horizontal Line 82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6: Extreme Bias (100%)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the investment event make you feel?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was infuriating. I felt completely ignored and dismissed because I didn’t have the “right connections.”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you were treated that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The entire event was biased towards people who already knew the decision-makers. If you didn’t have connections, you were irrelevant.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get any opportunity to present your idea?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Barely. I tried to approach people, but they either ignored me or gave me condescending, polite responses.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bias affect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crushed it. I felt like my work was judged based on who I didn’t know, not on its actual value.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see other participants being treated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Yes. Those with connections were welcomed into every conversation. It felt like they already had the upper hand before the event even started.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exclusion impact your experience of the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made me feel humiliated and frustrated. It was like I didn’t belong there.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raise your concerns or explain your position?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didn’t even bother. It was obvious they weren’t interested in people like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 event was fair to all participants?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Not at all. It was designed for insiders. People like me never stood a chance.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experience affect your future involvement in similar events?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makes me question whether these events are worth my time if the deck is stacked against people without networks.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moving forward despite this setback?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My determination. I know my proposal is strong, and I won’t let biased systems stop me from succeeding.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78687386" name="Horizontal Line 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9C16C17" id="Horizontal Line 82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1: Network Bias, Social Visibility Bias, and Professional Credibility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community investment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felt overlooked, as if not knowing influential people automatically made me less credible.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visibility mattered so much?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People naturally trust familiar faces. Those who were well-connected got attention immediately, even if their ideas weren’t better.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ability to present your proposal?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made things harder. I felt like I had to fight to even get people to look my way.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notice any bias in how credibility was assigned?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Yes. It felt like my proposal was judged as “less serious” because I didn’t have pre-existing relationships with key players.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try to overcome this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focused on sharing the strengths of my proposal, but it was hard when no one was really listening.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deeper issues in professional opportunities?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Absolutely. People without connections often get dismissed, no matter how qualified or capable they are.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treatment affect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was discouraging. I know my work is good, but it was like I wasn’t even being given a chance to prove that.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respond to being excluded from conversations?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stayed persistent and kept approaching people, but it felt like a constant uphill battle.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changes would help level the playing field at events like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Ensuring equal speaking opportunities for all participants, regardless of who they know, would help a lot.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keep going despite these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believe in the value of my work, and I’m determined to find people who will recognise that.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28671247" name="Horizontal Line 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66F023E" id="Horizontal Line 82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2: Social Visibility Bias, Insider Group Bias, and Economic Background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event when you struggled to gain traction?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felt like I was invisible. It seemed like people only engaged with those they already knew or considered “part of the group.”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There’s a bias toward familiar faces and people with similar social or economic backgrounds.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make it harder for you to present your business proposal?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felt like my work was judged before I even spoke. If you’re not an “insider,” it’s like you’re not taken seriously.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overcome this barrier during the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Yes, I made an effort to approach people directly, but it was clear they were more interested in people they already knew.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economic or social background plays a role in access to opportunities?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Yes, absolutely. People with privileged backgrounds or connections often get more attention, even when their ideas aren’t better.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affect your confidence in your business proposal?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was disheartening, but I know the idea has merit. The problem wasn’t with the proposal—it was with the biases of the system.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excluded during key conversations?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Definitely. It felt like some people were invited into discussions while others, like me, were ignored.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can events like this be made more inclusive?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Equal speaking slots and structured introductions would help ensure everyone has a fair chance.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deal with these biases when they occur?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try to stay focused on what I can control—improving my proposal and finding other opportunities.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continue to push forward despite these setbacks?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Because I know my business idea can make a difference. I won’t let bias or exclusion hold me back.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91726917" name="Horizontal Line 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756F248" id="Horizontal Line 82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Unconscious Bias Version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community investment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felt overlooked at times, like people weren’t fully open to hearing my idea.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think it’s an unconscious habit. People naturally gravitate toward familiar faces, even if they don’t mean to exclude others.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affect your ability to share your proposal?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made it more challenging to gain traction, but I stayed persistent and tried to connect where I could.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unconscious bias impacts opportunities at events like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Yes, people often don’t realise they’re favouring those they know or trust already.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try to engage with participants despite the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approached people individually and focused on presenting the strengths of my proposal.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receive any positive feedback during the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A few people were supportive, but it took a lot more effort to be noticed.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think unconscious biases could be addressed?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Awareness is key. Structured opportunities for everyone to speak and share their ideas would help.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affect your perspective on networking?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It reinforced the importance of building relationships, but also highlighted how easily people exclude others without realising it.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changes would you suggest for future events?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Creating equal opportunities for participants to pitch and interact would make events more inclusive.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motivated to keep pushing forward?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Professional:</w:t>
      </w:r>
      <w:r>
        <w:rPr>
          <w:sz w:val="24"/>
          <w:szCs w:val="24"/>
        </w:rPr>
        <w:t xml:space="preserve"> I believe in my proposal and its value. I’m determined to keep advocating for it, no matter how challenging it gets.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80601181" name="Horizontal Line 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72F48E8" id="Horizontal Line 82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jc w:val="center"/>
      </w:pPr>
      <w:r>
        <w:rPr>
          <w:b/>
          <w:bCs/>
          <w:sz w:val="36"/>
          <w:szCs w:val="36"/>
        </w:rPr>
        <w:t>7:Peer Group</w: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An entry-level employee feels sidelined by peers during a company training event because they come from a less prestigious educational background.</w: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1: No Bias (0%)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about participating in the company training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was excited to learn and grow in my role. It felt like a good opportunity to gain new skills and meet my peers.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face any challenges during the training?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A bit. I noticed it was harder to connect with some peers during group work, but I focused on learning as much as possible.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it was difficult to connect?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could just be that people tend to stick to who they’re familiar with or naturally gravitate toward certain groups.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this impact your ability to contribute during the sessions?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Not directly. I made sure to participate and share my input even when it felt like I had to make extra effort.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others respond to your contributions?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Some were receptive and engaged with my ideas, but others seemed more focused on working with people they already knew.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educational backgrounds influenced interactions?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didn’t sense anything deliberate, but it’s possible that educational similarities made it easier for others to bond quickly.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stay focused despite the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reminded myself that I’m here to learn and that my input has value regardless of others’ perceptions.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support could have made the training more inclusive?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Structured group activities or team rotations would’ve helped people interact with a broader set of peers.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influence your overall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still feel confident in my abilities, but I also know I need to keep proving myself.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keep pushing forward?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want to grow in my role and show that I can contribute meaningfully, no matter my background.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37114356" name="Horizontal Line 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3AEB22" id="Horizontal Line 82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2: Very Low Bias (10%)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company training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felt excited to be part of it but noticed it was harder for me to connect with some peers.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connecting was a challenge?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think people naturally gravitated toward others they felt more comfortable with or who had similar experiences.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like your educational background played any role in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Maybe a little. I don’t think it was intentional, but some people seemed to bond over shared educational experiences.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participation?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didn’t stop me from contributing. I made an effort to share my thoughts and stay engaged.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Were others receptive to your ideas?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Most were, but I noticed that some people seemed less interested in collaborating with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moments when you felt sidelined?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focused on the learning opportunities and reminded myself that I belong here.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there’s an unconscious bias toward educational prestige?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Possibly. People may not realise it, but there’s sometimes an assumption about ability based on educational background.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company make training more inclusive?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Facilitators could mix up groups to ensure everyone interacts and works together.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affect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was slightly discouraging, but I know I have valuable skills to contribute.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motivated?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believe in my potential, and I’m determined to prove my value over time.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47720137" name="Horizontal Line 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A28A7D2" id="Horizontal Line 82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3: Low Bias (30%)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training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felt a bit out of place, like I didn’t fit in as well as some of the others.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that was the case?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think some of it had to do with my educational background. A lot of my peers seemed to connect over similar schools or experiences.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affect your ability to contribute?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made me second-guess myself a little, but I tried to focus on sharing my ideas anyway.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Were your contributions acknowledged?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Sometimes, yes. But at other times, it felt like I was being overlooked or not taken as seriously.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there’s a bias toward employees from prestigious institutions?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can feel that way. There’s an assumption that they’re automatically more competent, even if everyone’s equally qualified.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the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focused on learning and proving that I belong, regardless of where I studied.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excluded from group discussions?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Occasionally. I noticed some groups seemed more eager to work together because of shared connections.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company improve inclusivity at events like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Mixing up teams and encouraging collaboration across all backgrounds would help a lot.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affect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was challenging, but I’m determined to keep proving myself.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keep going?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want to show that success isn’t about where you come from—it’s about what you bring to the table.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53898399" name="Horizontal Line 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44887FA" id="Horizontal Line 82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4: Moderate Bias (50%)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training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felt like I was being left out. People seemed to stick to others who shared similar educational backgrounds.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that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There’s a perception that people from certain institutions are more capable or “fit in” better.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ability to contribute?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made me hesitant to share my ideas because I felt like they wouldn’t be taken seriously.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Were your efforts acknowledged by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Not really. It felt like my input didn’t carry as much weight compared to others.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there’s a bias toward prestigious educational institutions?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Definitely. It felt like my background was a barrier, even though I’m equally qualified to be here.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cope with feeling sidelined?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tried to stay focused on the training and remind myself why I was chosen for this role.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affect your experience overall?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was discouraging. I felt like I had to work twice as hard just to be noticed.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 company could have handled this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Yes, more structured group work and efforts to break down barriers would help.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has this experience influenced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shook it a little, but I’m determined to prove myself despite the bias.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drives you to keep going?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know I belong here, and I want to show that my background doesn’t define my abilities.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50880480" name="Horizontal Line 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BCA7E0F" id="Horizontal Line 83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5: High Bias (70%)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training?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felt completely ignored. It was clear some people thought I didn’t belong because of my educational background.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you were treated that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There’s a bias that if you didn’t come from a top-tier institution, you’re not as competent or capable.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affect your contributions?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tried to speak up, but I was shut down or dismissed. It was demoralising.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anyone try to include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Not really. Most people grouped up with those who shared similar experiences or schools.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bias impact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made me question whether I even deserved to be there, which isn’t fair because I earned this role.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the environment was inclusive?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Not at all. It felt like a popularity contest where my background held me back.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these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tried to focus on learning, but it was hard to ignore how I was being treated.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a deeper bias in the workplace?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Yes. There’s an unspoken preference for people from certain schools, and it needs to change.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could have improved the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The company should have encouraged collaboration and created opportunities for everyone to contribute equally.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keep pushing forward?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want to prove that where you come from doesn’t determine where you’ll end up.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99787029" name="Horizontal Line 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733B6D1" id="Horizontal Line 83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6: Extreme Bias (100%)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training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felt humiliated. People dismissed me the moment they found out where I studied.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treated you that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It’s pure bias. If you don’t come from a prestigious school, people assume you’re less intelligent or capable.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contributions?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barely got a chance to speak. When I did, I felt like no one cared or listened.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engage with others?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did, but they shut me out. It was clear I wasn’t part of their “circle.”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treatment affect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was crushing. I started to doubt myself, even though I know I worked hard to get here.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bias is common in the workplace?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Unfortunately, yes. People judge others based on their background before they even get to know their skills.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cope during the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kept my head down and focused on learning, but it was really disheartening.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changes need to happen to fix this kind of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Companies need to emphasise inclusion and stop equating school prestige with ability.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others’ attitudes make you feel about your role?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made me feel like an outsider, like I didn’t belong there, which isn’t fair.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keep pushing forward despite this experience?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Because I refuse to let anyone’s bias define me. My hard work will speak for itself.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34430649" name="Horizontal Line 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56349C" id="Horizontal Line 83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1: Educational Bias, Social Group Bias, and Professional Credibility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company training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felt overlooked. It seemed like people grouped together based on shared backgrounds, and I struggled to find a place.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your educational background played a role in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Yes, absolutely. Coming from a less prestigious institution, I noticed people were quicker to dismiss my ideas or contributions.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people gravitated toward certain groups?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think it’s a mix of familiarity and assumptions. People automatically respected those from well-known institutions.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participation?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made me hesitant at first, but I still tried to share my input. I didn’t want their bias to silence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your professional credibility come into question?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Sometimes it felt that way. I had to prove myself more than others, just because my background didn’t match theirs.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Were there moments when you felt excluded?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Yes. During group activities, I noticed people were quicker to listen to others who came from more “prestigious” schools.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those moments?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focused on staying engaged and showing the value I bring, no matter how others saw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unconscious assumptions about education impact workplace dynamics?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Definitely. People don’t always realise how their perceptions shape interactions, but the bias is there.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changes would make events like this more inclusive?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Creating structured team rotations or equal speaking time would help people from all backgrounds be heard.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continue pushing forward despite these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believe my abilities and work ethic define me, not where I studied. I know I’ll prove myself in the long run.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26279922" name="Horizontal Line 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67DFA57" id="Horizontal Line 8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2: Social Class Bias, Educational Bias, and Networking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during the training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felt sidelined. It was clear that certain people, especially those from similar schools or backgrounds, had an easier time connecting.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that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think social class and education play a big role. If you’re not part of the same networks, you’re automatically at a disadvantage.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confidence in participating?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was tough. I had to work harder to get noticed, and even then, it felt like my contributions were undervalued.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assumptions about prestige shaped the dynamics?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Absolutely. There’s a tendency to assume people from top-tier institutions are more capable, even without proof.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try to navigate this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stayed focused on my work and tried to engage where I could, but it was clear the barriers were there.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judged based on your background?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Yes. It’s as if not having an elite education makes people assume you’re less competent.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Were there particular instances where this bias was obvious?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During group work, others took the lead quickly, and my suggestions were often brushed aside.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think companies can make events like this more equitable?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By creating opportunities that encourage collaboration across all backgrounds and reducing reliance on unspoken networks.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stay motivated despite feeling sidelined?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reminded myself that I earned my place here. My skills matter, no matter what assumptions others make.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moving forward?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know my background doesn’t define my abilities. I’m committed to proving my worth through my work.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50517032" name="Horizontal Line 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0C0C25D" id="Horizontal Line 8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Unconscious Bias Version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about your experience during the training event?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felt like I had to try harder to connect and participate, but I don’t think it was intentional. People naturally stick to others they relate to.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think there’s an unconscious bias toward people who share similar educational backgrounds or experiences.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ability to contribute?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made things a bit harder, but I stayed focused on engaging and sharing my ideas whenever I could.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unconscious bias shapes workplace interactions?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Yes, I think people tend to make quick judgments without realising it, especially around education and credentials.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notice a difference in how people interacted with others?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Sometimes. There was more openness and trust between people who seemed to have similar educational backgrounds.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these dynamics during the training?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stayed professional and focused on learning. I made an effort to reach out to people individually.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can unconscious bias like this be addressed in the workplace?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Awareness and intentional efforts to mix groups can help break down unintentional barriers.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affect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It was a bit discouraging, but I reminded myself that my skills and contributions matter.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would have made the event feel more inclusive?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Facilitators could create structured opportunities for everyone to contribute and interact equally.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stay motivated despite these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Employee:</w:t>
      </w:r>
      <w:r>
        <w:rPr>
          <w:sz w:val="24"/>
          <w:szCs w:val="24"/>
        </w:rPr>
        <w:t xml:space="preserve"> I know I have value to bring, and I’m determined to show that my background doesn’t limit my potential.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04914439" name="Horizontal Line 8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D1FBC54" id="Horizontal Line 83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8:Affiliations</w: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 person with a different political affiliation is subtly excluded from casual gatherings by a group of friends who feel their beliefs create tension. </w: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1: No Bias (0%)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when you noticed you weren’t being included in the gatherings?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a bit left out. It seemed like I wasn’t part of the group anymore, even though I hadn’t done anything differently.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understand why this was happening?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there was a discomfort, maybe due to differences in views, but I didn’t sense any intentional exclusion.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affect your relationship with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things slightly awkward, but I don’t hold it against them. Friendships sometimes go through phases.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address it directly with anyone?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yet. I didn’t want to make assumptions or create unnecessary tension.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your political views played a role?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possible. People sometimes avoid topics where they feel there could be disagreement.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manage the situation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reminded myself that friendships are more than shared opinions and focused on positive interactions.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Were there any efforts to reconnect from either side?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 little. Some individuals reached out casually, but it wasn’t like before.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this kind of situation be handled better?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Open communication can help. Sometimes addressing the unspoken tension can bring people closer.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affect your overall comfort with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more cautious, but I still value the friendships and hope things improve.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optimistic about maintaining these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know we’ve had good times before, and differences in beliefs don’t erase the connections we’ve built.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90418038" name="Horizontal Line 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3D83A28" id="Horizontal Line 83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2: Very Low Bias (10%)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realised you weren’t being invited to gatherings?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slightly left out and confused. It seemed subtle, like they didn’t want to exclude me but also didn’t want me there.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suspect differences in views made them uncomfortable. People tend to avoid conflict, even when none exists.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address this with anyone?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thought about it, but I didn’t want to make it seem like a bigger issue than it was.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your political beliefs played a role in this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Maybe. People sometimes assume disagreement will cause tension, even if it doesn’t.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relationship with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created some distance. I still get along with everyone individually, but the group dynamic has shifted.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manage your feelings around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focused on staying positive and reminding myself that people sometimes act unconsciously.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anyone reach out to reconnect with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 couple of friends have, but not in the same way as before.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think this kind of situation could be avoided?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People should be more open to different perspectives. Friendships shouldn’t be defined by shared beliefs alone.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change the way you approach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I’ve become more reserved, but I still care about the friendships and want to keep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maintain these relationships?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We’ve shared good experiences, and I don’t think differences in beliefs should ruin that.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21566937" name="Horizontal Line 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E981639" id="Horizontal Line 83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3: Low Bias (30%)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realised you weren’t being included?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hurt. It was like I no longer belonged just because I didn’t align with their views.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excluded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they see my political views as too different and assume it will lead to conflict, even though I’ve never caused any.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talk to anyone about it?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No. I felt like they wouldn’t listen or might think I was overreacting.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there’s an assumption that differing views create tension?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Definitely. People jump to conclusions and avoid others who challenge their way of thinking.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how you see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hard to feel close to people who quietly push you away because of something so personal.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this change how you behave around them?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I’ve pulled back. It feels safer to keep some distance.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affect you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frustrating. I feel judged for my beliefs rather than who I am as a person.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situations like this be handled better?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Friends need to be willing to engage and not let differences ruin relationships.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situation reflects a broader problem?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People are too quick to isolate others when opinions differ.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hopeful about fixing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still care about these friendships. I hope they realise that shared beliefs aren’t the foundation of strong relationships.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66646137" name="Horizontal Line 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B7D5FE9" id="Horizontal Line 83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4: Moderate Bias (50%)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weren’t included in the gatherings?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felt deliberate, like I was being singled out because of my views.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They’ve decided my political beliefs make me “different” or less agreeable, which feels unfair.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bring this up with anyone?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No, I didn’t think they’d take me seriously or care enough to address it.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like your beliefs were being judged?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They assume my views mean I’ll cause tension or arguments, but I never have.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has this impacted your relationships with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created distance and made me feel like an outsider among people I considered friends.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intolerance of differing perspectives?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Absolutely. They act like differences in beliefs are a dealbreaker for friendships.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this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frustrated and disappointed, but I’ve tried not to let it get to me too much.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group approach this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By being more open and not assuming that differences will lead to conflict.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experience change how you view the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makes me question how real the friendships were if they fall apart over differing opinions.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keep trying to stay connected?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believe in the value of friendships beyond political views, and I hope they can see that, too.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46409685" name="Horizontal Line 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2587A3" id="Horizontal Line 83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5: High Bias (70%)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were excluded?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completely rejected. They made it clear I don’t belong just because of my political views.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They don’t want to associate with people who think differently. It’s like they’ve judged me as “bad” or “wrong.”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reach out to anyone about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No. I knew they’d dismiss me or tell me I was being too sensitive.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they’re being unfair?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Judging someone’s worth based on their beliefs instead of their character is unfair and small-minded.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has this experience affected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isolating. It feels like I’m being punished for having my own views.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their behaviour reflects a broader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Absolutely. People are becoming intolerant of anyone who doesn’t think exactly like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change your perception of your friends?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made me lose respect for them. True friends shouldn’t cut you off over political opinions.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cope with this kind of exclusion?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remind myself that my beliefs don’t make me any less of a good person.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there’s any hope for fixing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unless they’re willing to grow up and accept people who are different from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still care about these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Honestly, I don’t know anymore. It’s hard to care when they’ve made me feel so unwanted.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95267392" name="Horizontal Line 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DBE9EF6" id="Horizontal Line 84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6: Extreme Bias (100%)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it feel to be excluded from gatherings?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was humiliating. They shut me out completely because I don’t share their political views.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acted this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They’ve decided that my beliefs make me a problem. It’s like I’m not even worth being their friend anymore.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talk to anyone about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What’s the point? They clearly don’t want me around.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you’re being judged unfairly?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They’re treating me like an enemy just because I don’t agree with them politically.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self-worth?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been awful. I feel completely isolated and judged for something that shouldn’t even matter.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their behaviour is justified?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at all. It’s childish and intolerant. Real friends don’t treat you like that.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this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angry and hurt, but I’ve accepted that they don’t respect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a larger issue?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People are quick to exclude anyone who thinks differently instead of finding common ground.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has this changed your view of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made me realise that some friendships are only surface-level and conditional.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still care about reconnecting?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really. If they can’t accept me as I am, they’re not worth my time.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88187769" name="Horizontal Line 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5EEAA93" id="Horizontal Line 8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1: Political Bias, Social Group Bias, and Communication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realised you were being excluded from the gatherings?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hurt and confused. It seemed like they were avoiding me because of our differences in beliefs.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political views played the biggest role here?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but not just that. People naturally stick with groups where they feel most comfortable, and I felt like I didn’t “fit” anymore.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reach out to anyone in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tried, but the conversations felt shallow, like they weren’t really open to reconnecting.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think communication could have improved the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If they had talked to me openly instead of avoiding me, we could’ve addressed the tension instead of letting it grow.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this experience change how you see those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 little. It’s disappointing when people aren’t willing to see past their differences to maintain a relationship.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a larger social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People are quick to label or distance themselves when someone doesn’t align with their views.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confidence in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feel like an outsider, even though I used to feel close to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the situation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stayed calm and reminded myself that friendships should be stronger than differing political opinions.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this situation have been avoided?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Honest communication and understanding go a long way. We should focus on shared values, not differences.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still hope to repair those relationships?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I believe real friendships can overcome these barriers if both sides are willing to try.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71720868" name="Horizontal Line 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CF5CD39" id="Horizontal Line 84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2: Political Bias, Socioeconomic Bias, and Group Conformity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started noticing you were being excluded?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like I was being pushed aside. It wasn’t overt, but the exclusion felt intentional.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it started with my political views, but I also sensed a bias because I don’t share their same lifestyle or priorities.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reconnect with anyone?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reached out casually, but I felt like I wasn’t getting the same openness as before.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group conformity played a role in the exclusion?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People tend to follow the group dynamic, and if one person distances themselves, others often follow.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exclusion affect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feel like I wasn’t good enough for them, as if my opinions or circumstances made me “less” in their eyes.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socioeconomic or lifestyle differences also influenced their behaviour?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Possibly. It felt like they judged me not just for my beliefs, but for not sharing their social circles and experiences.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these feelings?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tried not to take it personally and reminded myself that real friendships shouldn’t be so conditional.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they have approached the situation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They could’ve focused on what brings us together instead of letting differences drive us apart.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Has this changed how you approach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I’ve realised that shared values and understanding are what truly hold friendships together.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it’s worth trying to rebuild those connections?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I care about those friendships, and I hope they can see past differences in beliefs or backgrounds.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88367958" name="Horizontal Line 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AA32C59" id="Horizontal Line 84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Unconscious Bias Version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started noticing the exclusion?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confused at first, like something had shifted, but I didn’t think it was deliberate.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there’s an unconscious bias. People might’ve avoided me because they felt my views could create tension, even if I never acted that way.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confidence around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feel unsure. I wondered if I’d done something wrong or if they just didn’t see me as part of the group anymore.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differences in beliefs can lead to unintentional exclusion?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People often don’t realise how small actions, like leaving someone out, can be influenced by assumptions.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address this with anyone?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thought about it, but I didn’t want to come across as overly sensitive or make things awkward.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the situation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focused on reminding myself that I still have value, even if others unintentionally make me feel otherwise.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situation reflects a broader problem?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Definitely. People sometimes exclude others without realising they’re doing it, especially when differences make them uncomfortable.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group approach this more positively?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By being aware of unconscious biases and recognising that friendships don’t need to depend on shared opinions.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has this experience affected your outlook on those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made me more cautious, but I still hope they’ll see that differing views don’t have to divide us.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remain hopeful about the relationships?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believe friendships can overcome differences if people are willing to reflect and be more open.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97896462" name="Horizontal Line 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DFB68A" id="Horizontal Line 84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9:Friendship Circles</w:t>
      </w:r>
    </w:p>
    <w:p w:rsidR="00DB5F79" w:rsidRDefault="00000000">
      <w:r>
        <w:rPr>
          <w:b/>
          <w:bCs/>
          <w:sz w:val="24"/>
          <w:szCs w:val="24"/>
        </w:rPr>
        <w:lastRenderedPageBreak/>
        <w:t>A person who relocates to a new city finds it difficult to maintain friendships with their old social circle, which gradually stops including them in conversations and events</w:t>
      </w:r>
      <w:r>
        <w:rPr>
          <w:sz w:val="24"/>
          <w:szCs w:val="24"/>
        </w:rPr>
        <w:t xml:space="preserve">. </w:t>
      </w:r>
    </w:p>
    <w:p w:rsidR="00DB5F79" w:rsidRDefault="00000000">
      <w:r>
        <w:rPr>
          <w:b/>
          <w:bCs/>
          <w:sz w:val="24"/>
          <w:szCs w:val="24"/>
        </w:rPr>
        <w:t>Version 1: No Bias (0%)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when you noticed you were being included less in conversations and events?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was a bit disappointing, but I understand that maintaining connections can be harder after moving away.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it’s natural for friendships to change when you’re not physically there. It takes effort to keep things the same.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stay in touch with your old social circle?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I reached out regularly, but I think our schedules and distance made it more challenging.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sense of connection with them?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a little distant, but I also knew it wasn’t personal. Sometimes life just gets in the way.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talk to anyone about how you were feeling?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directly. I didn’t want to put pressure on anyone, but I did hope they noticed and reached out more.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have you handled the situation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I’ve focused on building new connections where I live now while staying positive about the old ones.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friendships naturally evolve when people relocate?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It’s not always intentional—it’s just that distance makes maintaining relationships harder.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stay connected with people from your old circle?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check in now and then, and I try to catch up whenever I visit.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could have helped keep these friendships stronger?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More regular communication or planning occasional visits might have kept us closer.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optimistic about these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believe strong friendships can withstand distance, and I’m hopeful we’ll reconnect when the time is right.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19224590" name="Horizontal Line 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FB78E6" id="Horizontal Line 8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2: Very Low Bias (10%)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realised you were being included less after relocating?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a little hurt but tried to understand that things naturally change when you’re far away.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 group drifted apart from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it’s easier for people to stay close to those who are nearby. Out of sight, out of mind, perhaps.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reconnect with them?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did, but it felt like I had to make most of the effort, which was discouraging.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distance makes people less intentional about maintaining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when someone’s not around physically, it’s easy to forget to include them in plans or conversations.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affect your sense of belonging to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started feeling like I wasn’t as much a part of their lives anymore, which was tough to accept.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anyone from the group make an effort to stay connected?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 couple of people did, but overall, I felt like I had faded into the background.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cope with the feelings of exclusion?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focused on building a new social circle while staying open to reconnecting with my old friends.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situation reflects unintentional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Possibly. People don’t always realise they’re leaving someone out until it’s pointed out.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could have helped keep you more included?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 little more effort from both sides—like regular catch-ups or including me in group chats—would have helped.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hopeful about these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know distance doesn’t erase real friendships, and I hope we’ll find ways to reconnect.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55118236" name="Horizontal Line 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E3B758" id="Horizontal Line 84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3: Low Bias (30%)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started being excluded from conversations and events?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was frustrating. I felt like moving away made me less important to the group.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distance made it easier for them to focus on people who are physically nearby.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reaching out to stay connected?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but sometimes it felt like I was the only one trying, which made me feel even more distant.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they realised how their actions affected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No, I don’t think they noticed. People assume that not including someone isn’t a big deal when they’re far away.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sense of connection with the group?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like I didn’t belong anymore, like I was no longer part of their inner circle.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anyone reach out to you independently?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 couple of friends did, but most of the group seemed to forget I was part of it.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a lack of effort on their part?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I think maintaining friendships requires effort, and they didn’t try as hard after I moved.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these feelings?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reminded myself that friendships go through phases and focused on building new ones.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could have made the situation better?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If they had made a conscious effort to include me or check in more often, I wouldn’t have felt so sidelined.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still value these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We shared a lot of good times, and I believe those connections can still be rebuilt.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64323665" name="Horizontal Line 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2637736" id="Horizontal Line 8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4: Moderate Bias (50%)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it feel when you were no longer included as much after moving?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forgotten. It was like moving away made me invisible to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stopped including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it’s because I’m no longer physically there, so it’s easier for them to exclude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stay in touch with them?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did, but it felt like they weren’t as interested in maintaining the friendship anymore.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there’s an unspoken bias against people who move away?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It’s as if not being nearby makes you less relevant or less worth including.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make you feel about the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question whether the friendships were as strong as I thought.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anyone make an effort to keep you in the loop?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 couple of people did, but overall, I felt excluded and disconnected.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exclusion impact you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was hurtful. It’s hard to feel left out by people you once felt so close to.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could have made this situation better?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If they had recognised the importance of keeping in touch, things might have been different.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they did this intentionally?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intentionally, but the lack of effort showed where I stood in their priorities.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still hope to reconnect with them?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care about the friendships and hope they’ll realise that distance doesn’t have to mean exclusion.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0848576" name="Horizontal Line 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0F7FCE7" id="Horizontal Line 8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5: High Bias (70%)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it feel to be left out after relocating?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felt awful. They acted like I didn’t exist anymore just because I moved away.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stopped including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they assumed I wouldn’t care or couldn’t participate, so they didn’t bother.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reaching out to them?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did, but it felt like I was chasing friendships that no longer mattered to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they judged your value in the group differently after you left?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Moving away made me less relevant to them, and that’s incredibly hurtful.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change your perception of those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realise that maybe the friendships weren’t as genuine as I thought.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anyone try to reach out independently?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Barely. It felt like I had been completely replaced.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affect you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abandoned. Friendships shouldn’t end just because of a little distance.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a bigger issue with how people treat distance?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people use distance as an excuse to stop putting in effort, even when the friendship is worth keeping.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this have been handled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They could have made more effort to stay in touch and include me, even if I couldn’t always be there.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still care about these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hold onto the good memories, but it’s hard not to feel hurt by how things turned out.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0910260" name="Horizontal Line 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50630F9" id="Horizontal Line 8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6: Extreme Bias (100%)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your friends stopped including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betrayed. It was like I was erased from their lives as soon as I left the city.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They didn’t care enough to keep me in their circle. Out of sight, out of mind—it’s as simple as that.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stay connected?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did, but they ignored me or gave me surface-level responses, as if I didn’t matter anymore.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they judged you unfairly for moving?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They treated my relocation as if I had chosen to abandon them when I hadn’t.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affect your perception of those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realise they weren’t real friends. Real friendships don’t disappear because of distance.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anyone make any effort at all?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No, and that was the most painful part. They replaced me without a second thought.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completely alone. It’s hard to lose people you thought cared about you.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a broader problem with how people treat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People value convenience over connection, and it’s hurtful when you’re on the other side of it.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could they have done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They could have put in effort to show they cared instead of cutting me off like I didn’t matter.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about these friendships at all now?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Honestly, I don’t. If they don’t care about me, I don’t need to waste my time caring about them.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5862353" name="Horizontal Line 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1FCAA1E" id="Horizontal Line 8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1: Social Group Bias, Communication Bias, and Geographical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realised you were being excluded after relocating?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distant and a little forgotten. It seemed like my physical absence made it easy for them to stop including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it’s a mix of communication issues and geography. People focus on those who are nearby, and I wasn’t anymore.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maintain contact with your friends?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I reached out regularly, but I felt like they didn’t prioritise keeping the connection strong.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there’s an unconscious preference for “present”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Absolutely. People naturally put effort into relationships that are convenient, even if they don’t realise they’re excluding others.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the group dynamic change after you moved?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It felt like the group grew closer without me, and I became an afterthought.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self-confidence within those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hurt. I started to wonder if I’d been more of a “placeholder” in the group than a real friend.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these feelings?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focused on building new connections in the city I moved to, but it was hard letting go of the old ones.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Could better communication have changed things?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Definitely. A little effort on their part—like phone calls or messages—could have kept things strong.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affect your view of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realise friendships take effort, and when one side stops trying, the relationship suffers.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still value those friendships despite feeling left out?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care about the memories we created, and I hope one day they’ll realise the importance of maintaining connections across distance.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40291101" name="Horizontal Line 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4C21867" id="Horizontal Line 85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2: Social Visibility Bias, Friendship Effort Bias, and Lifestyle Bias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when you noticed you were being left out of events and conversations?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invisible, like I didn’t matter anymore just because my life had taken me somewhere else.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my relocation disrupted the group’s routine, and they focused on people who were more “visible” in their lives.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reconnect with them?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did, but the effort felt one-sided. It’s like they’d already moved on without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your new lifestyle made it harder for them to relate to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Possibly. Moving to a new place and having different priorities might have made it seem like I was no longer on the same page as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change how you view the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feel like our bond wasn’t as strong as I thought. If it were, distance wouldn’t have changed it so quickly.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friendships require a balance of effort from both sides?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Absolutely. A good friendship shouldn’t rely on one person always trying to stay connected.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cope with feeling excluded?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tried not to dwell on it and focused on finding people in my new city who were willing to invest in our relationship.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people realise they’re excluding someone when they focus on “local”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always. It’s an unconscious habit to stick with what’s easy or close.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could have helped you feel more included?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Little things like including me in group chats or asking how I’m settling in would’ve made a big difference.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hold on to the hope of reconnecting?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I still believe the friendships meant something. I hope they realise that distance doesn’t erase what we shared.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40596798" name="Horizontal Line 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CA8252" id="Horizontal Line 8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Unconscious Bias Version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when you started being left out of conversations and events?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a bit disconnected, but I don’t think it was intentional. People don’t always realise how distance affects friendships.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this happened?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it’s an unconscious bias. When someone isn’t physically present, it’s easy to forget to include them in conversations or plans.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Did you make efforts to stay connected?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I reached out often, but I could sense that the group dynamic was shifting without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sense of belonging?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feel a little sidelined, like I wasn’t as important to the group anymore.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they realised they were excluding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Probably not. I don’t think it was deliberate. It’s just that people naturally focus on what’s close and visible.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cope with these feelings?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reminded myself that friendships take work, and sometimes people don’t realise when they’re unintentionally excluding someone.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group have approached this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Being aware of the tendency to exclude and making a conscious effort to check in or include me would’ve helped.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influence your perspective on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realise that distance doesn’t have to mean disconnection, but it takes effort to maintain bonds.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small actions could have made you feel more included?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Regular messages, video calls, or including me in group chats would’ve gone a long way in keeping the connection alive.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still hope to rebuild these friendships?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I know the exclusion wasn’t malicious. I believe good friendships can withstand distance when both sides try.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83837827" name="Horizontal Line 8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4FA6FA8" id="Horizontal Line 85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10: Household Compositions</w: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working wife is criticised by in-laws for not prioritising household duties over her career, despite her husband sharing little responsibility at home.</w: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Version 1: No Bias (0%)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when the criticisms about household duties were directed at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surprised and disappointed. I’m managing both my career and my home, and I didn’t expect to be criticised.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focused on your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might be based on traditional expectations of gender roles, but I believe household duties should be shared equally.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your career impact the way you manage responsibilities at home?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My career is important to me, so I balance my work and home life as best as I can.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feel about your husband’s level of involvement at home?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would appreciate more support. Sharing responsibilities would help things run more smoothly.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address the criticisms with your in-laws?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yet, but I feel it’s important to have an open conversation so they understand my perspective.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manage the stress of balancing these expectations?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prioritise what’s most important and set boundaries so I don’t get overwhelmed.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their comments reflect outdated expectations?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Times have changed, and both partners should contribute equally to household duties.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criticism affect your confidence in managing your career and home?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frustrating at times, but I know I’m doing my best to succeed in both areas.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support would help you manage this situation better?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More involvement from my husband and understanding from my in-laws would help ease the pressure.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continue prioritising both your career and family?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want to excel in my professional life while still being present for my family. I believe I can do both successfully.</w: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2: Very Low Bias (10%)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when your in-laws criticised your priorities?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hurt. I’m working hard to manage both my career and home, and it was disappointing to hear their comments.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Why do you think they focused on you instead of your husband?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traditional views about gender roles may influence how they see household duties.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your husband contribute to managing the household?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He helps occasionally, but the majority of the responsibilities tend to fall on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address these concerns with your in-laws?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directly yet, but I think it’s important they understand that responsibilities should be shared.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these comments impact your ability to balance work and home?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adds stress, but I try to remind myself that I’m doing the best I can.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 criticism reflects societal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there’s still an expectation for women to prioritise the home, even when they’re working.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would more support from your husband change things for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would make a big difference. Equal involvement would help reduce the pressure I feel.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stay focused despite these expectations?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set priorities, manage my time carefully, and remind myself of my goals.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changes would help create a more equal household dynamic?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Open communication and mutual understanding about shared responsibilities.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drives you to keep balancing your career and family life?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believe in setting a positive example for equality and balance for future generations.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155844" name="Horizontal Line 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839B073" id="Horizontal Line 8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3: Low Bias (30%)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about the criticisms from your in-laws?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was frustrating. I work hard to manage my career and the household, and it felt unfair to single me out.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Why do you think they focused on you and not your husband?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There’s a lingering belief that women should take on the primary role in household duties, regardless of their career.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much does your husband contribute to household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He does very little, which makes it even harder for me to manage everything.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the criticism affect your sense of balance at home?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feel undervalued, as if my contributions at work and home don’t count equally.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talked to your husband about sharing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I’ve brought it up before, but change has been slow, and I feel like I carry most of the load.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reflects an outdated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Absolutely. There’s still an assumption that women need to “do it all” while men are exempt.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cope with the stress of managing everything?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try to set boundaries and prioritise my time, but it’s exhausting when expectations are so high.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supported by your in-laws or husband?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fully. Their criticism feels unfair when I’m already trying my best to balance everything.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would help improve this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Equal participation from my husband and understanding from my in-laws about modern family dynamics.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keep pushing forward?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I believe in my career and family. I refuse to let outdated expectations hold me back.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06603372" name="Horizontal Line 8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94C19E0" id="Horizontal Line 8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4: Moderate Bias (50%)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when your in-laws criticised you for not prioritising household duties?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lastRenderedPageBreak/>
        <w:t>Individual:</w:t>
      </w:r>
      <w:r>
        <w:rPr>
          <w:sz w:val="24"/>
          <w:szCs w:val="24"/>
        </w:rPr>
        <w:t xml:space="preserve"> It was upsetting. I felt like they were ignoring the effort I put into both my career and the household.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hold you responsible and not your husband?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it’s because of outdated beliefs that women are responsible for keeping the home, regardless of their work commitments.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Does your husband contribute to managing the household?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much. I end up doing most of the work while he doesn’t face any of the same criticism.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these comments impact your relationship with your in-laws?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created tension. I feel judged, and it’s frustrating to see how unequal the expectations are.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situation affect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exhausting. It makes me feel like my achievements at work don’t matter because I’m being criticised at home.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societal biases are influencing their perspective?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Women are often expected to “do it all,” while men are rarely held to the same standard.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addressed this with your husband?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Yes, but it’s hard to make progress when his family reinforces these views.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handle these pressures?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try to stay focused on my goals and remind myself that I’m not doing anything wrong.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changes would help you feel more supported?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My husband stepping up at home and my in-laws acknowledging that times have changed.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continue to balance your career and home?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I believe both are important, and I deserve to pursue my career without being criticised.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13933269" name="Horizontal Line 8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E68E6E4" id="Horizontal Line 8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5: High Bias (70%)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were criticised by your in-laws?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felt demeaning. It’s like they don’t respect my career and only see me as a housekeeper.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hold you responsible for household duties?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they believe it’s “a woman’s job,” even though I’m working full-time.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Does your husband face any similar criticism?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at all. He gets away with doing almost nothing while I’m blamed for everything.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affect your relationship with your husband and in-laws?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creates resentment. I feel unsupported and unfairly targeted.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these expectations impact your mental health?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overwhelming. No matter how much I do, it’s never enough.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their views reflect societal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Absolutely. Women are judged for prioritising their careers, while men are praised for the smallest efforts.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tried to talk to your in-laws?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don’t think it would help—they’re too stuck in their ways.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this situation be resolved?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My husband needs to take responsibility, and they need to understand that times have changed.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criticism impact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frustrating and demoralising. I’m proud of my career, but they make me feel like it’s a mistake.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moving forward?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My determination to succeed. I refuse to give up my dreams because of their outdated beliefs.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14236821" name="Horizontal Line 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4EA302D" id="Horizontal Line 8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6: Extreme Bias (100%)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your in-laws criticised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disrespected. They made me feel like I’m failing as a wife just because I have a career.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hold you to these standards?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they believe women should sacrifice everything to serve their families, and I refuse to do that.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Does your husband share any responsibilities at home?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Hardly any. But they praise him for the smallest tasks while blaming me for everything else.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impact your relationship with your husband?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caused serious tension. I feel like I’m fighting this battle alone.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these comments make you feel as a professional?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makes me angry. I’ve worked hard to build my career, but they act like it’s worthless.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their criticism is rooted in sexism?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Absolutely. They don’t respect women who prioritise anything outside of the home.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tried addressing this with anyone?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I’ve talked to my husband, but he defends them instead of standing up for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situation affect your mental health?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exhausting. I feel unappreciated and constantly judged no matter how hard I work.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changes do you think are necessary?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My husband needs to step up, and my in-laws need to realise that women deserve the right to have careers, too.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keep going despite all of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I know my worth, and I won’t let anyone’s outdated views define me.</w: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1: Gender Bias, Generational Bias, and Professional Credibility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your in-laws criticised you for not prioritising household duties?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frustrated and unfairly judged. It was as if my hard work in my career meant nothing to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focused so heavily on you and not your husband?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There’s still a gender bias where women are seen as the default homemakers, even when they work full-time.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generational differences contribute to their expectations?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Absolutely. Their views are rooted in older traditions where women stayed at home, and it’s hard for them to adjust to modern dynamics.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bias affect the way they perceive your professional accomplishments?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undermines my achievements. They act as if my career is optional or less valuable than household duties.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much does your husband contribute to home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much. Yet he’s excused and praised for minimal effort, which makes the double standard even clearer.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these comments impact your confidence at home and work?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demoralising. I feel like I’m constantly battling to prove my worth in both spaces.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discussed this with your husband?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have, but it’s difficult because his upbringing reinforces the same ideas. He doesn’t always see the problem.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your in-laws approach this situation more fairly?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By recognising that household duties are a shared responsibility and valuing the work I do outside the home.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cope with the pressures of these expectations?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focus on what matters to me—my goals, my career, and maintaining balance where I can.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continue to pursue both career and family responsibilities despite these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I believe in equality. I refuse to let outdated views define how I live my life or measure my success.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2773358" name="Horizontal Line 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34C76D" id="Horizontal Line 86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2: Gender Bias, Social Pressure Bias, and Family Role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your in-laws criticised you for focusing on your career?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hurt. It’s as if my value is reduced to how well I manage the home, ignoring everything else I contribute.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these expectations are directed at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Gender bias plays a huge role, but so does family pressure. As the wife, they expect me to prioritise the household, no matter what.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their views reflect social pressures within families?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There’s this belief that women need to sacrifice their own ambitions to keep the family “functioning.”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your husband respond to this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He avoids responsibility. Social bias excuses him while piling all the expectations on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pressure affect your mental health?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draining. I feel like I’m being unfairly judged for not being the “perfect” wife and employee.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family roles contribute to these biases?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Definitely. There’s still an assumption that a wife must fulfil specific duties regardless of her circumstances.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these criticisms impact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 made me second-guess myself. I started to feel guilty for focusing on my career, even though I shouldn’t.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tried to address these concerns with your in-laws?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Not directly. I’m afraid they won’t understand or will dismiss my perspective as “complaining.”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changes would help create a fairer dynamic?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My husband stepping up and family members recognising that shared responsibilities are the key to balance.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stay committed to both your career and household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I believe I have the right to pursue my ambitions without being criticised or diminished.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18360879" name="Horizontal Line 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146096" id="Horizontal Line 86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Unconscious Bias Version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your in-laws made comments about your household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felt uneasy, like I was being held to an unfair standard, but I don’t think they realised how their words impacted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their focus was on you and not your husband?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think there’s an unconscious assumption that women naturally take on the homemaker role, even in dual-career families.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their comments were intentional?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No, I believe it’s an unconscious bias. They may not realise how outdated and unfair their expectations are.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situation affect you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disheartening. It feels like my hard work at my job is invisible compared to their focus on household tasks.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much does your husband contribute to home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He does help occasionally, but there’s an unspoken assumption that it’s my role to manage everything.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unconscious bias around gender roles still exists in families?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Yes. People often fall back on traditions or stereotypes without realising how it affects others.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cope with the criticism?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 tried to remind myself that their expectations don’t define me, even though it’s hard not to feel judged.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would help in shifting this unconscious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Awareness is key. Having open conversations about sharing responsibilities could help change perspectives.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experience impact your overall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It’s challenging, but I stay focused on my values. I know I’m doing the best I can for myself and my family.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continue to balance your career and household duties?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Individual:</w:t>
      </w:r>
      <w:r>
        <w:rPr>
          <w:sz w:val="24"/>
          <w:szCs w:val="24"/>
        </w:rPr>
        <w:t xml:space="preserve"> Because I believe both are important. I want to show that women can have careers without being unfairly judged for it.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01130740" name="Horizontal Line 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39404D1" id="Horizontal Line 8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12: Parental Style</w: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 parent attending a school meeting is labelled as “overbearing” for expressing concerns about their child’s well-being and academic performance.</w: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1: No Bias (0%)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feel when you were labelled as “overbearing” for expressing your concerns?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was surprised. My only intention was to ensure my child’s well-being and academic progress.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did you feel it was important to bring up these concerns?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noticed changes in my child’s performance and behaviour, so I wanted to understand what was going on and support them better.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the school staff respond to your concerns?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They listened but seemed to dismiss my involvement as excessive rather than understanding my perspective.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specific concerns were you trying to address?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was worried about my child’s declining grades and whether they were struggling emotionally or academically.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your concerns were justified?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Absolutely. As a parent, it’s my responsibility to advocate for my child’s needs when I see an issue.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the label of “overbearing” make you feel?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hurtful because it felt like my genuine concerns were being misinterpreted as interference.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clarify your perspective with the school?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Yes, I explained that my intention was to work together with the school to support my child, not to criticise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school have approached this situation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They could have been more open to a collaborative conversation rather than labelling my involvement negatively.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supported after the meeting?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Not fully. I felt like my concerns weren’t taken as seriously as they should have been.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stay involved in your child’s education?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care deeply about my child’s success and well-being. As a parent, I want to ensure they get the support they need.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50702825" name="Horizontal Line 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28E349" id="Horizontal Line 8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2: Very Low Bias (10%)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after being labelled “overbearing”?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felt misunderstood. My intention was to address my child’s struggles constructively, not to interfere unnecessarily.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your concerns were seen that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Maybe the school staff felt I was asking too many questions or being too involved in their work.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specific issues were you trying to address?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was worried about my child’s academic performance and whether they were having trouble keeping up in class.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the school react when you expressed these concerns?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They listened but seemed a bit defensive, like they thought I was questioning their abilities.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their response reflects a misunderstanding?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Yes. I think they saw my involvement as critical rather than supportive.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being labelled “overbearing” affect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frustrating. I felt like I wasn’t being given space to advocate for my child appropriately.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try to address this misunderstanding?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explained my position, but I still felt there was a lack of understanding.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school have handled the situation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They could have engaged in a more collaborative conversation without jumping to conclusions.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your concerns were valid?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Yes. My child’s well-being comes first, and I felt it was necessary to speak up.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motivated to engage with the school?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want to ensure my child is thriving and receiving the support they need to succeed.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13288647" name="Horizontal Line 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DCA66C" id="Horizontal Line 86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3: Low Bias (30%)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the school labelled you as “overbearing”?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upsetting. I was simply trying to express concerns that I felt were important for my child’s education.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reacted that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think they assumed I was being too demanding or critical of their methods, which wasn’t my intention.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prompted you to bring up your concerns?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My child’s performance was slipping, and I noticed they seemed withdrawn, so I felt I needed to intervene.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the label of “overbearing” affect your confidence in working with the school?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made me hesitant to speak up again, even though I know I was advocating for the right reasons.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the school take your concerns seriously?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Not fully. They seemed more focused on defending their processes than addressing the issue.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there’s a bias toward parents who get too involved?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Yes. There’s a tendency to dismiss proactive parents as being overly demanding or interfering.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make you feel as a parent?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made me feel like I had to justify caring about my child’s success, which shouldn’t be the case.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school improve its communication with concerned parents?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They could take concerns more seriously and work with parents rather than labelling their involvement.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would you say to parents in similar situations?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Don’t let labels discourage you. If you see an issue, it’s important to speak up for your child.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keep advocating for your child?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My child’s education and happiness are my top priorities, no matter how difficult it is.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52850740" name="Horizontal Line 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4CD42B4" id="Horizontal Line 8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4: Moderate Bias (50%)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were labelled “overbearing” by the school?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felt dismissed and disrespected. My concerns were valid, but they treated me like I was interfering unnecessarily.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 school reacted that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think they felt I was questioning their authority or competence, which wasn’t my intention.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specific issues were you trying to address?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was concerned about my child’s struggles academically and emotionally. It felt like no one else was noticing.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your concerns were taken seriously?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Not at all. They brushed me off as if I was being unreasonable just for speaking up.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there’s a bias against parents who express concerns strongly?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Yes. There’s an assumption that parents who care deeply are being difficult, instead of being advocates for their children.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make you feel as a parent?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isolating. I felt like I had to fight to be heard when I shouldn’t have to.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school have handled the situation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By listening more and avoiding judgmental labels. Parents and schools should be partners.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label discourages other parents from speaking 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Definitely. It makes parents feel like they’re walking on eggshells when they want to help.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cope with these kinds of reactions?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remind myself that I’m doing the right thing for my child, regardless of how it’s perceived.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is it so important for you to stay involved?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My child needs someone to advocate for them, and I won’t stop doing that, no matter what anyone thinks.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92282258" name="Horizontal Line 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1A37465" id="Horizontal Line 86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5: High Bias (70%)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the school labelled you as “overbearing”?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infuriating. I was advocating for my child, and they turned it into a personal attack on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reacted this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think they saw me as a nuisance. There’s an unspoken belief that parents, especially assertive ones, are troublemakers.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the school listen to your concerns at all?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Barely. They dismissed what I was saying and focused more on shutting me down.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it make you feel to be labelled this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It’s insulting. I was trying to help my child, not cause problems.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there’s bias against parents who are more vocal?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Yes. Schools often assume vocal parents are “difficult” instead of recognising their care and involvement.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impact your ability to work with the school?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made me feel like my input wasn’t welcome, even though I have every right to be involved.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this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exhausting. I felt like I had to defend myself just for caring about my child.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school have approached this better?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By listening without judgement and acknowledging that I had legitimate concerns.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experience affect your confidence as a parent?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It’s frustrating, but I won’t let their attitude stop me from doing what’s right for my child.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keep advocating despite these challenges?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Because no one else will. My child deserves to have someone in their corner, and I won’t back down.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74963810" name="Horizontal Line 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BCAA207" id="Horizontal Line 86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6: Extreme Bias (100%)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the school called you “overbearing”?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infuriating and humiliating. I was labelled just because I dared to care about my child.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said that?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They wanted to silence me. It’s easier for them to dismiss a “difficult” parent than deal with the real issues.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they address any of your concerns?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Not really. They brushed off my questions and made it clear they didn’t want to listen to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being labelled affect you emotionally?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made me feel powerless. I was there to help my child, and they turned me into the problem.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schools are biased against involved parents?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Absolutely. They assume assertive parents are trying to interfere, rather than genuinely care.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your experience with the school affect your confidence?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demeaning. They made me feel like I was in the wrong for simply wanting answers.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treatment discourages parents from speaking up?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Yes. Many parents are afraid to raise concerns because they know they’ll be dismissed or criticised.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school have treated you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By treating me with respect and focusing on my child’s needs instead of attacking my character.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reacted so negatively?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Because I challenged them, and they don’t like being questioned. It’s easier to label than to listen.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keep pushing for your child?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Because my child deserves the best, and I won’t let anyone’s biases stop me from ensuring they get it.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04290840" name="Horizontal Line 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5FEC402" id="Horizontal Line 86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1: Gender Bias, Parental Role Bias, and Authority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were labelled “overbearing” at the school meeting?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felt dismissed. It seemed like my involvement was seen as unnecessary, rather than recognising my role as a concerned parent.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reacted that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think there’s an underlying assumption that mothers, especially, are more emotional or interfering when they speak up.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parental roles influenced their perception of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Yes. It felt like they were reinforcing this idea that parents, particularly mothers, should just “trust the system” and stay quiet.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their response affect your confidence as a parent?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frustrating. I felt like I had to justify myself for being an involved and proactive parent.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authority bias played a role in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Definitely. Some staff assume that questioning their decisions is a challenge to their authority instead of a partnership.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Were your concerns about your child addressed?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Not really. It felt like they were more focused on shutting me down than addressing the actual issue.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respond to their labelling?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stayed calm and explained my reasons, but it was clear they’d already judged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changes could schools make to avoid such situations?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Schools should create a culture of collaboration where parents are encouraged to share concerns without being judged.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the emotional impact of this experience?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reminded myself that my child’s well-being comes first, no matter what labels they attach to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believe it’s important to stay involved as a parent?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Because no one else knows my child better. It’s my responsibility to advocate for them, even if it makes others uncomfortable.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89843022" name="Horizontal Line 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7A316AA" id="Horizontal Line 86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2: Socioeconomic Bias, Communication Bias, and Gender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after being labelled as “overbearing”?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upsetting and unfair. I was only trying to help my child, but it felt like they assumed I was stepping out of my place.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they reacted this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think there’s an unspoken bias against parents who are more vocal, especially mothers who question the status quo.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socioeconomic factors played a role?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Possibly. Sometimes there’s a bias against parents from different financial backgrounds, as if we shouldn’t have the same voice or say.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the communication during the meeting affect the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was dismissive. They barely gave me time to explain my concerns before labelling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you feel judged based on your involvement?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Yes. It felt like they thought I was “overstepping,” which is frustrating because my concerns were valid.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bias affect your ability to advocate for your child?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made me feel like I had to fight to be heard when I shouldn’t have to. It’s my right as a parent to speak up.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Were your concerns about your child properly addressed?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Not at all. They focused more on judging me than helping resolve the issue.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school have handled this better?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By listening to my concerns respectfully and treating me as a partner, not as a nuisance.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this experience make you feel about future interactions?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It’s made me more cautious, but I’ll still advocate for my child no matter how they perceive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continue to stay involved despite these biases?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Because my child’s well-being is my priority. I won’t let assumptions or biases silence me.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48599237" name="Horizontal Line 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E5BD27" id="Horizontal Line 87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Unconscious Bias Version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did you feel when you were labelled “overbearing”?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felt uncomfortable, but I don’t think it was intentional. Sometimes people assume assertive parents are being difficult.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 school reacted this way?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think there’s an unconscious bias that makes staff perceive proactive parents as interfering, especially when we raise concerns.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Did their response surprise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A little. I didn’t expect to be labelled—I was just trying to communicate and find solutions for my child.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their reaction affect your confidence in raising concerns?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It made me hesitant, but I reminded myself that my role is to advocate for my child, no matter how it’s perceived.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unconscious bias is common?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Yes. People don’t realise they’re dismissing parents or labelling them unfairly when they try to be involved.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try to explain your perspective during the meeting?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calmly explained why I was concerned and emphasised that I wanted to work with the school, not against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the school approach these situations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They could recognise that parents who speak up aren’t trying to challenge them—we’re just trying to help our children.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did you handle the emotional impact of this label?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I focused on what matters most: ensuring my child gets the support they need.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would help reduce this kind of misunderstanding?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Open and respectful communication where parents and schools see each other as allies, not adversaries.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is it important for you to continue advocating for your child?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Parent:</w:t>
      </w:r>
      <w:r>
        <w:rPr>
          <w:sz w:val="24"/>
          <w:szCs w:val="24"/>
        </w:rPr>
        <w:t xml:space="preserve"> Because I know my child better than anyone, and it’s my responsibility to ensure they’re supported and thriving.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16684622" name="Horizontal Line 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8076C3" id="Horizontal Line 87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13: Household Composition</w:t>
      </w:r>
    </w:p>
    <w:p w:rsidR="00DB5F79" w:rsidRDefault="00000000">
      <w:r>
        <w:rPr>
          <w:b/>
          <w:bCs/>
          <w:sz w:val="24"/>
          <w:szCs w:val="24"/>
        </w:rPr>
        <w:lastRenderedPageBreak/>
        <w:t>A teenager in a large, extended family is expected to help raise younger siblings, sacrificing their own social and academic opportunities</w:t>
      </w:r>
      <w:r>
        <w:rPr>
          <w:sz w:val="24"/>
          <w:szCs w:val="24"/>
        </w:rPr>
        <w:t xml:space="preserve">. </w:t>
      </w: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1: No Bias (0%)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feel about your role in helping care for your younger siblings?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a lot of responsibility, but I try my best to support my family.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has this responsibility impacted your academic life?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Sometimes, it’s hard to find enough time for studying, but I try to manage my schedule as best as I can.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like you’re missing out on other opportunities?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Occasionally, yes. I don’t always get to spend time with friends or participate in extracurricular activities.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balance helping your family and your personal goals?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prioritise the most important tasks for the day and try to stay organised.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your family members view your contributions?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They appreciate what I do, and I know they’re grateful for my help.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situation is common in large families?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Yes, I think it’s normal for older siblings to help out when there are many younger kids in the family.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feel when you see other teenagers who don’t have these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Sometimes I feel envious, but I remind myself that every family is different.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ever discussed the challenges of balancing everything with your family?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Not really. I don’t want to add any extra stress or seem like I’m complaining.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motivated to keep helping your family?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care about my siblings and want to support my parents, so I do what I can to help.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plan to achieve your personal goals in the long run?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I’m determined to work hard and keep focusing on my studies when I have the time.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43137230" name="Horizontal Line 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46D26EF" id="Horizontal Line 87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2: Very Low Bias (10%)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do you feel about helping care for your siblings?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feel responsible for them and try to help, but it’s not always easy to juggle everything.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has this responsibility affected your schoolwork?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sometimes struggle to keep up with assignments, especially when I have a lot to do at home.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you’re sacrificing some of your own opportunities?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A little. There are things I’d like to do—like joining clubs or spending more time with friends—that I miss out 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balance your schoolwork and family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try to plan my day carefully, but there are times when I have to prioritise family over school or friends.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think your family views your role?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think they appreciate me, but they might not realise how much I’m balancing.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it’s fair for you to take on these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don’t think it’s about fairness—it’s just what needs to be done.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ever wish you had more time for yourself?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Yes, sometimes I wish I could just focus on my studies and spend time with friends without worrying about chores.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talked to your family about the challenges you face?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Not yet. I don’t want to seem like I’m not willing to help.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cope when things get overwhelming?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remind myself that it’s temporary, and I try to stay focused on what I want to achieve.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keeps you going?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My siblings mean a lot to me, and I know that helping out is important for my family.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99227527" name="Horizontal Line 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5CD8793" id="Horizontal Line 87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3: Low Bias (30%)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do you feel about helping raise your younger siblings?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feel like it’s a lot to take on, and sometimes it’s more than I can handle.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responsibility impact your schoolwork and personal life?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I’ve had to miss out on studying time and social events because I’m always needed at home.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level of responsibility is fair for someone your age?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Not really. I think older kids are expected to grow up too fast sometimes in big families.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feel about the sacrifices you’re making?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hard. I see my friends joining clubs, going out, or focusing on their studies, and I don’t get to do that.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expressed your feelings to your family?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No, because I don’t think they’d understand how difficult it is for me to balance everything.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 expectations placed on you are based on your role in the family?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Yes. As the older sibling, there’s an assumption that I have to take on this responsibility.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feel this affects your future opportunities?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worry that not having time to focus on school might hurt my chances of achieving my goals.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stay motivated?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care about my family, but I also remind myself that I need to focus on my own dreams when I can.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appreciated for your role?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Sometimes, but other times I feel like my effort is taken for granted.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do you wish your family understood about your experience?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wish they knew how much I want to help but also how important it is for me to have time for myself and my future.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05794325" name="Horizontal Line 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5BD097" id="Horizontal Line 87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4: Moderate Bias (50%)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do you feel about helping care for your younger siblings?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 feels like too much sometimes. I’m still a kid myself, but I’m expected to act like a parent.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responsibility affect your academic performance?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My grades have dropped because I can’t always finish my homework or study properly.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like you’re being asked to sacrifice too much?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Yes. I miss out on being a teenager, and it feels unfair that I don’t get to enjoy the same things as my friends.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these expectations are placed on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think it’s because I’m older, so they assume it’s my job to help, but it’s a lot for one person.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ever talked to your family about how you feel?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No, because I’m afraid they’ll think I’m being selfish or ungrateful.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it feel to see other teenagers who don’t have these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frustrating. They get to focus on their dreams while I’m stuck juggling everything.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your efforts are appreciated?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Not really. It feels like it’s expected, and no one sees how much I’m giving up.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cope when you feel overwhelmed?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just push through because I don’t have a choice.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situation is fair to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No. I don’t think I should have to sacrifice my future because of responsibilities that aren’t mine.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do you wish could change about your role in the family?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wish there were more balance. I want to help, but I also need time for myself and my goals.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6494130" name="Horizontal Line 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5E94195" id="Horizontal Line 87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5: High Bias (70%)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do you feel about being forced to care for your younger siblings?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unfair and exhausting. I never asked for this role, but it’s like I have no say in the matter.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has this affected your academic and personal life?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My grades are suffering, and I have no time for friends or things I enjoy.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your family takes advantage of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Yes. They expect me to give up everything for responsibilities that aren’t mine to begin with.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make you feel about your future?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feel trapped. It’s like my life is being put on hold for something I didn’t choose.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like your voice matters in your family?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Not at all. Whenever I try to speak up, I’m told it’s my “duty” to help.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it feel to watch your friends live their lives freely?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heartbreaking. I feel like I’m missing out on experiences I’ll never get back.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your family realises how much you’re sacrificing?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No. They don’t see it or don’t care, as long as everything at home gets done.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cope with feeling stuck in this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don’t know—I just keep going because I don’t have a choice.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has this affected your relationship with your family?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caused resentment. I feel like I’m only valued for what I can do, not for who I am.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do you wish your family understood?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wish they knew how unfair it is to expect me to give up my future for theirs.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65676679" name="Horizontal Line 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B10F629" id="Horizontal Line 87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6: Extreme Bias (100%)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do you feel about being forced into this role?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infuriating. I’m treated like a free babysitter instead of being allowed to live my own life.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you’re expected to do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Because I’m older, they think it’s my responsibility to raise kids that aren’t mine.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impact your future?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ruining my life. I can’t study, I can’t make friends, and I feel like my dreams are slipping away.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your family respects your needs?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No. They only care about what I can do for them. My feelings don’t matter.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it feel to watch your peers live normal lives?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 makes me angry and sad. I’m missing out on everything while they get to enjoy their freedom.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this situation is abusive?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Yes. Forcing someone to give up their life like this isn’t fair or right.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cope with this resentment?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don’t. I just bury it because I have no way out.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make you feel about your family?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made me resent them. I feel used and unimportant.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your sacrifices are acknowledged?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Not at all. They just expect more from me without ever saying thank you.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do you wish could change?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wish they’d realise how unfair this is and let me focus on my life and my future.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63528309" name="Horizontal Line 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1556AAE" id="Horizontal Line 87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DB5F79">
      <w:pPr>
        <w:rPr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1: Gender Bias, Socioeconomic Bias, and Family Role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do you feel about helping raise your younger siblings?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feel overwhelmed. It’s like my role as the older child comes before my own life and goals.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gender plays a role in these expectations?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Yes. I think if I were a boy, there wouldn’t be as much pressure to step up and take care of the family.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impact your academic life?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struggle to keep up with schoolwork. By the time I finish everything at home, I’m too tired to study.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financial circumstances influence this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Partly. My family can’t afford outside help, so it falls on me to fill that role.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feel about your sacrifices compared to other kids your age?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frustrating. I see my friends living carefree lives while I’m stuck with responsibilities I didn’t ask for.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Have you tried talking to your family about this?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I’m scared to. I don’t want to seem ungrateful or make things harder for them.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appreciated for your efforts?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Not really. It feels like it’s expected, and no one sees what I’m giving up.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affect your future goals?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I’m afraid I won’t achieve what I want because I don’t have the time to focus on my studies or myself.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 family dynamics could change?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Maybe if they understood how much this is holding me back, they’d find a way to share the responsibilities better.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keep going?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love my siblings, and I want to help my family, but I also know I have to fight for my own future.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58924194" name="Horizontal Line 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C8CCCC6" id="Horizontal Line 87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Mixed Version 2: Cultural Bias, Family Role Bias, and Generational Bias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do you feel about your role in helping raise your younger siblings?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 feels like a heavy burden. In our culture, older siblings are often expected to take on these responsibilities.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you’re being asked to do so much?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think it’s a mix of tradition and family expectations. It’s just assumed I’ll help because I’m the eldest.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affect your social life?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miss out on hanging out with friends or joining school activities because I’m always needed at home.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these expectations reflect generational values?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Yes. My parents grew up with similar roles, so they expect me to do the same.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balance school and your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hard. I try to study when I can, but I’m often exhausted by the end of the day.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feel like this limits your future opportunities?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Yes. I worry that not having time to focus on school will stop me from achieving my goals.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your family members react when you struggle to manage everything?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They don’t always understand. It feels like they assume I can handle it because it’s “normal” in our family.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does this affect your emotional well-being?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stressful. I feel like I’m sacrificing my happiness and future for responsibilities I didn’t ask for.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your family appreciates your efforts?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Sometimes, but mostly, it feels like this is just expected of me, no matter how hard it is.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do you wish could change about this situation?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wish there was more understanding that I need time for myself, my studies, and my future, too.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26878033" name="Horizontal Line 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5F8F2C" id="Horizontal Line 8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DB5F79">
      <w:pPr>
        <w:rPr>
          <w:b/>
          <w:bCs/>
          <w:sz w:val="24"/>
          <w:szCs w:val="24"/>
        </w:rPr>
      </w:pPr>
    </w:p>
    <w:p w:rsidR="00DB5F79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Unconscious Bias Version</w:t>
      </w:r>
    </w:p>
    <w:p w:rsidR="00DB5F79" w:rsidRDefault="00000000">
      <w:r>
        <w:rPr>
          <w:b/>
          <w:bCs/>
          <w:sz w:val="24"/>
          <w:szCs w:val="24"/>
        </w:rPr>
        <w:lastRenderedPageBreak/>
        <w:t>Interviewer:</w:t>
      </w:r>
      <w:r>
        <w:rPr>
          <w:sz w:val="24"/>
          <w:szCs w:val="24"/>
        </w:rPr>
        <w:t xml:space="preserve"> How do you feel about helping care for your younger siblings?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not easy, but I try to manage it. Sometimes I think people don’t realise how much it affects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Why do you think these responsibilities fall on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</w:t>
      </w:r>
      <w:r>
        <w:rPr>
          <w:sz w:val="24"/>
          <w:szCs w:val="24"/>
        </w:rPr>
        <w:t>: I think it’s partly because I’m the oldest, and there’s an assumption that I’ll naturally take on the role.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has this affected your school and social life?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It’s hard to keep up with everything. I don’t always have time to study or see friends, and people don’t always understand that.</w:t>
      </w:r>
    </w:p>
    <w:p w:rsidR="00DB5F79" w:rsidRDefault="00000000">
      <w:r>
        <w:rPr>
          <w:b/>
          <w:bCs/>
          <w:sz w:val="24"/>
          <w:szCs w:val="24"/>
        </w:rPr>
        <w:t>Interviewer</w:t>
      </w:r>
      <w:r>
        <w:rPr>
          <w:sz w:val="24"/>
          <w:szCs w:val="24"/>
        </w:rPr>
        <w:t>: Do you think your family is aware of how this impacts you?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Not fully. I think they see me helping out and assume I’m fine, but it’s a lot for me to handle.</w:t>
      </w:r>
    </w:p>
    <w:p w:rsidR="00DB5F79" w:rsidRDefault="00000000">
      <w:r>
        <w:rPr>
          <w:b/>
          <w:bCs/>
          <w:sz w:val="24"/>
          <w:szCs w:val="24"/>
        </w:rPr>
        <w:t>Interviewer</w:t>
      </w:r>
      <w:r>
        <w:rPr>
          <w:sz w:val="24"/>
          <w:szCs w:val="24"/>
        </w:rPr>
        <w:t>: How do you cope with balancing so many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I do my best to stay organised, but it’s stressful when I feel like there’s no time for myself.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Do you think these assumptions come from unconscious bias?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Yes. People assume older siblings can handle more just because of their position in the family.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do you feel when you see others your age without similar responsibilities?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</w:t>
      </w:r>
      <w:r>
        <w:rPr>
          <w:sz w:val="24"/>
          <w:szCs w:val="24"/>
        </w:rPr>
        <w:t>: I sometimes feel envious, but I try not to let it bother me too much.</w:t>
      </w:r>
    </w:p>
    <w:p w:rsidR="00DB5F79" w:rsidRDefault="00000000">
      <w:r>
        <w:rPr>
          <w:b/>
          <w:bCs/>
          <w:sz w:val="24"/>
          <w:szCs w:val="24"/>
        </w:rPr>
        <w:t>Interviewer</w:t>
      </w:r>
      <w:r>
        <w:rPr>
          <w:sz w:val="24"/>
          <w:szCs w:val="24"/>
        </w:rPr>
        <w:t>: Do you think people outside your family understand the pressure you’re under?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Not really. They might see it as “helping out,” but they don’t realise how much it limits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How could your family approach this differently?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Teenager:</w:t>
      </w:r>
      <w:r>
        <w:rPr>
          <w:sz w:val="24"/>
          <w:szCs w:val="24"/>
        </w:rPr>
        <w:t xml:space="preserve"> By understanding that I need time for my own goals and that the responsibilities shouldn’t all fall on me.</w:t>
      </w:r>
    </w:p>
    <w:p w:rsidR="00DB5F79" w:rsidRDefault="00000000">
      <w:r>
        <w:rPr>
          <w:b/>
          <w:bCs/>
          <w:sz w:val="24"/>
          <w:szCs w:val="24"/>
        </w:rPr>
        <w:t>Interviewer:</w:t>
      </w:r>
      <w:r>
        <w:rPr>
          <w:sz w:val="24"/>
          <w:szCs w:val="24"/>
        </w:rPr>
        <w:t xml:space="preserve"> What motivates you to keep supporting your family?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Teenager: </w:t>
      </w:r>
      <w:r>
        <w:rPr>
          <w:sz w:val="24"/>
          <w:szCs w:val="24"/>
        </w:rPr>
        <w:t>I care about my siblings and my parents, but I also want to make sure I find a way to succeed, too.</w:t>
      </w:r>
    </w:p>
    <w:p w:rsidR="00DB5F79" w:rsidRDefault="00000000"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08465339" name="Horizontal Line 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04346E3" id="Horizontal Line 95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DB5F79" w:rsidRDefault="00DB5F79">
      <w:pPr>
        <w:rPr>
          <w:sz w:val="24"/>
          <w:szCs w:val="24"/>
        </w:rPr>
      </w:pPr>
    </w:p>
    <w:sectPr w:rsidR="00DB5F79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0912" w:rsidRDefault="00D10912">
      <w:pPr>
        <w:spacing w:after="0" w:line="240" w:lineRule="auto"/>
      </w:pPr>
      <w:r>
        <w:separator/>
      </w:r>
    </w:p>
  </w:endnote>
  <w:endnote w:type="continuationSeparator" w:id="0">
    <w:p w:rsidR="00D10912" w:rsidRDefault="00D10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0912" w:rsidRDefault="00D1091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D10912" w:rsidRDefault="00D109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B5F79"/>
    <w:rsid w:val="003A28D5"/>
    <w:rsid w:val="00776E92"/>
    <w:rsid w:val="00D10912"/>
    <w:rsid w:val="00DB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F34C27-E310-4801-893F-9AFC0FD10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flex">
    <w:name w:val="flex"/>
    <w:basedOn w:val="DefaultParagraphFont"/>
  </w:style>
  <w:style w:type="character" w:customStyle="1" w:styleId="hidden">
    <w:name w:val="hidden"/>
    <w:basedOn w:val="DefaultParagraphFont"/>
  </w:style>
  <w:style w:type="character" w:customStyle="1" w:styleId="overflow-hidden">
    <w:name w:val="overflow-hidden"/>
    <w:basedOn w:val="DefaultParagraphFont"/>
  </w:style>
  <w:style w:type="paragraph" w:styleId="z-TopofForm">
    <w:name w:val="HTML Top of Form"/>
    <w:basedOn w:val="Normal"/>
    <w:next w:val="Normal"/>
    <w:pPr>
      <w:pBdr>
        <w:bottom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paragraph" w:customStyle="1" w:styleId="placeholder">
    <w:name w:val="placeholder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pointer-events-none">
    <w:name w:val="pointer-events-none"/>
    <w:basedOn w:val="DefaultParagraphFont"/>
  </w:style>
  <w:style w:type="paragraph" w:styleId="z-BottomofForm">
    <w:name w:val="HTML Bottom of Form"/>
    <w:basedOn w:val="Normal"/>
    <w:next w:val="Normal"/>
    <w:pPr>
      <w:pBdr>
        <w:top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30144</Words>
  <Characters>171825</Characters>
  <Application>Microsoft Office Word</Application>
  <DocSecurity>0</DocSecurity>
  <Lines>1431</Lines>
  <Paragraphs>403</Paragraphs>
  <ScaleCrop>false</ScaleCrop>
  <Company/>
  <LinksUpToDate>false</LinksUpToDate>
  <CharactersWithSpaces>201566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dc:description/>
  <cp:lastModifiedBy>Kaleem Ahmad</cp:lastModifiedBy>
  <cp:revision>3</cp:revision>
  <dcterms:created xsi:type="dcterms:W3CDTF">2025-01-09T15:02:00Z</dcterms:created>
  <dcterms:modified xsi:type="dcterms:W3CDTF">2025-01-09T15:02:00Z</dcterms:modified>
</cp:coreProperties>
</file>