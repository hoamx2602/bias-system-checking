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 Cultural Norms and Practices</w:t>
      </w: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t>A candidate applying for an international customer support role must understand and respect different cultural norms.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prepare yourself to work with customers from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research the cultural norms and communication styles of the regions I’d be working with and ensure my interactions are respectful and professional.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is culturally appropriate?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neutral language, avoid assumptions, and adapt my tone and style to align with the customer’s cultural expectations.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resolving an issue with a customer from a different cultural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worked with a customer from a region that values indirect communication. By patiently listening and adapting my responses, I resolved the issue without causing discomfort.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cultural misunderstandings arise?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calmly and respectfully, seek clarification, and adjust my approach to ensure the customer feels understood and valued.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and consistency when working with customers from diverse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treat every customer with respect, adhere to company policies, and adapt my communication to ensure fairness and clarity across all interactions.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different time zones when working with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my schedule to accommodate various time zones and ensure timely responses, prioritising urgent requests effectively.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when interacting with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simple, clear language, confirm understanding frequently, and leverage translation tools or interpreters when necessary.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cultural norms relevant to your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attend cultural sensitivity training, seek feedback from colleagues, and stay informed through resources like books and webinars.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company policies with respect for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company policies are upheld while adapting my communication and approach to respect cultural norms.</w:t>
      </w:r>
    </w:p>
    <w:p w:rsidR="00774881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from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genuine interest in their needs, adapt my tone and language to align with their preferences, and demonstrate empathy and respect.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66014156" name="Horizontal Line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B3A05C" id="Horizontal Line 4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cultures are harder to work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culture has unique expectations. With understanding and adaptability, I can ensure positive interactions with all customers.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in your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avoid stereotypes, and adapt my style to respect the cultural norms of the customer.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customer support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additional effort, but clear communication and the use of tools like translators help overcome them effectively.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handle cultural differences when working with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regional norms, attend cultural training sessions, and seek feedback from colleagues with experience in those regions.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some regions expect more personalised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ensure I tailor my communication and service to align with each customer’s preferences.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caused by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misunderstandings calmly, clarify points respectfully, and adjust my communication to prevent further issues.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respecting cultural norms with maintaining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approach to respect cultural norms while ensuring adherence to company guidelines.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create challenges in customer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 differences require careful scheduling, but proper planning ensures prompt and efficient service.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communication with customers from diverse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adapt my tone and style to align with the customer’s cultural preferences.</w:t>
      </w:r>
    </w:p>
    <w:p w:rsidR="00774881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informed about cultural norms relevant to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informed through cultural sensitivity training, research, and ongoing feedback from customers and colleagues.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8556470" name="Horizontal Line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4DE161" id="Horizontal Line 4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more demanding?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Customer expectations vary by culture, and I adapt my approach to meet their needs while maintaining professionalism.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cultural differences make customer support inconsistent?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consistency by adhering to company policies while respecting cultural norms through tailored communication.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harder to overcome with some cultures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depend on individual circumstances, and I use tools and clear communication to bridge gaps effectively.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support customers from regions with strict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specific norms, attend training sessions, and adjust my communication to ensure respect and alignment.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faster responses?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prioritise timely responses while adapting to cultural preferences and time zones.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caused by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misunderstandings with patience, seek clarification, and adjust my communication to align with the customer’s expectations.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international customers are more likely to have complex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Issues vary regardless of location, and I use my skills and resources to address complexities effectively.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respecting cultural norms with upholding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 to respect cultural norms while ensuring compliance with company guidelines.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make building rapport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rapport requires understanding and empathy, and I adapt my approach to align with the customer’s cultural preferences.</w:t>
      </w:r>
    </w:p>
    <w:p w:rsidR="00774881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communication with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ensure my communication reflects inclusivity and cultural awareness.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81153876" name="Horizontal Line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126597" id="Horizontal Line 4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more challenging to satisfy?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region has unique expectations, and by understanding these cultural norms, I ensure all customers feel valued.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customers from some cultures prefer indirect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communication style to align with cultural preferences, ensuring clarity and respect for indirect approaches.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harder to manage with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challenges vary, and I use tools like translation software and clear communication techniques to address them effectively.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cultural differences when supporting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norms, consult cultural sensitivity resources, and adjust my tone and approach based on the region.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specific regions expect more personalised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differ, and I provide tailored communication to ensure every customer feels heard and respected.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arising from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these with patience and empathy, clarifying respectfully and adapting my approach as needed.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make international support more complicated?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scheduling, but proactive planning ensures all customers receive timely support.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company policies with the need to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adhere to company policies while adapting communication to align with cultural norms and expectations.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more likely to escalate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Escalations depend on the situation, and I ensure clarity and proactive solutions to address concerns early.</w:t>
      </w:r>
    </w:p>
    <w:p w:rsidR="00774881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from cultures with formal communication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polite, professional language and ensure my tone aligns with their expectations for formality.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some cultures are harder to please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culture has unique expectations, and I adapt my approach to ensure positive outcomes across all interactions.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customers from some regions are less direct?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indirect communication styles by actively listening, asking clarifying questions, and maintaining a polite tone.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less English proficiency are more challenging to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extra effort, and I use translation tools and simple language to ensure effective communication.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cultural challenges when supporting customers internationally?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norms, consult experts, and use feedback to refine my approach for each region.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specific regions demand faster resolutions?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Resolution speed expectations vary, and I adapt my communication to align with regional preferences while prioritising urgency.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cultural misunderstandings that may escalate tensions?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de-escalate calmly by clarifying misunderstandings, demonstrating empathy, and ensuring solutions meet customer needs.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less likely to trust customer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depends on communication quality, and I ensure transparency and reliability in all interactions.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cultural differences while ensuring consistency in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uphold company standards while tailoring communication to respect cultural norms and preferences.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communication styles make rapport-building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Formality requires attention to tone and detail, and I adapt to ensure customers feel respected and valued.</w:t>
      </w:r>
    </w:p>
    <w:p w:rsidR="00774881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cultural norms conflict with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fairness by adhering to policies while communicating respectfully and finding culturally appropriate solutions.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specific regions are harder to work with due to cultural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culture has unique needs, and by understanding and respecting these, I ensure positive interactions with all customers.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some customers are too indirect in their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by asking clarifying questions and using patient, polite communication to align with their preferences.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with limited English skills require significantly more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may require extra effort, and I use clear language and translation tools to facilitate effective communication.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when cultural norms conflict with customer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differences and use proactive communication to align customer expectations with company policies.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special treatment?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fairness and respect across all interactions, tailoring communication to meet cultural expectations without compromising policies.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de-escalate misunderstandings caused by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de-escalate by clarifying respectfully, showing empathy, and adapting my communication to resolve the issue effectively.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make international support less efficient?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 challenges require proactive scheduling, and I ensure prompt responses by prioritising time-sensitive requests.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customer expectations with company policies in culturally diverse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norms while ensuring policies are communicated clearly and upheld consistently.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more likely to escalate issues?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Escalations depend on individual circumstances, and I address concerns proactively to avoid misunderstandings.</w:t>
      </w:r>
    </w:p>
    <w:p w:rsidR="00774881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customers from regions that value formal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tone and style to align with formal expectations, ensuring professionalism and clarity in all interactions.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20955325" name="Horizontal Line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4480A8" id="Horizontal Line 4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Cultural Norms, Language Barriers, and Formality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more formal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Formality expectations vary, and I adapt my tone and style to align with customer preferences while maintaining professionalism.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customers from some regions communicate less directly?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indirect communication styles by listening actively, clarifying respectfully, and adapting my responses as needed.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customer support more challenging in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additional effort, and I use tools like translation software to ensure effective communication.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cultural differences when supporting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norms, attend training sessions, and adapt my communication style based on the region.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create challenges for international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proactive planning, and I prioritise scheduling to ensure timely and effective service.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arising from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with empathy, clarify respectfully, and adjust my approach to prevent further issues.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regions are more likely to escalate issues due to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Escalations vary by situation, and I proactively manage communication to resolve concerns effectively.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company policies with cultural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norms while ensuring policies are communicated clearly and applied fairly across all regions.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communication styles make rapport-building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Formality requires careful attention to tone, and I adapt to ensure customers feel valued and respected.</w:t>
      </w:r>
    </w:p>
    <w:p w:rsidR="00774881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with diverse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adapt my tone and style to align with the customer’s cultural preferences.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22660155" name="Horizontal Line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5F3E8B" id="Horizontal Line 4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Customer Expectations, Communication Style, and Escalation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harder to satisfy?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Each region has unique expectations, and I adapt my approach to ensure all customers feel respected and valued.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some customers expect more personalised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provide tailored communication to align with each customer’s needs and preferences.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make resolving issues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Indirect styles require active listening and patience, and I adapt to ensure clarity and mutual understanding.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cultural challenges when working with international customers?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norms, attend sensitivity training, and use feedback to refine my communication approach.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specific regions escalate issues more frequently?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Escalations depend on the individual situation, and I ensure proactive communication to address concerns early.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zone challenges in international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scheduling to accommodate time zones, ensuring prompt and efficient responses.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communication norms make customer interactions more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Formality requires extra attention to detail, and I adapt my tone to align with the customer’s expectations.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respecting cultural norms with upholding company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adhere to policies while tailoring communication to respect cultural expectations and preferences.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value faster responses?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Response expectations vary, and I ensure timely service by prioritising urgency and adapting my approach to the customer’s preferences.</w:t>
      </w:r>
    </w:p>
    <w:p w:rsidR="00774881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customers from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genuine interest in their needs, adapt my communication style, and demonstrate professionalism and empathy.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17933729" name="Horizontal Line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BFA229" id="Horizontal Line 4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2: Regional Dialects</w:t>
      </w: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candidate for a regional sales role must navigate variations in dialect and language use across areas.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to address variations in dialect and language use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dialects and language preferences of each region and tailor my communication to ensure clarity and respect for local norms.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caused by regional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calmly and respectfully, seek feedback, and adjust my language to ensure mutual understanding.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successfully navigated regional language differences in a sales interaction?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adapted my presentation to align with the regional dialect and terminology, which helped build rapport and close the sale.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your sales approach when working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 language, avoid assumptions, and demonstrate respect for regional differences in communication styles.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who use a dialect or language different from your own?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attentively, use respectful language, and adapt my tone and terminology to match their preferences.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sales meetings in regions with unfamiliar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local dialect, consult colleagues with regional expertise, and rehearse to ensure my communication is appropriate.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communication style doesn’t align with a region’s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ask for specific suggestions, and adjust my approach to better meet the region’s expectations.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maintaining consistency in your sales message with adapting to regional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the core message remains consistent while adapting the language and tone to align with regional norms.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language barriers when working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translation tools, focus on clear and simple communication, and confirm understanding with the customer.</w:t>
      </w:r>
    </w:p>
    <w:p w:rsidR="00774881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is respectful when addressing language or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every interaction with curiosity and respect, and I make an effort to use terms and phrases that resonate with the local audience.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21639208" name="Horizontal Line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883CF0" id="Horizontal Line 4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dialect differences make sales interactions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Dialect differences require adaptability, but understanding local norms helps build trust and improve communication.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work in regions with significant language variations?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local dialect, practice with colleagues, and use tools to ensure my communication is accurate and respectful.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in certain regions expect more personalised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Preferences vary, and I adapt my communication style to ensure it aligns with regional expectations.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miscommunication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constructively, clarify misunderstandings, and adjust my approach to improve future interactions.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dialects impact how customers perceive sales pitches?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Regional dialects influence perceptions, and I tailor my language to ensure clarity and build rapport with customers.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adapting to dialects with maintaining professionalism in sales interactions?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tone remains professional while using language that aligns with regional norms and customer preferences.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common in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vary, and I address them by focusing on clear communication and using translation tools when necessary.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who speak a dialect you’re unfamiliar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genuine interest in their language, adapt my terminology where possible, and prioritise respectful communication.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your sales message across regions with different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the core message while adapting my language and tone to align with regional preferences.</w:t>
      </w:r>
    </w:p>
    <w:p w:rsidR="00774881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adapt my approach to reflect the diversity of the regions I work with.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3216471" name="Horizontal Line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2C8B09" id="Horizontal Line 4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in some regions are harder to communicate with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Dialect differences require adaptability, and I make an effort to understand and align with regional communication styles.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sales pitch doesn’t resonate with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the feedback to refine my language and tone, ensuring it aligns with the preferences of the region.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strong dialects require more effort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understanding and respect, and I adapt my approach to build trust and rapport effectively.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is effective in regions with unfamiliar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prepare by researching the dialect, practicing with colleagues, and adapting my language to suit the audience.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dialects impact how customers perceive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and I ensure my communication is respectful and professional while aligning with local norms.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in regions with minimal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translation tools, focus on simple communication, and confirm understanding to ensure effective interactions.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regions require more personalised sales pitches due to language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key in all regions, and I adapt my communication to align with regional expectations and preferences.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professionalism while adapting to informal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professionalism with adaptability by using respectful language that aligns with the customer’s communication style.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misunderstandings due to dialect differences are more common in certain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 anywhere, and I address them by clarifying respectfully and adjusting my approach.</w:t>
      </w:r>
    </w:p>
    <w:p w:rsidR="00774881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your sales approach across regions with diverse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the core sales message while adapting my language and style to align with local preferences.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distinct dialects are harder to communicate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Distinct dialects require adaptability, and I make an effort to understand regional communication styles to ensure clarity.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sales pitch isn’t aligning with a region’s dialect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 to feedback, adjust my language, and tailor my approach to better meet regional expectations.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prefer more informal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Preferences vary, and I adapt my tone and style to ensure my communication feels natural and respectful to each region.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remains professional when adapting to strong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 while respecting local language norms to build rapport and credibility.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challenging in regions with low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require extra effort, and I use clear communication, translation tools, and active listening to overcome them.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who communicate in an unfamiliar dialect?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genuine interest in their language, adjust my terminology, and focus on respectful and clear communication.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misunderstandings due to dialect differences are more common in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 anywhere, and I proactively clarify and adapt my communication to prevent them.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sales message is consistent across regions with different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the language and tone of my message while keeping the core content consistent and aligned with company standards.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regions expect more effort in personalising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expectations vary, and I adapt my communication to meet the preferences of each region.</w:t>
      </w:r>
    </w:p>
    <w:p w:rsidR="00774881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formal versus informal communication preferences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my tone to align with regional preferences, ensuring professionalism and respect in every interaction.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more challenging to engage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understanding and respect, and I adapt my approach to align with the preferences of each region.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certain regional dialects make your communication less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incorporate the feedback by refining my language and approach to align with the region’s norms and expectations.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informal dialects expect less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universal, and I balance it with adaptability to ensure my communication resonates across all regions.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communication challenges in regions with limited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my language, use translation tools, and confirm understanding to ensure effective communication.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dialects impact the perception of your sales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and I tailor my communication to ensure it aligns with the customer’s expectations and cultural norms.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dialect differences cause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respectfully, clarify points clearly, and adapt my approach to prevent further issues.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more personalised communication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important in all regions, and I adapt my language to meet the unique preferences of each area.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professionalism when adapting to local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tone remains respectful and professional, even when using informal or region-specific language.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complicate regional sales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planning, and I ensure proactive scheduling to maintain effective communication.</w:t>
      </w:r>
    </w:p>
    <w:p w:rsidR="00774881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across regions with distinct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adapt my approach to reflect the diversity and preferences of each region.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52709116" name="Horizontal Line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77DD02" id="Horizontal Line 4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are harder to satisfy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region has unique preferences, and I adapt my communication to ensure positive and effective interactions.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regional dialects cause confusion in sales conversations?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respectfully, adjust my language, and use active listening to align with the customer’s preferences.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strong dialects require more effort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understanding and adaptability, and I make an effort to align with the communication style of each region.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professionalism with adapting to informal dialects in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a professional tone while respecting local norms to ensure effective and respectful communication.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minimal English proficiency are harder to work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challenges require extra effort, and I use translation tools and clear communication to bridge any gaps.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sales conversations in regions with unfamiliar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dialect, consult with local colleagues, and rehearse to ensure my communication aligns with regional preferences.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misunderstandings due to dialect differences are more common in specific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happen anywhere, and I address them by clarifying respectfully and adapting my language.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more effort in personalising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key everywhere, and I tailor my communication to meet the unique needs of each region.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across regions with diverse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 language and adapt my tone and style to reflect the diversity and preferences of each region.</w:t>
      </w:r>
    </w:p>
    <w:p w:rsidR="00774881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language barriers while maintaining consistency in your sales message?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the core message consistent while tailoring the language and tone to align with regional expectations.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Dialect Challenges, Language Barriers, and Formality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strong dialects are harder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dialects require adaptability, and I adjust my communication to align with regional norms and preferences.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misunderstandings caused by regional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respectfully, use the feedback to refine my approach, and ensure my language aligns with the region.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informal dialects affect perceptions of professionalism?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Professionalism is key in all interactions, and I adapt my tone while maintaining a respectful and professional approach.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language barriers in regions with limited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simplify my language, use translation tools, and confirm understanding to ensure effective communication.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expect more personalised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crucial everywhere, and I adapt my language and style to align with customer preferences.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consistency in your sales message across regions with distinct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the core message while tailoring the language and tone to reflect regional expectations.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complicate sales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planning, and I ensure proactive scheduling to maintain effective communication.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rapport with customers from regions with unfamiliar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 genuine interest in their language, adapt my terminology, and focus on respectful communication.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regions require more effort in aligning sales pitches with dialect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Preferences vary, and I tailor my approach to ensure the pitch resonates with the local audience.</w:t>
      </w:r>
    </w:p>
    <w:p w:rsidR="00774881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across diverse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neutral, respectful language and adapt my approach to align with the cultural and linguistic diversity of each region.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7826321" name="Horizontal Line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B097DB" id="Horizontal Line 4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Regional Norms, Personalisation, and Language Barriers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regions with distinct dialects expect more effort in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adapt my language and tone to ensure my communication aligns with their preferences.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regional dialects make your communication less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refine my approach, and tailor my language to better suit the region’s norms.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informal dialects impact perceptions of professionalism in sales?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professionalism with adaptability, ensuring my communication feels natural and respectful to the region.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caused by language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calmly, use simple language, and confirm understanding to ensure clear and respectful communication.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dialects make rapport-building more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Building rapport requires understanding and respect, and I adapt my tone and terminology to align with the customer’s preferences.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sales message is consistent across regions with different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the core content consistent while adapting my language and delivery to reflect regional expectations.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add challenges to sales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proactive scheduling, and I ensure timely and effective communication through careful planning.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adapting to dialects with maintaining professionalism in your sales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my tone remains professional while using language that aligns with local preferences and norms.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customers from certain regions require more personalised sales pitches due to dialect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key everywhere, and I tailor my pitch to ensure it aligns with the local audience’s expectations.</w:t>
      </w:r>
    </w:p>
    <w:p w:rsidR="00774881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communication when working with diverse dialects?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 and adapt my communication to reflect the linguistic and cultural diversity of each region.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6506975" name="Horizontal Line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F2236A" id="Horizontal Line 4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3: Local Customs</w:t>
      </w: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community outreach worker must engage with residents while respecting their local customs.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prepare to engage with residents from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research local customs, engage with community leaders for insights, and approach each interaction with respect and curiosity.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communication is respectful of local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language, tone, and approach to align with the cultural norms of the community I am engaging with.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engaging with a community while respecting their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worked on a project where I collaborated with local leaders to understand their traditions, which helped build trust and foster collaboration.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caused by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misunderstandings with patience, seek clarification respectfully, and adjust my approach to align with their expectations.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residents in a community you are new to?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actively, engage with community leaders, and demonstrate respect for their values and traditions.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engaging with residents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open communication, avoid assumptions, and ensure all voices are heard and respected.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residents who may be hesitant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them with empathy, listen to their concerns, and build rapport by demonstrating genuine interest in their needs.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informed about the customs and traditions of the communities you work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research, attend cultural events, and maintain regular dialogue with community members and leaders.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goals with respecting local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community values, ensuring my approach respects and integrates local customs.</w:t>
      </w:r>
    </w:p>
    <w:p w:rsidR="00774881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engagement with a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evaluate the level of participation, feedback from residents, and the achievement of shared goals.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99466228" name="Horizontal Lin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6D4CB3" id="Horizontal Line 4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are harder to engage with due to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requires understanding and respect, and I adapt my approach to meet the unique needs of each community.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outreach efforts are culturally appropriate?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norms, consult with local leaders, and adapt my communication style to respect their customs.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your ability to connect with residents?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be challenging, but I use clear communication, interpreters, and visual tools to bridge gaps.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engage with residents from regions with strict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on their traditions, seek guidance from local leaders, and ensure my approach is respectful and appropriate.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are more receptive to outreach efforts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varies, and I adapt my approach to build trust and address the specific needs of each community.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residents who are hesitant to participate?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demonstrate empathy, and involve trusted local leaders to build rapport.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make certain outreach methods less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Outreach methods need to align with cultural norms, and I adapt my approach to ensure effectiveness and respect.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engaging with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communication, involve representatives from all groups, and create spaces where everyone feels valued.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community engagement is more effective in certain cultural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understanding the culture, and I ensure my methods are adapted to align with local values.</w:t>
      </w:r>
    </w:p>
    <w:p w:rsidR="00774881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outreach efforts in a culturally diverse community?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participation rates, and assess the progress toward shared goals to evaluate success.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83235058" name="Horizontal Lin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75AC98" id="Horizontal Line 4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residents from certain cultures are more resistant to outreach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stem from unfamiliarity, and I build trust by demonstrating respect and adapting my approach to their customs.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communication style doesn’t align with a community’s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adjust my communication style, and ensure my approach aligns with their expectations.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strict traditions require more effort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community requires effort, and I adapt my approach to respect their traditions and foster trust.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engage with residents from communities with complex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thorough research, consult with local leaders, and tailor my methods to align with their values.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outreach efforts less effective in some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be addressed through interpreters, clear communication, and visual aids to ensure understanding.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caused by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misunderstandings with patience and empathy, clarify respectfully, and adjust my approach as needed.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expect more personalised engagement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adapt my outreach to meet the specific preferences and needs of each community.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goals with respecting the customs of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community values, ensuring my approach integrates and respects their traditions.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in communities with strong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trust, and I address it by demonstrating respect and building relationships with local leaders.</w:t>
      </w:r>
    </w:p>
    <w:p w:rsidR="00774881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outreach efforts across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communication, involve representatives from all groups, and adapt my approach to reflect cultural diversity.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8890216" name="Horizontal Lin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C0C16E" id="Horizontal Line 4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residents from certain cultures are harder to engage with due to their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Traditions require understanding, and I adapt my approach to respect cultural norms and build trust.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outreach methods are not culturally sensitive?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reflect on the feedback, consult with local leaders, and adjust my approach to ensure alignment with cultural expectations.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strict cultural norms are less receptive to outreach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varies, and I foster engagement by demonstrating respect and adapting my methods to their traditions.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language barriers when engaging with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interpreters, visual aids, and simple language to ensure effective communication and understanding.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expect more personalised engagement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preferences vary, and I tailor my communication and activities to align with each community’s needs.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for outreach efforts in communities with unfamiliar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the customs, consult local leaders, and adapt my approach to ensure respect and effectiveness.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communities are more resistant to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arise without trust, and I address this by aligning organisational goals with community values.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outreach in communities with strong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participation rates, feedback from residents, and progress toward shared goals.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challenging in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vary, and I address them by using tools and techniques that enhance communication.</w:t>
      </w:r>
    </w:p>
    <w:p w:rsidR="00774881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working with communities with diverse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groups, use inclusive language, and adapt my approach to reflect their diversity.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25260535" name="Horizontal Lin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174E71" id="Horizontal Line 4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strong traditional values are harder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Traditional values require respect, and I adapt my approach to align with their cultural norms and build trust.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communication style isn’t effective in certain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consult local leaders, and adjust my methods to ensure cultural alignment.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residents in certain regions are less open to organisational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Openness depends on trust and understanding, and I focus on building relationships to foster engagement.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posed by language barriers in culturally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interpreters, clear communication, and visual aids to ensure understanding and inclusivity.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unique traditions expect more personalised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key, and I adapt my engagement strategies to align with each community’s values and preferences.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objectives with respecting local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community values, ensuring my approach integrates and respects their customs.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more common in communities with stricter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arises without trust, and I address it by engaging local leaders and respecting their traditions.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outreach efforts across culturally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communication, involve diverse representatives, and adapt my approach to reflect cultural values.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differences affect the effectiveness of outreach methods?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differences require adaptability, and I use translation tools and culturally appropriate methods to enhance effectiveness.</w:t>
      </w:r>
    </w:p>
    <w:p w:rsidR="00774881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your outreach efforts in communities with strong cultural identities?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participation rates, and progress toward shared goals to evaluate the success of my outreach.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communities are inherently less receptive to outreach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depends on trust and understanding, and I focus on aligning my approach with their cultural values.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outreach style is not suitable for certain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consult with local representatives, and adjust my methods to align with their preferences.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strong cultural norms are more resistant to external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trust, and I build relationships by respecting their values and involving community leaders.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related to language barriers in specific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interpreters, visual tools, and simple language to ensure effective and respectful communication.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unique traditions require more effort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requires understanding, and I tailor my approach to align with the traditions and expectations of each community.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communities with diverse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representatives from all groups, use inclusive communication, and adapt my methods to reflect cultural diversity.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differences make outreach efforts harder in some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challenges vary, and I address them with tools and techniques that enhance communication and respect local norms.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respecting local customs with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local customs into my strategies while ensuring the organisation’s goals are met respectfully.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stronger in communities with strict cultural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the level of trust, and I address it by building relationships and respecting their traditions.</w:t>
      </w:r>
    </w:p>
    <w:p w:rsidR="00774881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communities with strong cultural identities?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participation, and evaluate progress on shared goals to assess the impact of my outreach.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51749255" name="Horizontal Lin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308CA4" id="Horizontal Line 4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Resistance, Language Barriers, and Cultural Norms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strong cultural norms are harder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norms require respect, and I adapt my approach to align with their traditions and build trust.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outreach efforts don’t align with a community’s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reflect on the feedback, consult local leaders, and adjust my strategies to ensure cultural alignment.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some communities less accessible?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and I use interpreters and visual tools to ensure inclusivity and understanding.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with communities that show resistance to external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involving local leaders, respecting traditions, and demonstrating the benefits of collaboration.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unique traditions require more personalised outreach?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crucial, and I adapt my strategies to reflect each community’s values and expectations.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communities with diverse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representatives from all groups, use inclusive communication, and adapt my methods to reflect cultural diversity.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differences make outreach less effective in some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differences require adaptability, and I use tools and culturally sensitive communication to enhance effectiveness.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outreach in communities with strong cultural identities?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track participation, and evaluate progress on shared goals to measure success.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expect more effort in aligning with their customs?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adapt my methods to ensure they align with local norms and values.</w:t>
      </w:r>
    </w:p>
    <w:p w:rsidR="00774881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goals with respecting diverse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objectives with community values to ensure mutual respect and shared success.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14579111" name="Horizontal Lin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535F92" id="Horizontal Line 4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Personalisation, Resistance, and Language Challenges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communities expect more personalised outreach efforts?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Personalisation is important everywhere, and I adapt my methods to align with each community’s unique preferences.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communication style doesn’t suit certain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adjust my approach, and involve local leaders to ensure alignment with their values.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is stronger in communities with unique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trust, and I address it by demonstrating respect and aligning outreach with their customs.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overcome challenges posed by language differences in diverse communities?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interpreters, visual tools, and culturally sensitive communication to ensure inclusivity and understanding.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communities with strong cultural identities are harder to engage?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requires respect, and I tailor my approach to align with their cultural values and expectations.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communities with diverse languages?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groups, use inclusive communication, and adapt my strategies to reflect linguistic diversity.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outreach efforts less effective in some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and I use translation tools and culturally appropriate communication to enhance effectiveness.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respecting local customs with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local customs into my outreach strategies while ensuring organisational goals are met.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regions expect more effort in aligning with their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adapt my methods to ensure they align with local norms and values.</w:t>
      </w:r>
    </w:p>
    <w:p w:rsidR="00774881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communities with strong traditional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participation, and evaluate progress toward shared goals to assess success.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04893432" name="Horizontal Lin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F6303C" id="Horizontal Line 4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4: Cultural Heritage( traditions and celebrations)</w:t>
      </w: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team leader plans to organise a workplace event that celebrates diverse cultural traditions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plan a workplace event that celebrates diverse cultural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engage employees from various cultural backgrounds, gather their input, and design activities that highlight and celebrate their traditions respectfully.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a culturally diverse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cultural traditions are represented equally and create a welcoming environment where everyone feels included and respected.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organising an event that highlighted cultural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organised a multicultural potluck where employees shared traditional dishes, and we included storytelling sessions to learn about each other's cultures.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potential cultural insensitivity during the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feedback from employees, involve cultural representatives in planning, and ensure all activities are respectful and inclusive.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a workplace event that celebrates cultural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the event through engaging communication, highlight its benefits, and involve employees in the planning process to build excitement.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might arise during a multicultural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calmly and respectfully, ensuring open dialogue and finding solutions that align with the values of inclusivity and respect.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select activities that respect diverse cultural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cultural representatives, research thoroughly, and ensure all activities reflect and honour the traditions being celebrated.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cultural diversity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from participants, assess attendance rates, and evaluate whether the event met its inclusivity and educational objectives.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dietary restrictions and preferences are considered in cultural events involving food?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survey participants beforehand, provide clear labels for dishes, and include a variety of options to accommodate all dietary needs.</w:t>
      </w:r>
    </w:p>
    <w:p w:rsidR="00774881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incorporate learning opportunities into a cultural diversity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include educational components like guest speakers, cultural demonstrations, and interactive activities to promote understanding and appreciation.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67560318" name="Horizontal Line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57062F" id="Horizontal Line 4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harder to represent in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culture has unique elements, and I ensure thorough research and collaboration to represent all traditions respectfully.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while planning a workplace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from diverse backgrounds, seek feedback, and thoroughly vet all activities to ensure they are respectful and appropriate.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some cultures are more likely to participate in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how inclusive and engaging the event is, and I make efforts to involve everyone equally.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cultural insensitivity in a past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learn from it, and take corrective measures to ensure future events are more inclusive and respectful.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are more effective in larger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diversity events can be impactful in organisations of all sizes when planned thoughtfully and inclusively.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everyone feels represented in a multicultural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employees from various backgrounds, encourage participation, and ensure all cultural traditions are honoured.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restrictions are more challenging in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Dietary restrictions require planning, and I ensure a variety of options are available to accommodate everyone’s needs.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make cultural diversity events engaging for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interactive elements like workshops, performances, and storytelling to make the event enjoyable and educational.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require more resources than other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thoughtful planning, but resources can be managed effectively by involving employees and using creative approaches.</w:t>
      </w:r>
    </w:p>
    <w:p w:rsidR="00774881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a cultural diversity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assess participation rates, and measure the impact through employee engagement and satisfaction.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19241822" name="Horizontal Lin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82EC64" id="Horizontal Line 4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harder to integrate into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Integration requires effort and understanding, and I ensure all traditions are represented thoughtfully and respectfully.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an event was not inclusive enough?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involve more representatives in planning, and make adjustments to ensure future events are inclusive.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less likely to participate in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how the event is communicated and organised, and I ensure inclusivity and engagement throughout.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when planning activities for diverse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cultural representatives, research thoroughly, and ensure all activities align with the traditions being celebrated.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are harder to organise in smaller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teams require creative approaches, and I ensure everyone feels represented regardless of team size.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might arise during a multicultural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respectfully, encourage open dialogue, and focus on finding solutions that align with inclusivity.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restrictions are more challenging to manage in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Dietary restrictions require planning, and I survey participants beforehand to ensure all needs are accommodated.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are sceptical about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benefits, include educational components, and involve them in the planning process to build interest.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require more resources than other types of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thoughtful planning, but resources can be managed effectively through collaboration and creative solutions.</w:t>
      </w:r>
    </w:p>
    <w:p w:rsidR="00774881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cultural diversity events on employee engagement?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participation rates, and evaluate the overall employee response to the event.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harder to represent in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Representation requires effort, and I ensure thorough research and collaboration with employees from those cultures to represent them accurately.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some cultures might feel excluded during a diversity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cultures, seek feedback, and ensure activities are designed to include and celebrate everyone.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some cultures are less likely to participate in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how inclusive and engaging the event is, and I ensure all employees feel welcomed and involved.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cultural misunderstandings during an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calmly, encourage open dialogue, and ensure the issue is resolved in a way that respects all perspectives.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are harder to organise in organisations with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Limited resources require creative planning, and I leverage employee input and low-cost ideas to ensure a meaningful event.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planning an event with diverse cultural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employees from all represented cultures, ensure equal representation, and design activities that highlight the diversity within the organisation.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restrictions are harder to manage in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planning, and I survey participants beforehand to ensure all dietary needs are respected and accommodated.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might be sceptical about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benefits, create opportunities for learning, and involve them in the planning process to build interest.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more challenges in organising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require creative approaches, and I ensure inclusivity by maximising the resources and voices available.</w:t>
      </w:r>
    </w:p>
    <w:p w:rsidR="00774881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cultural diversity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track attendance, and assess the impact on employee engagement and understanding of cultural diversity.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more challenging to integrate into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 traditions require more effort to represent, and I ensure I work closely with employees from those cultures to include them respectfully.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some cultural traditions were underrepresented in an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 feedback seriously, consult representatives from those cultures, and ensure better representation in future events.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specific cultures are less likely to participate in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how the event is communicated, and I ensure it is welcoming and relevant to all employees.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dietary restrictions during cultural events involving food?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survey participants beforehand, provide clearly labelled options, and ensure dietary needs are accommodated.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are harder to organise in regions with limited cultural representation?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cultural representation requires additional effort to highlight traditions respectfully, and I ensure inclusivity by seeking external input if necessary.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feel cultural events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value of diversity events, emphasise their educational benefits, and involve sceptical employees in the planning process.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conflicts are more likely during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happen, and I proactively address potential issues by ensuring respectful communication and inclusive planning.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goals with representing cultural traditions 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the event’s purpose, ensuring fairness and respect in all activities.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cultures require more resources to represent in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needs vary, and I allocate them thoughtfully to ensure all traditions are represented equitably.</w:t>
      </w:r>
    </w:p>
    <w:p w:rsidR="00774881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cultural diversity events on employee engagement?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participation rates, and assess changes in understanding and appreciation of cultural diversity.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2439662" name="Horizontal Lin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6F8FEA" id="Horizontal Line 4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more difficult to include in workplace events due to their complexity?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 cultures have unique elements, and I ensure thoughtful planning and collaboration to include them respectfully.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an event didn’t equally represent all cultural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feedback, consult cultural representatives, and make improvements in future events to ensure equality.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some cultures are less engaged in workplace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the inclusivity of the event, and I ensure all employees feel represented and welcomed.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dietary challenges in multicultural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survey participants in advance and provide a variety of options to accommodate all dietary restrictions and preferences.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diversity events are harder to organise in organisations with limited cultural representation?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Representation requires extra effort, and I involve employees and external resources to ensure inclusivity.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deal with resistance from employees who feel cultural events are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value of these events, highlight their benefits, and involve resistant employees in the planning to foster engagement.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more challenges in organising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require creative solutions, and I ensure inclusivity by maximising available resources and voices.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arising from cultural differences during an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listen to all perspectives, and resolve conflicts with respect and inclusivity.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need more resources to be properly represented?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needs vary, and I ensure equitable allocation to represent all traditions fairly.</w:t>
      </w:r>
    </w:p>
    <w:p w:rsidR="00774881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cultural diversity events in terms of employee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feedback, participation, and the overall improvement in cultural understanding and employee satisfaction.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40006902" name="Horizontal Lin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EAB094" id="Horizontal Line 4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Challenges, Participation, and Representation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require more effort to include in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Every culture has unique needs, and I collaborate with employees to ensure respectful representation.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some traditions were underrepresented in an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cultural representatives, seek feedback, and ensure better inclusion in future events.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organisations face more challenges in organising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Creative approaches are required, and I ensure inclusivity by involving employees and maximising available resources.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sceptical about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benefits, include educational components, and involve sceptical employees in the planning to foster interest.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events require more resources than other types of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Resource needs vary, and I plan thoughtfully to balance inclusivity and cost-effectiveness.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dietary restrictions in multicultural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survey participants beforehand and provide options that respect all dietary restrictions and preferences.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conflicts are more likely during cultural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happen, and I address them proactively through inclusive planning and respectful dialogue.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when planning activities for a diverse audience?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thoroughly, consult cultural representatives, and ensure all activities align with the traditions being celebrated.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cultures require more personalised engagement to participate in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varies, and I adapt my approach to meet the specific preferences of each culture.</w:t>
      </w:r>
    </w:p>
    <w:p w:rsidR="00774881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events in terms of employee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attendance, and assess changes in understanding and appreciation of cultural diversity.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89455545" name="Horizontal Lin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5807D8" id="Horizontal Line 4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Inclusivity, Resources, and Resistance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harder to represent due to limited organisational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Representation requires effort, and I ensure inclusivity by leveraging employee input and creative planning.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an event was not inclusive enough?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involve more representatives in planning, and ensure future events are more inclusive.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less likely to engage in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inclusivity, and I ensure all employees feel welcomed and involved.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objectives with fair representation of cultural traditions?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the event’s purpose, ensuring fairness and respect in all activities.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events require more resources than other workplace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thoughtful planning, but effective use of resources and collaboration ensures success.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during a multicultural event?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respectful dialogue, listen to all perspectives, and focus on finding inclusive solutions.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expect more effort in organising diversity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tailor my approach to meet the unique needs of each culture.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resources are limited?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employees creatively, involve cultural representatives, and focus on activities that are meaningful yet cost-effective.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sceptical employees are harder to engage in cultural events?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Scepticism requires understanding, and I involve them in planning to highlight the value and purpose of the event.</w:t>
      </w:r>
    </w:p>
    <w:p w:rsidR="00774881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success of cultural diversity events on employee engagement?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participation rates, gather feedback, and measure changes in understanding and appreciation of diversity.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56805535" name="Horizontal Line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C258A7" id="Horizontal Line 4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Cultural Adaptability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 candidate relocating to another country applies for a managerial position in a culturally diverse organisation.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adapt your leadership style to manage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take time to understand the cultural norms and communication preferences of my team members and adapt my approach to ensure inclusivity and mutual respect.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misunderstandings caused by cultural differences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misunderstandings calmly, encourage open communication, and work with all parties to find a resolution that respects cultural perspectives.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processes for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all team members, ensure everyone feels heard, and make decisions that reflect the team’s diverse perspectives.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managing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introduced cultural awareness workshops, which improved team cohesion and communication.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showing respect for individual differences, being transparent in my communication, and demonstrating empathy and fairness.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organisational goals align with the cultural values of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discussions about organisational goals and find ways to align these goals with their values and expectations.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to suit a multicultural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and inclusive language, avoid assumptions, and adapt my communication to suit the cultural preferences of my audience.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who are unfamiliar with cultural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on cultural awareness, foster open dialogue, and highlight the benefits of working in a diverse team.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zone or scheduling challenges in a diverse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meetings thoughtfully, consider flexible working hours, and ensure scheduling is fair for all team members.</w:t>
      </w:r>
    </w:p>
    <w:p w:rsidR="00774881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leadership in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performance, collect feedback from team members, and evaluate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3070081" name="Horizontal Line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0499DBF" id="Horizontal Line 4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a culturally diverse team is more challenging than managing a homogeneous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requires adaptability, but it also brings valuable perspectives that enhance collaboration and innovation.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lead a team with different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practices, seek input from team members, and ensure my approach is respectful and inclusive.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your ability to manage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communication, and I use tools and techniques to ensure mutual understanding.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when managing a multicultural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involve team members in discussions and base decisions on objective criteria that respect everyone’s input.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misunderstandings are more likely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but they are mitigated by fostering open communication and mutual respect.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from team members about cultural insensitivity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 feedback seriously, address concerns promptly, and implement measures to improve cultural awareness.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create more challenges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scheduling, but I ensure fairness by rotating meeting times and using asynchronous communication when necessary.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activities that are culturally neutral, encourage participation from everyone, and respect individual preferences.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build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Trust-building requires effort in all teams, and I focus on fostering understanding and mutual respect to create a cohesive environment.</w:t>
      </w:r>
    </w:p>
    <w:p w:rsidR="00774881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cultural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performance metrics, and evaluate the team’s ability to collaborate effectively across cultural boundaries.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32540015" name="Horizontal Lin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16BB40" id="Horizontal Line 4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harder to manage due to different work ethics?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Work ethics vary, and I ensure clarity in expectations while adapting my approach to respect cultural differences.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leadership style doesn’t align with the cultural preferences of your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adapt my style, and work collaboratively to ensure alignment with the team’s needs.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leadership more difficult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and I use clear communication and translation tools to ensure mutual understanding.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cultural norms conflict with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policies with cultural values wherever possible and communicate clearly to address any conflicts.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achieve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teams may require more time to align, but their varied perspectives enhance problem-solving and innovation.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unfamiliar with cultural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dialogue, and emphasise the benefits of a diverse workplace to build acceptance.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challenges make collaboration harder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planning, and I use flexible scheduling and asynchronous communication to maintain efficiency.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team dynamics when cultural norms conflict?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open dialogue, and find solutions that align with both organisational goals and cultural values.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face more conflicts than homogeneous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 in any team, and I address them by fostering understanding and promoting mutual respect.</w:t>
      </w:r>
    </w:p>
    <w:p w:rsidR="00774881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cultural diversity in improving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collaboration, track performance, and collect feedback to assess the impact of diversity on outcomes.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35177472" name="Horizontal Lin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7CAD46" id="Horizontal Line 4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harder to manage due to differing expectations about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expectations vary by culture, and I adapt my approach to align with the preferences and values of my team members.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leadership style may not fit a multicultural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methods, and ensure my leadership style reflects inclusivity and respect for diverse needs.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more conflicts in multicultural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extra effort, and I focus on clear communication and active listening to minimise misunderstandings.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respected when their cultural norms differ from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ways to align organisational policies with cultural values and communicate openly to build mutual understanding.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more time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perspectives require collaboration, but the result is often more innovative and well-rounded solutions.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team members who may be unfamiliar with cultural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an inclusive environment, and emphasise the strengths and opportunities diversity brings to the workplace.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scheduling across time zones creates a greater burden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 challenges require proactive planning, and I use flexible scheduling and asynchronous tools to maintain productivity.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due to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open dialogue, and work toward solutions that honour everyone’s perspectives.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more resistant to organisational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individual experiences, and I address it by communicating the benefits of change and fostering trust.</w:t>
      </w:r>
    </w:p>
    <w:p w:rsidR="00774881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your leadership in a culturally diverse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performance, collect feedback, and track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7668550" name="Horizontal Lin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957B7B" id="Horizontal Line 4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less adaptable to a global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individuals, not cultures, and I ensure clear communication and support to help team members succeed.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may be less familiar with diverse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on cultural awareness, foster dialogue, and involve team members in decisions to build understanding.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more challenges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but tools like translation apps and clear communication help bridge gaps effectively.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inclusivity with maintaining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policies are communicated clearly and adapt my leadership style to reflect inclusivity and fairness.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multicultural teams are more prone to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 in any team, and I address them by fostering open dialogue and promoting mutual respect.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due to differing cultural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open discussions, and work toward solutions that align with the team’s and organisation’s goals.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more effort to achieve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 in all teams, and I ensure inclusivity by fostering collaboration and clear communication.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time zone differences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flexible scheduling and asynchronous communication to ensure fairness and productivity across time zones.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less likely to embrace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Team-building participation depends on the activity’s design, and I ensure all activities are inclusive and culturally neutral.</w:t>
      </w:r>
    </w:p>
    <w:p w:rsidR="00774881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cultural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performance metrics, and evaluate improvements in innovation and collaboration.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6881427" name="Horizontal Line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19ABE7" id="Horizontal Line 4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less suited to leadership in global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skills and adaptability, not cultural background, and I ensure my approach reflects inclusivity and fairness.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your leadership style is incompatible with a multicultural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carefully to feedback, adapt my style, and ensure my leadership approach meets the needs of a diverse team.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leadership less effective in multicultural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extra effort, and I use tools, clear communication, and active listening to overcome them.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unfamiliar with diverse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inclusivity, and demonstrate the benefits of diversity to create a cohesive environment.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creates more conflicts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 in any workplace, and I address them by encouraging open dialogue and mutual respect.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organisational policies conflict with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to align organisational policies with cultural values, ensuring fairness and understanding for all team members.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ensure inclusivity by fostering understanding and clear communication.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scheduling challenges across multiple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flexible scheduling and asynchronous communication tools to ensure fairness and efficiency.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cultures are less likely to embrace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to change depends on individual experiences, and I address it by fostering trust and clear communication.</w:t>
      </w:r>
    </w:p>
    <w:p w:rsidR="00774881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improving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collaboration, track team performance, and collect feedback to assess improvements in inclusivity and outcomes.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64608791" name="Horizontal Line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8C0397" id="Horizontal Line 4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Language, Resistance, and Leadership Style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leading multicultural teams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 and tools like translation apps to ensure mutual understanding.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less familiar with diverse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cultural awareness training, encourage dialogue, and involve team members in decision-making to build acceptance.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requires more effort to align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use inclusive strategies to ensure all voices are heard and respected.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leadership approach doesn’t align with team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my style based on feedback, ensuring my leadership reflects the team’s cultural preferences and values.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build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Trust-building requires effort in all teams, and I focus on fostering understanding and respect to create cohesion.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arising from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 and respectfully, encouraging dialogue and mutual understanding to resolve conflicts.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backgrounds resist organisational change more?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address it by clearly outlining the benefits of change.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culturally neutral activities that encourage participation and reflect the diversity of the team.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make leading global teams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thoughtful planning, and I ensure fairness through flexible scheduling and asynchronous tools.</w:t>
      </w:r>
    </w:p>
    <w:p w:rsidR="00774881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diversity on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performance, gather feedback, and evaluate collaboration to assess improvements in team dynamics.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2531993" name="Horizontal Line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5E17D5" id="Horizontal Line 4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Conflict, Adaptability, and Cultural Sensitivity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less adaptable to organisational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individuals, and I ensure clarity in expectations while respecting cultural values.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caused by differing cultural values 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dialogue, and find solutions that align with both organisational and cultural priorities.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collaboration harder in multicultural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 and tools like interpreters to ensure understanding.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goals with team values, ensuring inclusivity without compromising on outcomes.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more effort to align on shared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 in all teams, and I focus on fostering collaboration and understanding.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unfamiliar with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education on the benefits of diversity, foster open communication, and build trust within the team.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cultures are less receptive to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the activity design, and I ensure all activities are inclusive and culturally sensitive.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scheduling challenges across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flexible scheduling and asynchronous tools to accommodate team members fairly.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multicultural teams face more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 in any team, and I address them through open dialogue and cultural awareness.</w:t>
      </w:r>
    </w:p>
    <w:p w:rsidR="00774881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collaboration, track team performance, and collect feedback to evaluate the impact of diversity on outcomes.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84262216" name="Horizontal Lin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5B9D88" id="Horizontal Line 4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Regional Stereotypes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A candidate from a region often stereotyped for certain behaviours applies for a role in a national organisation.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working in a team with diverse perspectives and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actively, respect all viewpoints, and encourage collaboration to ensure every team member feels valued and included.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to suit a national organisation with diverse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clear, inclusive language and adjust my tone and approach to align with the preferences and expectations of different stakeholders.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working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collaborated with colleagues from different regions, and our diverse perspectives led to innovative solutions for a challenging project.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arise from differing opinions in a diverse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calmly, encourage open dialogue, and seek common ground to resolve issues constructively.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all team members, ensure all voices are heard, and make decisions that reflect the team’s diverse perspectives.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colleagues from different regions of the country?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showing respect for their perspectives, being transparent in my communication, and demonstrating empathy and fairness.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organisational goals align with the values of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the team in discussions about organisational goals and find ways to align these goals with their values and expectations.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caused by regional or cultural differences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clarify misunderstandings respectfully, encourage open communication, and adjust my approach to prevent further issues.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collaboration in a national organisation with employees from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cross-regional collaboration, encourage team-building activities, and focus on shared goals to build unity.</w:t>
      </w:r>
    </w:p>
    <w:p w:rsidR="00774881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success in managing diverse perspectives within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performance, gather feedback from team members, and assess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13990565" name="Horizontal Line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2962B5" id="Horizontal Line 4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working with colleagues from certain regions requires different communication approaches?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Communication preferences may vary, and I adapt my approach to ensure clarity and respect for all team members.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prepare to work in a national organisation with diverse regional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myself about regional differences, listen to colleagues’ experiences, and ensure my approach is inclusive.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dynamics are more challenging in a diverse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can present challenges, but it also leads to richer ideas and stronger collaboration when managed effectively.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your approach not aligning with the team’s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make adjustments, and work collaboratively to ensure my approach meets the team’s needs.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stereotypes affect how employees from certain regions are perceived?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create biases, and I work to address these by fostering awareness and promoting inclusivity.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when managing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base decisions on objective criteria, involve the team in discussions, and ensure all perspectives are considered.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misunderstandings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and I address them by encouraging open dialogue and mutual understanding.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collaboration among employees with different regional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teamwork, focus on shared goals, and foster an environment of mutual respect.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build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Trust-building requires effort in all teams, and I focus on fostering understanding and respect to create a cohesive environment.</w:t>
      </w:r>
    </w:p>
    <w:p w:rsidR="00774881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approach in managing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team performance, and evaluate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6787116" name="Horizontal Lin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0E4F27" id="Horizontal Line 4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harder to manage due to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require understanding, and I adapt my approach to align with the preferences and values of my team members.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leadership style may not fit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make adjustments, and work collaboratively to ensure alignment with the team’s needs.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conflicts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 anywhere, and I address them by encouraging open dialogue and promoting mutual respect.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cultural norms conflict with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policies with cultural values wherever possible and communicate clearly to address any conflicts.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take longer to achieve alignment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ensure inclusivity by fostering clear communication and understanding.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stereotypes might be influencing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openly, foster awareness, and promote an environment of mutual respect and inclusivity.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more challenging in diverse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need to be inclusive, and I ensure they are designed to reflect the diversity and preferences of the team.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unfamiliar with regional diversity?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education, foster dialogue, and highlight the benefits of diversity to build acceptance.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or dialect differences affect collaboration in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differences require clear communication, and I use inclusive methods to ensure mutual understanding.</w:t>
      </w:r>
    </w:p>
    <w:p w:rsidR="00774881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performance, collect feedback, and evaluate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79326735" name="Horizontal Line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98A21F" id="Horizontal Line 4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harder to integrate into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Integration requires understanding and respect, and I work to align organisational values with individual strengths and perspectives.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management style may not align with regional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consult with the team, and adapt my approach to better meet their cultural and organisational needs.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stereotypes about certain regions affect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lead to biases, and I address these by fostering awareness and promoting inclusivity.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across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voices are heard, base decisions on objective criteria, and respect the unique contributions of each team member.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challenges in team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require adaptability, but they also enhance problem-solving when managed effectively.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caused by regional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open dialogue, and work toward solutions that respect everyone’s perspectives.</w:t>
      </w:r>
    </w:p>
    <w:p w:rsidR="00774881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or dialect differences</w:t>
      </w:r>
    </w:p>
    <w:p w:rsidR="00774881" w:rsidRDefault="00000000">
      <w:r>
        <w:rPr>
          <w:rFonts w:ascii="Times New Roman" w:hAnsi="Times New Roman"/>
          <w:sz w:val="24"/>
          <w:szCs w:val="24"/>
        </w:rPr>
        <w:t xml:space="preserve">           affect team productivity in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 xml:space="preserve">           Candidate:</w:t>
      </w:r>
      <w:r>
        <w:rPr>
          <w:rFonts w:ascii="Times New Roman" w:hAnsi="Times New Roman"/>
          <w:sz w:val="24"/>
          <w:szCs w:val="24"/>
        </w:rPr>
        <w:t xml:space="preserve"> Language and dialect differences can pose challenges, but I use clear          communication and inclusive strategies to ensure understanding and collaboration.</w:t>
      </w:r>
    </w:p>
    <w:p w:rsidR="00774881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influenced by stereotypes about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through awareness training, foster open discussions, and emphasise the value of diverse perspectives.</w:t>
      </w:r>
    </w:p>
    <w:p w:rsidR="00774881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require more effort to engage in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how activities are designed, and I ensure they are inclusive and culturally sensitive to encourage participation.</w:t>
      </w:r>
    </w:p>
    <w:p w:rsidR="00774881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inclusivity in a diverse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performance, collect feedback, and evaluate the team’s ability to work cohesively despite cultural differences.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57377891" name="Horizontal Lin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A7483D4" id="Horizontal Line 4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adaptable to the organisational culture of a national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individuals, not regions, and I provide the necessary support to help all team members succeed.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regional stereotypes might affect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directly, foster an inclusive environment, and create opportunities for team members to learn from one another.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resistance to organisational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work to align team values with organisational goals to reduce friction.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or dialect differences within a national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clear communication, and translation tools when necessary to bridge gaps effectively.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make collaboration harder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require effort to navigate, but they also bring valuable perspectives that enhance team performance.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regions feel underrepresented in organisational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equal representation by involving all team members in discussions and decisions that affect the organisation.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likely to participate in team-building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the activity design, and I ensure they are culturally neutral and engaging for all team members.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the diverse values of the team, ensuring inclusivity and productivity go hand in hand.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conflicts are more common in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occur in any organisation, and I address them by promoting mutual respect and understanding.</w:t>
      </w:r>
    </w:p>
    <w:p w:rsidR="00774881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impact of regional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performance metrics, and assess improvements in collaboration and innovation.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81427796" name="Horizontal Line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28B12BA" id="Horizontal Line 4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inherently harder to manage due to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Management is about understanding individual strengths, and I adapt my approach to meet the needs of all team members fairly.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may hold stereotypes about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these through open discussions, awareness training, and fostering a culture of mutual respect.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challenges in aligning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 in any team, and I foster collaboration to ensure all voices are heard and valued.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or dialect differences that affect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language, inclusive tools, and proactive strategies to ensure everyone is understood and respected.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stereotypes hinder productivity in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create biases, and I work to address these by fostering inclusivity and promoting awareness.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policies with respecting regional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policies with regional values wherever possible and ensure clear communication about expectations.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conflicts are harder to resolve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require understanding and respect, and I mediate openly to find solutions that align with organisational goals.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employees from certain regions feel excluded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involving all team members in discussions and decisions that affect the organisation.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likely to embrace organisational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to change depends on communication and trust, and I ensure clear messaging and support to foster adaptability.</w:t>
      </w:r>
    </w:p>
    <w:p w:rsidR="00774881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inclusivity in a culturally diverse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team performance, collect feedback, and evaluate progress in fostering collaboration and reducing biases.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98026768" name="Horizontal Lin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92D7FD" id="Horizontal Line 4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Stereotypes, Language Barriers, and Regional Norms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face more challenges in adapting to organisational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individuals, and I provide support and guidance to help all team members succeed.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stereotypes affecting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openly, provide awareness training, and foster an inclusive environment to build understanding.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make collaboration harder in national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requires effort in any organisation, and I ensure all perspectives are respected and valued.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within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communication, inclusive tools, and training to ensure mutual understanding across the team.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conflicts are harder to resolve than other workplace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depend on the context, and I mediate openly to ensure all parties feel heard and respected.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the team’s diverse values, ensuring inclusivity supports productivity.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harder to organise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must be inclusive, and I ensure they reflect the diversity of the team to encourage participation.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underrepresentation of certain regions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all team members in discussions and ensure their perspectives are considered in organisational decisions.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stereotypes hinder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Stereotypes can create biases, and I address these through training, dialogue, and promoting awareness.</w:t>
      </w:r>
    </w:p>
    <w:p w:rsidR="00774881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inclusivity in a diverse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performance, collect feedback, and track progress in reducing biases and improving collaboration.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25115287" name="Horizontal Lin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A10A36" id="Horizontal Line 4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Inclusivity, Adaptability, and Resistance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adaptable to a national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 experiences, and I ensure all team members feel supported and included.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stereotypes impacting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openly, provide awareness training, and foster a culture of mutual respect.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differences create more challenges in aligning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require effort to navigate, but they also bring diverse perspectives that enhance team outcomes.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or dialect barriers in a national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training, and tools to ensure effective communication and understanding.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stereotypes create more resistance to organisational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ensure clear messaging and support to foster adaptability.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inclusivity with meeting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team values, ensuring inclusivity enhances productivity and collaboration.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face more challenges in resolving conflicts?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require understanding and mediation, and I address them openly to find solutions that align with team goals.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about underrepresentation of certain regions in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regions are represented in discussions and that their perspectives are included in policy decisions.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regional diversity makes team-building activities more complex?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must be designed to reflect the diversity of the team, and I ensure they are inclusive and engaging.</w:t>
      </w:r>
    </w:p>
    <w:p w:rsidR="00774881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impact of regional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collaboration, track performance, and collect feedback to measure the success of fostering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9757182" name="Horizontal Line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47C1D6" id="Horizontal Line 4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Cultural Expression Styles</w:t>
      </w: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A team leader must manage a group with varying communication and expression styles influenced by cultural backgrounds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in a team with varying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observe team members’ preferences, adapt my communication approach to suit their styles, and promote clarity and mutual respect.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caused by different expression styles 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dialogue, clarify points respectfully, and mediate discussions to ensure all perspectives are understood.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managing a team with diverse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conducted workshops to improve team awareness about different communication styles, which enhanced collaboration and reduced conflicts.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an inclusive environment where all team members feel heard?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listen, invite input from everyone, and ensure meeting formats allow equal opportunities for participation.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quieter team members to share their perspectives?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environment by asking for their input in smaller groups or one-on-one settings and recognising their contributions.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stemming from cultural differences in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conflicts with empathy, encourage understanding, and find common ground that aligns with the team’s goals.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to accommodate varying communication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flexibility with consistency, adapting my approach to meet individual needs while maintaining clear team-wide expectations.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mutual understanding among team members with different expression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team-building activities and encourage open discussions to build trust and understanding of each other’s styles.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communication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collaboration outcomes, and assess whether team members feel their voices are valued.</w:t>
      </w:r>
    </w:p>
    <w:p w:rsidR="00774881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team decisions reflect the input of all members, regardless of their communication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everyone, summarise discussions to confirm understanding, and ensure decisions incorporate diverse viewpoints.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74098266" name="Horizontal Lin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1D18C3" id="Horizontal Line 4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diverse communication styles require more effort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in communication can require adaptability, but it also fosters richer discussions and stronger collaboration.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meetings with varying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participation by adapting meeting formats, using both verbal and written inputs, and valuing all contributions equally.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quieter team members face more challenges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Quieter team members may require encouragement, and I create spaces where they feel comfortable sharing their perspectives.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communication approach doesn’t align with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adapt my approach where necessary, and ensure my communication is inclusive and effective.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misunderstandings are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but they are mitigated by fostering mutual respect and clear communication.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differences in expression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encourage understanding, and focus on aligning the team around shared goals.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communication styles are more effective in team settings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context, and I ensure all styles are valued and adapted to suit the team’s goals.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team members with different communication preferences to collaborate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 that accommodate all preferences, such as combining group discussions with written input opportunities.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communication styles are harder to integrate into team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Integration requires understanding, and I promote awareness and inclusivity to ensure all styles contribute effectively.</w:t>
      </w:r>
    </w:p>
    <w:p w:rsidR="00774881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communication strategies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performance, collect feedback, and evaluate improvements in collaboration and understanding.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indirect communication styles are harder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Indirect communication requires active listening, and I adapt my approach to ensure understanding and respect for all styles.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communication styles dominate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balanced participation, ensuring quieter voices are heard and dominant styles do not overshadow others.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in communication create more conflicts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 anywhere, and I address them by fostering open dialogue and promoting mutual respect.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quieter team members feel included in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opportunities for input in smaller settings, use anonymous feedback tools, and recognise their contributions.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communication styles slow down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team dynamics, and I ensure all styles are integrated effectively to enhance outcomes.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unequal participation in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structured formats that encourage equal input, such as round-robin discussions or written submissions.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diverse communication styles take longer to align on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effort, but the diversity of perspectives strengthens the team’s decisions and outcomes.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stemming from differences in expression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encourage understanding, and find common ground to align the team around shared goals.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make feedback delivery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Feedback delivery requires clarity, and I adapt my approach to ensure it is understood and respected by all team members.</w:t>
      </w:r>
    </w:p>
    <w:p w:rsidR="00774881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communication styles on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collaboration outcomes, collect feedback, and evaluate improvements in understanding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82869517" name="Horizontal Line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7D508E0" id="Horizontal Line 4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make managing a team more difficult?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Indirect communication requires patience and adaptability, and I ensure clarity while respecting these styles.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dominant communication styles overshadow quieter voices 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balanced discussions, use structured formats, and actively encourage quieter team members to share their input.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in communication create more misunderstandings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but they are resolved by promoting open dialogue and fostering mutual respect.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equal participation in team meetings with diverse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input through different channels, such as group discussions, one-on-one meetings, and anonymous feedback.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some expression styles slow down decision-making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depends on collaboration, and I ensure all styles contribute effectively without causing delays.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stemming from differences in cultural expression?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encourage understanding, and find solutions that align with the team’s shared goals.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indirect communication styles require more effort to integrate into team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Integration requires effort, and I promote awareness and inclusivity to ensure all styles are valued.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to suit employees who prefer nonverbal expression?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pay attention to nonverbal cues, provide written communication options, and ensure my approach is inclusive.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conflicts are more frequent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depend on team dynamics, and I address them by fostering understanding and promoting respectful communication.</w:t>
      </w:r>
    </w:p>
    <w:p w:rsidR="00774881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communication strategies in a team with diverse expression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team collaboration, and assess whether team goals are met effectively.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00991580" name="Horizontal Line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74DB38" id="Horizontal Line 4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indirect communication styles are harder to manage in a fast-paced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Indirect communication requires extra effort, but I adapt my approach to ensure clarity and respect for all team members.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certain communication styles dominate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setting ground rules for discussions and encouraging quieter team members to share their perspectives.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takes effort in any team, and I use inclusive communication strategies to foster collaboration and understanding.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when some team members are less expressive?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structured opportunities for input, such as written feedback or small group discussions, to ensure all voices are heard.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in expression styles slow down team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Processes require adaptability, and I ensure all communication styles contribute effectively to team outcomes.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unfamiliar with diverse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on communication awareness, foster dialogue, and highlight the benefits of diversity in expression styles.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communication styles create more conflicts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arise, and I address them by promoting mutual respect and mediating discussions constructively.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feedback delivery for team members with nonverbal communication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written feedback, clarify points in follow-up discussions, and ensure my approach aligns with their preferences.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are more challenging to manage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situations require adaptability, and I use clear and inclusive communication to maintain team alignment.</w:t>
      </w:r>
    </w:p>
    <w:p w:rsidR="00774881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evaluate the impact of communication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 outcomes, track feedback, and evaluate improvements in understanding and inclusivity.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communication styles are inherently less effective in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Effectiveness depends on context, and I adapt my approach to ensure all styles contribute to team success.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communication styles are a barrier to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discussions about communication preferences and provide training to foster mutual understanding.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face more frequent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and I address them by fostering dialogue and promoting respect for different communication styles.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participation in teams where some members are less comfortable speaking up?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multiple channels for input, such as written feedback and smaller discussions, to ensure everyone feels included.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slow down decision-making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requires balance, and I ensure all communication styles are integrated effectively without causing delays.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arising from cultural differences in expression?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respectfully, promote understanding, and focus on solutions that align with the team’s goals.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communication styles make managing team alignment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effort, and I foster collaboration by adapting strategies to suit the team’s preferences.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some communication styles dominate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participation by facilitating structured discussions and encouraging all team members to contribute.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maintain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clear communication, and I ensure all styles are valued and adapted to suit the team’s needs.</w:t>
      </w:r>
    </w:p>
    <w:p w:rsidR="00774881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fostering inclusivity in teams with diverse communication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team performance, and evaluate improvements in collaboration and understanding.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Communication Balance, Resistance, and Inclusion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teams with dominant communication styles are harder to balance?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Balancing styles requires effort, and I use structured discussions to ensure all voices are equally heard.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unfamiliar with diverse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dialogue, and highlight the benefits of diverse communication preferences.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slow down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requires balance, and I ensure all communication styles are integrated effectively.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quieter team members to contribute?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 environment, use smaller discussions, and recognise their contributions to encourage participation.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communication styles create more conflicts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depend on dynamics, and I address them by fostering respect and promoting understanding.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communication diversity on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collaboration, collect feedback, and evaluate whether team goals are met effectively.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expression differences require more effort to align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adapt strategies to ensure all perspectives are considered.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unequal participation in team discussions?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input through various formats to ensure all team members feel included.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are harder to manage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situations require clear communication, and I ensure inclusivity to maintain team alignment.</w:t>
      </w:r>
    </w:p>
    <w:p w:rsidR="00774881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collaboration among employees with different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facilitate discussions that accommodate all preferences and focus on shared goals to build unity.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44078541" name="Horizontal Lin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C83FE5" id="Horizontal Line 4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Inclusivity, Dominance, and Resistance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dominant communication styles overshadow quieter voices in team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Dominant styles can overshadow others, and I facilitate balanced discussions to ensure all perspectives are heard.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are less familiar with indirect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awareness training, foster dialogue, and adapt my approach to accommodate all styles.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indirect communication styles require more effort in team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Effort is required to adapt, and I ensure all styles are valued and integrated effectively into the team’s goals.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inclusivity among employees with varying expression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multiple communication channels, encourage participation, and foster a culture of mutual respect.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face more communication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arise in all teams, and I address them by promoting respect and understanding of diverse styles.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communication strategies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team collaboration, collect feedback, and evaluate whether the team achieves its objectives effectively.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communication styles require more time to align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use inclusive strategies to ensure all voices contribute to shared goals.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differences in expression?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encourage dialogue, and focus on finding solutions that align with the team’s goals.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maintain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clear communication, and I ensure all styles are respected and adapted to suit the team’s needs.</w:t>
      </w:r>
    </w:p>
    <w:p w:rsidR="00774881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in a team with varying communication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input from all members, use structured formats, and ensure decisions reflect diverse perspectives.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67069181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AC16B3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Multicultural Competence</w:t>
      </w: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t>A candidate applying for a global operations role must work across multiple cultures and time zones.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collaboration when working across multiple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flexible scheduling, rotate meeting times, and leverage asynchronous communication tools to ensure all team members can contribute effectively.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when working with colleagues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clear and inclusive communication, research cultural norms, and adjust my tone and approach to suit diverse preferences.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managing a project with team members in different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coordinated a global product launch by establishing clear timelines, creating a shared calendar, and hosting regular check-ins to keep everyone aligned.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arise due to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with empathy, encourage open dialogue to understand different perspectives, and work collaboratively to find mutually acceptable solutions.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when working across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all stakeholders, use various communication channels to involve everyone, and ensure decisions reflect the team’s diverse perspectives.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productivity when time zone differences affect immediate communication?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work schedules carefully, use asynchronous tools like shared documents, and set clear deadlines to maintain productivity.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team members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respecting cultural norms, demonstrating transparency, and fostering open communication.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approach doesn’t resonate with certain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feedback, seek to understand the concerns, and adapt my approach to align with the team’s cultural expectations.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on shared goals in a globally distributed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objectives, use collaborative tools to track progress, and communicate regularly to keep everyone on the same page.</w:t>
      </w:r>
    </w:p>
    <w:p w:rsidR="00774881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when managing a global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performance, collect feedback, and assess the achievement of project goals while maintaining team cohesion.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27921511" name="Horizontal Line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0F3D52" id="Horizontal Line 4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teams across time zones requires more effort?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time zones requires thoughtful planning, but it also provides opportunities for around-the-clock productivity.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for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flexible, consider cultural differences in communication and decision-making, and ensure inclusivity in my leadership approach.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make managing global teams more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can create challenges, but I use clear communication, translation tools, and active listening to overcome them.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scheduling meetings across different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meeting times to share the inconvenience equally and ensure all team members feel valued.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conflicts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can lead to misunderstandings, but they also enhance creativity and problem-solving when managed well.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a globally distributed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input through asynchronous communication, one-on-one meetings, and culturally sensitive facilitation techniques.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harder to organise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Virtual team-building activities require creativity, but they are essential for building trust and collaboration across regions.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cultural insensitivity in a global context?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 feedback seriously, apologise if necessary, and work with the team to address concerns and improve cultural awareness.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global projects with diverse cultural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cultural preferences, involve local representatives in planning, and ensure everyone feels their contributions are valued.</w:t>
      </w:r>
    </w:p>
    <w:p w:rsidR="00774881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global collaboration in achieving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team performance, gather feedback, and assess whether project milestones are met efficiently and collaboratively.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68047581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83162F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time zones are harder to manage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planning, and I use scheduling tools and asynchronous communication to ensure fairness and efficiency.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some cultural preferences are not being considered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 concerns, involve representatives from the affected groups, and adjust my approach to ensure inclusivity.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significant challenges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but tools like translation software and clear communication help minimise misunderstandings.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organisational consistency with respecting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goals with cultural values wherever possible and communicate openly to bridge gaps.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slow down decision-making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perspectives require more discussion, but they lead to better-informed and more inclusive decisions.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organisational policies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by explaining the rationale behind policies and adapting my communication to resonate with cultural norms.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global teams requires more effort than managing local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require adaptability, but their diverse perspectives and capabilities enhance problem-solving and innovation.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assigning responsibilities across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regional capabilities and workloads, rotate responsibilities, and ensure all team members are treated equitably.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increase conflicts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depend on team dynamics, and I address them by fostering understanding and mediating discussions respectfully.</w:t>
      </w:r>
    </w:p>
    <w:p w:rsidR="00774881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team performance, collect feedback, and evaluate improvements in collaboration and problem-solving.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94061079" name="Horizontal Lin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E6CBD1" id="Horizontal Line 4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teams in certain time zones creates more challenges for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 challenges require proactive planning, and I use flexible scheduling and asynchronous tools to ensure fairness and efficiency.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certain cultural preferences dominate decision-making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balanced participation by fostering open dialogue and actively involving representatives from all cultures.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more conflicts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 and tools like translation apps to minimise misunderstandings and build understanding.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global teams when some regions have limited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advocate for equitable resource allocation and involve all regions in discussions to address disparities effectively.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slow down productivity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Differences require adaptability, but they also bring unique perspectives that enhance creativity and decision-making.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organisational policies in diverse cultural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explain the rationale behind policies, and work collaboratively to adapt strategies as needed.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global teams is inherently more challenging than managing local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require additional effort in communication and coordination, but their diverse strengths significantly enhance outcomes.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stemming from differing cultural expectations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conflicts respectfully, promote understanding, and find solutions that align with both organisational goals and cultural values.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regions are more resistant to organisational changes?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work to address concerns while fostering alignment with organisational objectives.</w:t>
      </w:r>
    </w:p>
    <w:p w:rsidR="00774881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global operations in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assess collaboration outcomes, and evaluate improvements in efficiency and team alignment.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adaptable to a global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individual experiences, and I provide clear communication and support to help all team members succeed.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are less familiar with diverse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by fostering dialogue, providing cultural awareness training, and highlighting the benefits of diversity.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a bigger challenge in some regions compared to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vary, and I use tools and clear communication strategies to bridge gaps effectively.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goals with cultural differences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objectives with cultural values wherever possible and communicate openly to bridge gaps.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slows down decision-making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may take longer, but diverse perspectives lead to better outcomes and more inclusive solutions.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cultural groups feel underrepresented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groups, ensure equal participation, and adapt my approach to address concerns.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teams require more resources to manage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require thoughtful planning, but leveraging technology and collaboration tools ensures efficient resource use.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scheduling conflicts across time zones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meeting times, use asynchronous communication, and ensure fairness in scheduling decisions.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resist organisational policies more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understanding, and I address it by fostering trust and adapting strategies as needed.</w:t>
      </w:r>
    </w:p>
    <w:p w:rsidR="00774881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collaboration in a globally distributed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teamwork, collect feedback, and evaluate progress on shared goals and milestones.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inherently harder to manage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Management is about understanding individual strengths and fostering inclusion, not about inherent regional traits.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may struggle with global work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dialogue, and adapt my approach to support team members in aligning with global expectations.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are more challenging in regions with lower English proficiency?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effort, and I use tools like translation apps and clear communication to bridge gaps effectively.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 for consistency with respecting cultural differences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organisational policies with cultural values and ensure flexibility to accommodate diverse expectations.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cultural preferences are less compatible with global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Compatibility depends on how policies are communicated and adapted, and I ensure alignment through open dialogue.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that arise from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 and respectfully, encourage understanding, and focus on finding mutually beneficial solutions.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global teams is significantly harder than managing local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require adaptability, but their diversity fosters innovation and stronger problem-solving.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participation in global projects where some regions are less represented?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involve all regions in decision-making and adapt strategies to ensure equal representation and inclusivity.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zone differences create more inefficiencies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thoughtful planning, and I use flexible schedules and asynchronous tools to maintain efficiency.</w:t>
      </w:r>
    </w:p>
    <w:p w:rsidR="00774881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global collaboration in achieving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teamwork, collect feedback, and track progress toward shared objectives while fostering inclusivity.</w: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Time Zones, Resource Allocation, and Cultural Differences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time zones are more challenging to manage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planning, and I ensure fairness by using flexible scheduling and asynchronous tools.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certain regions feel underrepresented in global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regions and ensure equal participation in decision-making processes.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conflicts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arise, and I address them by fostering understanding and mediating discussions respectfully.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organisational policies with respecting regional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policies with cultural values wherever possible and communicate openly to build mutual understanding.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global teams requires significantly more effort than local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Global teams require adaptability, but their diversity enhances creativity and innovation.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scheduling conflicts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meeting times, use asynchronous communication, and ensure all team members feel included.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slow down productivity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 and tools to minimise delays and ensure collaboration.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assigning responsibilities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workload and regional capabilities to ensure equitable task distribution.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regions resist organisational changes more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communication, and I address it by fostering trust and aligning goals.</w:t>
      </w:r>
    </w:p>
    <w:p w:rsidR="00774881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global projects?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 outcomes, collect feedback, and evaluate improvements in team performance.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6146643" name="Horizontal Line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8888675" id="Horizontal Line 4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Resistance, Scheduling, and Resource Challenges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regions are less adaptable to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how policies are communicated, and I ensure clarity and inclusivity to address concerns.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scheduling conflicts across diverse time zones?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meeting times and use asynchronous tools to ensure fairness and efficiency.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certain regions more than others in global operations?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vary, and I use tools and clear communication strategies to minimise their impact.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cultural insensitivity in a global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the feedback seriously, apologise if needed, and work with the team to address concerns and improve awareness.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challenges in aligning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use inclusive strategies to integrate diverse perspectives.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allocating resources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advocate for equitable resource distribution and involve all regions in planning discussions.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cultural preferences slow down decision-making?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may take longer, but diverse perspectives lead to more inclusive and well-informed decisions.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arising from cultural misunderstandings in global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openly, promote understanding, and align the team around shared objectives.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teams face more inefficiencies due to time zone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zones require careful planning, and I use flexible schedules and asynchronous tools to maintain productivity.</w:t>
      </w:r>
    </w:p>
    <w:p w:rsidR="00774881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global operations in culturally diverse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team collaboration, track performance, and collect feedback to evaluate progress toward shared goals.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8841930" name="Horizontal Lin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D98BA81" id="Horizontal Line 4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 Cultural Identity Strength</w:t>
      </w: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t>A candidate from a minority cultural background applies for a leadership role in a predominantly different cultural environment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collaboration in a team with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respect for differences, and team-building activities that celebrate diversity and foster unity.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misunderstandings arising from cultural differences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discussions with empathy, promote understanding of diverse perspectives, and find common ground to resolve conflicts.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to meet the needs of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flexible, consider cultural norms, and ensure inclusivity in decision-making and communication.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managing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role, I organised cultural awareness workshops and inclusive activities that strengthened team cohesion and collaboration.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team members from different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showing respect for their values, maintaining transparency, and fostering an inclusive environment where everyone feels valued.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all team members, ensure equal opportunities for participation, and make decisions that reflect the team’s diverse perspectives.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your leadership approach in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listen to concerns, and adapt my approach to align with the team’s needs and expectations.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may arise due to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conflicts with empathy, encourage open dialogue, and facilitate discussions to resolve issues constructively.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create an environment where cultural differences are seen as strengths?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celebrate diversity through inclusive initiatives, encourage knowledge-sharing, and highlight how diverse perspectives enhance team performance.</w:t>
      </w:r>
    </w:p>
    <w:p w:rsidR="00774881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your leadership in a culturally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team performance, collect feedback, and assess improvements in collaboration, inclusivity, and employee satisfaction.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13885034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1B3E9F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a team from different cultural backgrounds is more challenging than managing a homogeneous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requires adaptability, but it also brings valuable perspectives that strengthen collaboration and innovation.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communication style for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use clear, inclusive language, avoid assumptions, and adjust my tone and approach to suit the team’s preferences.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misunderstandings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Misunderstandings can occur, but they are mitigated by promoting mutual respect and open communication.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inclusivity in your leadership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involve team members in decision-making, and ensure my approach reflects inclusivity and respect.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affects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team dynamics, and I foster an environment where all perspectives are valued and respected.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about cultural insensitivity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address concerns promptly, and implement measures to improve awareness and inclusivity.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take longer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effort, but the diverse perspectives enhance decision-making and team outcomes.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from team members with different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opportunities for input through various formats, such as group discussions, anonymous feedback, and one-on-one meetings.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harder to organise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need to be inclusive, and I ensure they reflect the diversity of the team to encourage participation.</w:t>
      </w:r>
    </w:p>
    <w:p w:rsidR="00774881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cultural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team performance, and evaluate improvements in collaboration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21421205" name="Horizontal Lin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A13A7C" id="Horizontal Line 4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harder to manage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Managing diverse teams requires understanding, and I adapt my approach to respect and align with individual preferences.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your leadership style doesn’t resonate with all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listen to concerns, and adjust my approach to align with the team’s needs and expectations.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create more conflicts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Conflicts can arise anywhere, and I address them by fostering open dialogue and promoting mutual respect.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decision-making when cultural norms differ?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perspectives are considered and make decisions that balance organisational goals with cultural values.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teams require more time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takes effort, but it also enhances collaboration and leads to better outcomes.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organisational policies in a culturally diverse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resistance by explaining the rationale behind policies and working collaboratively to address concerns.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more challenging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must be inclusive, and I ensure they reflect the diversity of the team to encourage participation.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cultural insensitivity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provide awareness training, and foster a culture of mutual respect and inclusivity.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creates more opportunities for innovation?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brings valuable perspectives that foster creativity and enhance problem-solving.</w:t>
      </w:r>
    </w:p>
    <w:p w:rsidR="00774881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inclusivity in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performance metrics, and evaluate the team’s ability to work cohesively and achieve shared goals.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04360532" name="Horizontal Lin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CF48B4" id="Horizontal Line 4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cultural backgrounds make it harder to adapt to leadership roles in a diverse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the individual, and I focus on building trust and aligning my leadership style with the team’s needs.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cultural norms are not being respected in team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involve representatives from all backgrounds, and adjust my approach to ensure inclusivity and respect.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groups are less likely to align with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depends on clear communication and mutual understanding, and I work to build trust and shared objectives.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team discussions when cultural norms influence communication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participation by creating opportunities for all voices to be heard, using both group and one-on-one formats.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slows down decision-making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Diverse perspectives may require more discussion, but they lead to more inclusive and effective decisions.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conflicts arising from cultural misunderstandings in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encourage dialogue, and find solutions that respect all perspectives while aligning with organisational goals.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achieve alignment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 in all teams, and I ensure inclusivity to foster collaboration and trust.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team-building activities to include diverse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activities that reflect the team’s diversity and encourage participation by respecting individual preferences.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address it by explaining the rationale behind changes and involving the team in decisions.</w:t>
      </w:r>
    </w:p>
    <w:p w:rsidR="00774881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collaboration outcomes, and evaluate improvements in inclusivity and innovation.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4980900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FA1817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find it harder to adapt to organisational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Adaptability depends on the individual, and I ensure clear communication and support to help all team members succeed.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who are unfamiliar with certain cultural norms?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cultural awareness training, foster dialogue, and adapt my approach to bridge gaps and build understanding.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create more conflicts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Language barriers require clear communication and tools to ensure mutual understanding and minimise misunderstandings.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team-building activities when cultural norms differ?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activities that are culturally neutral, inclusive, and respectful of all team members’ preferences.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slow down team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Processes may take longer, but diverse perspectives lead to better collaboration and outcomes.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your leadership style does not resonate with certain cultural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feedback, involve representatives from those groups, and adapt my approach to reflect the team’s values.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organisational policies is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understanding, and I address it by fostering trust and alignment with team objectives.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arise from cultural differences in expression styles?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openly, encourage understanding, and focus on finding common ground that aligns with team goals.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are harder to manage in high-pressure situations?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High-pressure situations require clear communication and inclusivity to maintain alignment and productivity.</w:t>
      </w:r>
    </w:p>
    <w:p w:rsidR="00774881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inclusivity in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collaboration outcomes, collect feedback, and evaluate improvements in team cohesion and performance.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32310171" name="Horizontal Lin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D47477" id="Horizontal Line 5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inherently less adaptable to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Leadership is about skills and adaptability, not cultural background, and I ensure my approach reflects inclusivity and respect.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may hold stereotypes about certain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stereotypes directly, foster dialogue, and provide training to promote awareness and mutual respect.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make it harder to align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effort in all teams, and I use inclusive strategies to integrate diverse perspectives into shared goals.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cultural insensitivity in leadership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apologise if necessary, and work to improve awareness and inclusivity in decision-making.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or cultural barriers create more inefficiencies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require clear communication and tools to bridge gaps and enhance collaboration.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team-building activities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inclusive activities that reflect the team’s diversity and encourage participation from all members.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more common in teams with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understanding, and I address it by fostering trust and alignment with team goals.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 and respectfully, encourage dialogue, and find solutions that align with the team’s objectives.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maintain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clear communication, and I ensure all voices are respected and included in decision-making.</w:t>
      </w:r>
    </w:p>
    <w:p w:rsidR="00774881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diversity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 outcomes, track feedback, and evaluate improvements in innovation and inclusivity.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73715897" name="Horizontal Lin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CBDF32" id="Horizontal Line 5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b/>
          <w:bCs/>
          <w:sz w:val="24"/>
          <w:szCs w:val="24"/>
        </w:rPr>
      </w:pPr>
    </w:p>
    <w:p w:rsidR="00774881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Communication, Adaptability, and Resistance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cultural groups require more effort to adapt to organisational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Adaptation depends on communication and trust, and I ensure alignment by fostering understanding and inclusivity.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unfamiliar with diverse cultural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training, foster dialogue, and adapt strategies to bridge gaps and build understanding.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diversity slows down decision-making in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Decision-making may take longer, but diverse perspectives lead to more inclusive and effective solutions.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cultural insensitivity in your leadership style?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address concerns directly, and work to improve awareness and inclusivity in my approach.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harder to organise in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must be inclusive, and I ensure they reflect the diversity of the team to encourage participation.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that arise from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promote understanding, and align the team around shared goals.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align on shared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and I foster inclusivity to ensure all voices contribute to shared goals.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cultural diversity in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collaboration outcomes, and evaluate improvements in inclusivity and innovation.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organisational policies is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communication, and I address it by fostering trust and alignment with team objectives.</w:t>
      </w:r>
    </w:p>
    <w:p w:rsidR="00774881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team-building activities to reflect diverse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activities that celebrate diversity and encourage participation by respecting individual preferences.</w: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p w:rsidR="00774881" w:rsidRDefault="00000000">
      <w:r>
        <w:rPr>
          <w:rFonts w:ascii="Times New Roman" w:hAnsi="Times New Roman"/>
          <w:b/>
          <w:bCs/>
          <w:sz w:val="24"/>
          <w:szCs w:val="24"/>
        </w:rPr>
        <w:t>Mixed Bias Version 2: Leadership Style, Participation, and Inclusivity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certain cultural groups are less receptive to organisational policies?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Receptiveness depends on communication, and I ensure alignment by fostering trust and understanding.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decision-making when cultural norms differ?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seek input from all team members, ensure equal participation, and adapt my approach to reflect diverse perspectives.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take longer to align on shared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requires collaboration, but it also enhances creativity and leads to stronger outcomes.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conflicts arising from differences in cultural expression?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with empathy, encourage dialogue, and find solutions that respect all perspectives.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team-building activities are harder to organise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Activities must be inclusive, and I design them to reflect the diversity of the team and encourage participation.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about cultural insensitivity in leadership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take feedback seriously, address concerns directly, and work to improve awareness and inclusivity in my approach.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resistance to change is more common in culturally diverse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depends on communication and trust, and I address it by aligning the team around shared goals.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inclusivity in team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collaboration outcomes, collect feedback, and evaluate improvements in team cohesion and performance.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more effort to maintain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depends on clear communication, and I ensure all voices are respected and included in decision-making.</w:t>
      </w:r>
    </w:p>
    <w:p w:rsidR="00774881" w:rsidRDefault="00000000">
      <w:pPr>
        <w:numPr>
          <w:ilvl w:val="0"/>
          <w:numId w:val="7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conflicts that arise from cultural misunderstandings?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mediate openly and respectfully, encourage dialogue, and focus on finding common ground that aligns with team objectives.</w:t>
      </w:r>
    </w:p>
    <w:p w:rsidR="00774881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5041737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06C0B2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774881" w:rsidRDefault="00774881">
      <w:pPr>
        <w:rPr>
          <w:rFonts w:ascii="Times New Roman" w:hAnsi="Times New Roman"/>
          <w:sz w:val="24"/>
          <w:szCs w:val="24"/>
        </w:rPr>
      </w:pPr>
    </w:p>
    <w:sectPr w:rsidR="0077488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6150" w:rsidRDefault="00426150">
      <w:pPr>
        <w:spacing w:after="0" w:line="240" w:lineRule="auto"/>
      </w:pPr>
      <w:r>
        <w:separator/>
      </w:r>
    </w:p>
  </w:endnote>
  <w:endnote w:type="continuationSeparator" w:id="0">
    <w:p w:rsidR="00426150" w:rsidRDefault="00426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6150" w:rsidRDefault="0042615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426150" w:rsidRDefault="004261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A7B"/>
    <w:multiLevelType w:val="multilevel"/>
    <w:tmpl w:val="8708C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6C024CE"/>
    <w:multiLevelType w:val="multilevel"/>
    <w:tmpl w:val="4C282F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A297EBF"/>
    <w:multiLevelType w:val="multilevel"/>
    <w:tmpl w:val="95E03E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CEB5057"/>
    <w:multiLevelType w:val="multilevel"/>
    <w:tmpl w:val="A13E4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E352E8E"/>
    <w:multiLevelType w:val="multilevel"/>
    <w:tmpl w:val="856A99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0F6D0433"/>
    <w:multiLevelType w:val="multilevel"/>
    <w:tmpl w:val="8C2862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111331F3"/>
    <w:multiLevelType w:val="multilevel"/>
    <w:tmpl w:val="0C14B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11744402"/>
    <w:multiLevelType w:val="multilevel"/>
    <w:tmpl w:val="8B329C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168E7ED4"/>
    <w:multiLevelType w:val="multilevel"/>
    <w:tmpl w:val="D8DAB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170F5B2D"/>
    <w:multiLevelType w:val="multilevel"/>
    <w:tmpl w:val="09427B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1889768C"/>
    <w:multiLevelType w:val="multilevel"/>
    <w:tmpl w:val="5F909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1B182C03"/>
    <w:multiLevelType w:val="multilevel"/>
    <w:tmpl w:val="77569D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1D2E326E"/>
    <w:multiLevelType w:val="multilevel"/>
    <w:tmpl w:val="D73C9B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1D8A721B"/>
    <w:multiLevelType w:val="multilevel"/>
    <w:tmpl w:val="AA167A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204B1956"/>
    <w:multiLevelType w:val="multilevel"/>
    <w:tmpl w:val="6C044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20A62CF6"/>
    <w:multiLevelType w:val="multilevel"/>
    <w:tmpl w:val="1D4AFC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21CB21BE"/>
    <w:multiLevelType w:val="multilevel"/>
    <w:tmpl w:val="4B8A62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2379049D"/>
    <w:multiLevelType w:val="multilevel"/>
    <w:tmpl w:val="695A13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24657613"/>
    <w:multiLevelType w:val="multilevel"/>
    <w:tmpl w:val="0C707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259754CD"/>
    <w:multiLevelType w:val="multilevel"/>
    <w:tmpl w:val="205261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259B6EBC"/>
    <w:multiLevelType w:val="multilevel"/>
    <w:tmpl w:val="089C94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272B48CF"/>
    <w:multiLevelType w:val="multilevel"/>
    <w:tmpl w:val="C1C8B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2BCE4821"/>
    <w:multiLevelType w:val="multilevel"/>
    <w:tmpl w:val="C5ACEC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2DBC50A9"/>
    <w:multiLevelType w:val="multilevel"/>
    <w:tmpl w:val="521A08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2E7A3039"/>
    <w:multiLevelType w:val="multilevel"/>
    <w:tmpl w:val="56988D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2FCC6810"/>
    <w:multiLevelType w:val="multilevel"/>
    <w:tmpl w:val="E54E7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30E32301"/>
    <w:multiLevelType w:val="multilevel"/>
    <w:tmpl w:val="416EA0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350259D3"/>
    <w:multiLevelType w:val="multilevel"/>
    <w:tmpl w:val="672A2E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398F66AF"/>
    <w:multiLevelType w:val="multilevel"/>
    <w:tmpl w:val="2CA4DC5E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3B317DE7"/>
    <w:multiLevelType w:val="multilevel"/>
    <w:tmpl w:val="B0D687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3B8651BB"/>
    <w:multiLevelType w:val="multilevel"/>
    <w:tmpl w:val="7046CC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3DBA3DEC"/>
    <w:multiLevelType w:val="multilevel"/>
    <w:tmpl w:val="7C6A6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3F597B9E"/>
    <w:multiLevelType w:val="multilevel"/>
    <w:tmpl w:val="83B06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42AA2EA4"/>
    <w:multiLevelType w:val="multilevel"/>
    <w:tmpl w:val="0A3CE0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46155EEE"/>
    <w:multiLevelType w:val="multilevel"/>
    <w:tmpl w:val="541630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462535B0"/>
    <w:multiLevelType w:val="multilevel"/>
    <w:tmpl w:val="BB3A1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46963957"/>
    <w:multiLevelType w:val="multilevel"/>
    <w:tmpl w:val="D7F2F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48ED6510"/>
    <w:multiLevelType w:val="multilevel"/>
    <w:tmpl w:val="EB2EE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4D9E63D3"/>
    <w:multiLevelType w:val="multilevel"/>
    <w:tmpl w:val="E3304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4E316839"/>
    <w:multiLevelType w:val="multilevel"/>
    <w:tmpl w:val="5F8AA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4EFA16E7"/>
    <w:multiLevelType w:val="multilevel"/>
    <w:tmpl w:val="9E7ECD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4FE66D6E"/>
    <w:multiLevelType w:val="multilevel"/>
    <w:tmpl w:val="CBF292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519E6055"/>
    <w:multiLevelType w:val="multilevel"/>
    <w:tmpl w:val="F070A1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533E40B2"/>
    <w:multiLevelType w:val="multilevel"/>
    <w:tmpl w:val="689A7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5466121F"/>
    <w:multiLevelType w:val="multilevel"/>
    <w:tmpl w:val="A4E2F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553A51C3"/>
    <w:multiLevelType w:val="multilevel"/>
    <w:tmpl w:val="E328F5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554626FF"/>
    <w:multiLevelType w:val="multilevel"/>
    <w:tmpl w:val="79D086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56AF3291"/>
    <w:multiLevelType w:val="multilevel"/>
    <w:tmpl w:val="2E0A9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5B3553C0"/>
    <w:multiLevelType w:val="multilevel"/>
    <w:tmpl w:val="831A1C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5B673B79"/>
    <w:multiLevelType w:val="multilevel"/>
    <w:tmpl w:val="C0448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5CC127D1"/>
    <w:multiLevelType w:val="multilevel"/>
    <w:tmpl w:val="572C92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5E041BC7"/>
    <w:multiLevelType w:val="multilevel"/>
    <w:tmpl w:val="D264DC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621C110C"/>
    <w:multiLevelType w:val="multilevel"/>
    <w:tmpl w:val="7974B8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63AB7318"/>
    <w:multiLevelType w:val="multilevel"/>
    <w:tmpl w:val="5A5252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64590354"/>
    <w:multiLevelType w:val="multilevel"/>
    <w:tmpl w:val="DA34B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652A4865"/>
    <w:multiLevelType w:val="multilevel"/>
    <w:tmpl w:val="1E5C29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675561F5"/>
    <w:multiLevelType w:val="multilevel"/>
    <w:tmpl w:val="8432E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676E2FF4"/>
    <w:multiLevelType w:val="multilevel"/>
    <w:tmpl w:val="DE527C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67B840A5"/>
    <w:multiLevelType w:val="multilevel"/>
    <w:tmpl w:val="7190FF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68205B6F"/>
    <w:multiLevelType w:val="multilevel"/>
    <w:tmpl w:val="DB085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68222368"/>
    <w:multiLevelType w:val="multilevel"/>
    <w:tmpl w:val="FA0427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6857231F"/>
    <w:multiLevelType w:val="multilevel"/>
    <w:tmpl w:val="04F8E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6C3506A4"/>
    <w:multiLevelType w:val="multilevel"/>
    <w:tmpl w:val="EC1813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6C967BF6"/>
    <w:multiLevelType w:val="multilevel"/>
    <w:tmpl w:val="BD9236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6E213223"/>
    <w:multiLevelType w:val="multilevel"/>
    <w:tmpl w:val="3BCA23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700B1BF1"/>
    <w:multiLevelType w:val="multilevel"/>
    <w:tmpl w:val="2C1695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72E74AED"/>
    <w:multiLevelType w:val="multilevel"/>
    <w:tmpl w:val="64F69C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737654AA"/>
    <w:multiLevelType w:val="multilevel"/>
    <w:tmpl w:val="9D0439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762532F2"/>
    <w:multiLevelType w:val="multilevel"/>
    <w:tmpl w:val="7096A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78022A9F"/>
    <w:multiLevelType w:val="multilevel"/>
    <w:tmpl w:val="81425B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7DE7554B"/>
    <w:multiLevelType w:val="multilevel"/>
    <w:tmpl w:val="D590A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7E8F0B7E"/>
    <w:multiLevelType w:val="multilevel"/>
    <w:tmpl w:val="1CDEF4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2" w15:restartNumberingAfterBreak="0">
    <w:nsid w:val="7E944203"/>
    <w:multiLevelType w:val="multilevel"/>
    <w:tmpl w:val="71240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508563923">
    <w:abstractNumId w:val="32"/>
  </w:num>
  <w:num w:numId="2" w16cid:durableId="809517600">
    <w:abstractNumId w:val="56"/>
  </w:num>
  <w:num w:numId="3" w16cid:durableId="1308053307">
    <w:abstractNumId w:val="9"/>
  </w:num>
  <w:num w:numId="4" w16cid:durableId="483621608">
    <w:abstractNumId w:val="50"/>
  </w:num>
  <w:num w:numId="5" w16cid:durableId="937830947">
    <w:abstractNumId w:val="54"/>
  </w:num>
  <w:num w:numId="6" w16cid:durableId="282616">
    <w:abstractNumId w:val="23"/>
  </w:num>
  <w:num w:numId="7" w16cid:durableId="1149861105">
    <w:abstractNumId w:val="13"/>
  </w:num>
  <w:num w:numId="8" w16cid:durableId="887567807">
    <w:abstractNumId w:val="67"/>
  </w:num>
  <w:num w:numId="9" w16cid:durableId="1897158136">
    <w:abstractNumId w:val="11"/>
  </w:num>
  <w:num w:numId="10" w16cid:durableId="1822499375">
    <w:abstractNumId w:val="44"/>
  </w:num>
  <w:num w:numId="11" w16cid:durableId="334498627">
    <w:abstractNumId w:val="15"/>
  </w:num>
  <w:num w:numId="12" w16cid:durableId="139268031">
    <w:abstractNumId w:val="30"/>
  </w:num>
  <w:num w:numId="13" w16cid:durableId="1304114575">
    <w:abstractNumId w:val="38"/>
  </w:num>
  <w:num w:numId="14" w16cid:durableId="2119913026">
    <w:abstractNumId w:val="69"/>
  </w:num>
  <w:num w:numId="15" w16cid:durableId="1492019220">
    <w:abstractNumId w:val="6"/>
  </w:num>
  <w:num w:numId="16" w16cid:durableId="2103142722">
    <w:abstractNumId w:val="19"/>
  </w:num>
  <w:num w:numId="17" w16cid:durableId="103237203">
    <w:abstractNumId w:val="43"/>
  </w:num>
  <w:num w:numId="18" w16cid:durableId="1053235234">
    <w:abstractNumId w:val="22"/>
  </w:num>
  <w:num w:numId="19" w16cid:durableId="2048096886">
    <w:abstractNumId w:val="71"/>
  </w:num>
  <w:num w:numId="20" w16cid:durableId="1457992048">
    <w:abstractNumId w:val="42"/>
  </w:num>
  <w:num w:numId="21" w16cid:durableId="1649901253">
    <w:abstractNumId w:val="47"/>
  </w:num>
  <w:num w:numId="22" w16cid:durableId="480461260">
    <w:abstractNumId w:val="18"/>
  </w:num>
  <w:num w:numId="23" w16cid:durableId="1352224333">
    <w:abstractNumId w:val="59"/>
  </w:num>
  <w:num w:numId="24" w16cid:durableId="236407506">
    <w:abstractNumId w:val="14"/>
  </w:num>
  <w:num w:numId="25" w16cid:durableId="579481341">
    <w:abstractNumId w:val="3"/>
  </w:num>
  <w:num w:numId="26" w16cid:durableId="1978992801">
    <w:abstractNumId w:val="64"/>
  </w:num>
  <w:num w:numId="27" w16cid:durableId="1699159465">
    <w:abstractNumId w:val="37"/>
  </w:num>
  <w:num w:numId="28" w16cid:durableId="817258">
    <w:abstractNumId w:val="17"/>
  </w:num>
  <w:num w:numId="29" w16cid:durableId="177736250">
    <w:abstractNumId w:val="48"/>
  </w:num>
  <w:num w:numId="30" w16cid:durableId="203979559">
    <w:abstractNumId w:val="0"/>
  </w:num>
  <w:num w:numId="31" w16cid:durableId="1915124335">
    <w:abstractNumId w:val="41"/>
  </w:num>
  <w:num w:numId="32" w16cid:durableId="1407726204">
    <w:abstractNumId w:val="39"/>
  </w:num>
  <w:num w:numId="33" w16cid:durableId="1462187422">
    <w:abstractNumId w:val="63"/>
  </w:num>
  <w:num w:numId="34" w16cid:durableId="1628850889">
    <w:abstractNumId w:val="12"/>
  </w:num>
  <w:num w:numId="35" w16cid:durableId="466096052">
    <w:abstractNumId w:val="33"/>
  </w:num>
  <w:num w:numId="36" w16cid:durableId="418604048">
    <w:abstractNumId w:val="26"/>
  </w:num>
  <w:num w:numId="37" w16cid:durableId="482429568">
    <w:abstractNumId w:val="66"/>
  </w:num>
  <w:num w:numId="38" w16cid:durableId="1241526760">
    <w:abstractNumId w:val="57"/>
  </w:num>
  <w:num w:numId="39" w16cid:durableId="1708868106">
    <w:abstractNumId w:val="45"/>
  </w:num>
  <w:num w:numId="40" w16cid:durableId="1206797741">
    <w:abstractNumId w:val="34"/>
  </w:num>
  <w:num w:numId="41" w16cid:durableId="1161844815">
    <w:abstractNumId w:val="24"/>
  </w:num>
  <w:num w:numId="42" w16cid:durableId="375206261">
    <w:abstractNumId w:val="21"/>
  </w:num>
  <w:num w:numId="43" w16cid:durableId="1155074737">
    <w:abstractNumId w:val="5"/>
  </w:num>
  <w:num w:numId="44" w16cid:durableId="920597735">
    <w:abstractNumId w:val="58"/>
  </w:num>
  <w:num w:numId="45" w16cid:durableId="1215390991">
    <w:abstractNumId w:val="28"/>
  </w:num>
  <w:num w:numId="46" w16cid:durableId="377971407">
    <w:abstractNumId w:val="35"/>
  </w:num>
  <w:num w:numId="47" w16cid:durableId="1361009146">
    <w:abstractNumId w:val="65"/>
  </w:num>
  <w:num w:numId="48" w16cid:durableId="1136532979">
    <w:abstractNumId w:val="10"/>
  </w:num>
  <w:num w:numId="49" w16cid:durableId="1378580456">
    <w:abstractNumId w:val="29"/>
  </w:num>
  <w:num w:numId="50" w16cid:durableId="288778531">
    <w:abstractNumId w:val="40"/>
  </w:num>
  <w:num w:numId="51" w16cid:durableId="425077838">
    <w:abstractNumId w:val="20"/>
  </w:num>
  <w:num w:numId="52" w16cid:durableId="1054348228">
    <w:abstractNumId w:val="68"/>
  </w:num>
  <w:num w:numId="53" w16cid:durableId="1327628713">
    <w:abstractNumId w:val="72"/>
  </w:num>
  <w:num w:numId="54" w16cid:durableId="253127087">
    <w:abstractNumId w:val="51"/>
  </w:num>
  <w:num w:numId="55" w16cid:durableId="628324562">
    <w:abstractNumId w:val="25"/>
  </w:num>
  <w:num w:numId="56" w16cid:durableId="1945309966">
    <w:abstractNumId w:val="52"/>
  </w:num>
  <w:num w:numId="57" w16cid:durableId="637078570">
    <w:abstractNumId w:val="31"/>
  </w:num>
  <w:num w:numId="58" w16cid:durableId="594096547">
    <w:abstractNumId w:val="36"/>
  </w:num>
  <w:num w:numId="59" w16cid:durableId="1706737">
    <w:abstractNumId w:val="62"/>
  </w:num>
  <w:num w:numId="60" w16cid:durableId="1899049091">
    <w:abstractNumId w:val="70"/>
  </w:num>
  <w:num w:numId="61" w16cid:durableId="1970162151">
    <w:abstractNumId w:val="46"/>
  </w:num>
  <w:num w:numId="62" w16cid:durableId="34088554">
    <w:abstractNumId w:val="61"/>
  </w:num>
  <w:num w:numId="63" w16cid:durableId="1303999601">
    <w:abstractNumId w:val="53"/>
  </w:num>
  <w:num w:numId="64" w16cid:durableId="118571733">
    <w:abstractNumId w:val="60"/>
  </w:num>
  <w:num w:numId="65" w16cid:durableId="1874339902">
    <w:abstractNumId w:val="16"/>
  </w:num>
  <w:num w:numId="66" w16cid:durableId="1227061855">
    <w:abstractNumId w:val="4"/>
  </w:num>
  <w:num w:numId="67" w16cid:durableId="820004607">
    <w:abstractNumId w:val="49"/>
  </w:num>
  <w:num w:numId="68" w16cid:durableId="2093425909">
    <w:abstractNumId w:val="55"/>
  </w:num>
  <w:num w:numId="69" w16cid:durableId="1258096006">
    <w:abstractNumId w:val="2"/>
  </w:num>
  <w:num w:numId="70" w16cid:durableId="595938405">
    <w:abstractNumId w:val="7"/>
  </w:num>
  <w:num w:numId="71" w16cid:durableId="1107390040">
    <w:abstractNumId w:val="8"/>
  </w:num>
  <w:num w:numId="72" w16cid:durableId="1773429937">
    <w:abstractNumId w:val="1"/>
  </w:num>
  <w:num w:numId="73" w16cid:durableId="775950032">
    <w:abstractNumId w:val="2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74881"/>
    <w:rsid w:val="000C744B"/>
    <w:rsid w:val="002E7D27"/>
    <w:rsid w:val="00426150"/>
    <w:rsid w:val="0077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D0556C-4D6F-42D2-B258-3A3E1B4CC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24618</Words>
  <Characters>140328</Characters>
  <Application>Microsoft Office Word</Application>
  <DocSecurity>0</DocSecurity>
  <Lines>1169</Lines>
  <Paragraphs>329</Paragraphs>
  <ScaleCrop>false</ScaleCrop>
  <Company/>
  <LinksUpToDate>false</LinksUpToDate>
  <CharactersWithSpaces>164617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3</cp:revision>
  <dcterms:created xsi:type="dcterms:W3CDTF">2025-01-09T15:07:00Z</dcterms:created>
  <dcterms:modified xsi:type="dcterms:W3CDTF">2025-01-09T15:07:00Z</dcterms:modified>
</cp:coreProperties>
</file>