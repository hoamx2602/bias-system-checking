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914" w:rsidRDefault="00000000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Intersectional Bias (e.g. combination of race and gender)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 candidate who is a woman of colour applies for a leadership role in a predominantly male-dominated and racially homogeneous industry. </w: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your leadership style in a new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understanding the team’s strengths and challenges, and leading by example with transparency and integrity.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and equity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where everyone feels valued, actively seek input from diverse perspectives, and implement fair processes for decision-making and growth.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decision-making when faced with differing viewpoints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all perspectives, encourage open dialogue, and make decisions based on the team’s goals and the organisation’s objectives.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when introducing new ideas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communicate the rationale behind my ideas, and involve the team in refining and implementing them.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in a team with diverse personalities and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create opportunities for teamwork, and ensure that everyone’s strengths are utilised effectively.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challenging leadership situation you navigated successfully?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managed a project where team members had conflicting priorities. I facilitated discussions to align goals and ensured transparent communication throughout.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and inspire others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bigger picture, maintain a positive outlook, and support my team by recognising their contributions and providing encouragement.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assertiveness with approachability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am clear and decisive in my actions while remaining open to feedback and fostering an environment of mutual respect.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aligns with the company’s values and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organisation’s mission and culture and align my leadership strategies to support its objectives.</w:t>
      </w:r>
    </w:p>
    <w:p w:rsidR="00950914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professional growth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regularly, stay informed about industry trends, and continuously work on developing my skills and those of my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3361428" name="Horizontal Lin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6C6414" id="Horizontal Line 2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credibility as a leader in a new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 based on trust, demonstrate my expertise through actions, and align my efforts with organisational goals.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question your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explain my reasoning, and involve the team in refining solutions to ensure alignment and trust.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prefer to adapt their style based on the team’s culture.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authentic to my leadership values while adapting my communication and engagement strategies to suit the team’s needs.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potential bias or stereotypes that may arise in your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proactively by fostering a culture of inclusivity, offering training, and ensuring equitable practices are followed.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empowered to contribute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 where contributions are recognised, and I encourage innovation by rewarding creative problem-solving.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conflicts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conflicts by understanding all perspectives, facilitating constructive discussions, and working towards solutions that benefit the team.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the industry culture may differ significantly from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staying true to my leadership principles while remaining flexible to integrate effectively into the industry culture.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being a new leader in a well-established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understanding the team’s dynamics, and collaboratively setting clear goals.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diversity and inclusion in your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actively recruit and support diverse talent, and ensure equitable practices across the organisation.</w:t>
      </w:r>
    </w:p>
    <w:p w:rsidR="00950914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based on team engagement, achievement of objectives, and feedback from colleagues and stakeholders.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87559786" name="Horizontal Lin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8F236E" id="Horizontal Line 2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industries where leadership roles have historically lacked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capabilities, building strong relationships, and fostering a culture of inclusivity and innovation.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additional challenges in gaining team acceptance?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address them by building trust, delivering results, and fostering a collaborative environment.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resistance from team members who may be unused to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address concerns directly, and ensure alignment through open communication.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may have preconceived notions about leadership. How do you challenge these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communicate transparently, and demonstrate the impact of inclusive leadership on team performance.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unconscious bias may affect workplace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through education, encourage open discussions, and implement policies that promote equity and respect.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bring unique strengths to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 contribute valuable perspectives and foster innovation by encouraging a range of ideas and experiences.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your leadership style differs from industry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authenticity with adaptability, ensuring my approach aligns with both team needs and industry expectations.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 representation and opportunities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equitable practices in hiring, promotions, and decision-making, and encourage diverse participation at all levels.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stereotypes that might exist in a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delivering results, and demonstrating the value of diverse leadership.</w:t>
      </w:r>
    </w:p>
    <w:p w:rsidR="00950914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representation in leadership affects team dynamics positively?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enhances creativity, fosters innovation, and creates a more inclusive and collaborative environment.</w:t>
      </w:r>
    </w:p>
    <w:p w:rsidR="00950914" w:rsidRDefault="00950914">
      <w:pPr>
        <w:rPr>
          <w:rFonts w:ascii="Times New Roman" w:hAnsi="Times New Roman"/>
          <w:sz w:val="24"/>
          <w:szCs w:val="24"/>
        </w:rPr>
      </w:pP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in an industry where leadership roles have historically lacked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strong professional relationships, and demonstrating the benefits of inclusive leadership.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face more scrutiny. How do you manage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goals, maintain professionalism, and address any biases through open dialogue and consistent performance.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may be resistant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them directly, listen to their concerns, and demonstrate how my leadership fosters a positive and productive environment.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need to work harder to gain credibility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competence and results, and I focus on demonstrating my value through leadership and collaboration.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workplace dynamics where unconscious bias may exist?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through education, foster open conversations, and implement equitable practices to ensure fairness.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bring unique challenges to teams.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enhances creativity, problem-solving, and collaboration, and I ensure these strengths are evident in my leadership.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face more resistance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approach them by maintaining confidence, building trust, and focusing on delivering results.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cohesion in an environment where diverse leadership is less common?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building relationships, fostering inclusivity, and aligning the team around shared goals.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may arise about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leading effectively, demonstrating competence, and encouraging open communication about biases.</w:t>
      </w:r>
    </w:p>
    <w:p w:rsidR="00950914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changes the way </w:t>
      </w:r>
      <w:proofErr w:type="gramStart"/>
      <w:r>
        <w:rPr>
          <w:rFonts w:ascii="Times New Roman" w:hAnsi="Times New Roman"/>
          <w:sz w:val="24"/>
          <w:szCs w:val="24"/>
        </w:rPr>
        <w:t>teams</w:t>
      </w:r>
      <w:proofErr w:type="gramEnd"/>
      <w:r>
        <w:rPr>
          <w:rFonts w:ascii="Times New Roman" w:hAnsi="Times New Roman"/>
          <w:sz w:val="24"/>
          <w:szCs w:val="24"/>
        </w:rPr>
        <w:t xml:space="preserve"> function?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brings fresh perspectives that enhance creativity, foster innovation, and improve team dynamics.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0152739" name="Horizontal Lin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0386FC" id="Horizontal Line 2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in male-dominated industries face unique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navigate them by focusing on building relationships, demonstrating expertise, and fostering inclusivity.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have to prove themselves more.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 and creating a positive impact that demonstrates the value of my leadership.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unused to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them directly, address concerns with empathy, and show how my leadership benefits the team and organisation.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about women in leadership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be a challenge, but I counter them by demonstrating competence, fostering inclusivity, and delivering results.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respect in a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consistent performance, open communication, and a collaborative approach.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face more scrutiny.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scrutiny with professionalism, confidence, and by maintaining a strong focus on achieving goals.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against diverse leaders is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exists in many industries, and I address it by fostering education, encouraging dialogue, and ensuring equitable practices.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lead effectively when team members have preconceived notions about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demonstrating how inclusive leadership enhances team performance and collaboration.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in traditional industries face more resistance than their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may occur, but I address it by building trust, maintaining professionalism, and showing the value of diverse perspectives.</w:t>
      </w:r>
    </w:p>
    <w:p w:rsidR="00950914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stereotypes do not influence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address biases directly, and create an inclusive environment where everyone feels valued.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69178413" name="Horizontal Lin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DA19BD" id="Horizontal Line 2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leaders often face more scrutiny in male-dominated industries. How do you address this challenge?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competence, building trust, and fostering a culture that values </w:t>
      </w:r>
      <w:proofErr w:type="gramStart"/>
      <w:r>
        <w:rPr>
          <w:rFonts w:ascii="Times New Roman" w:hAnsi="Times New Roman"/>
          <w:sz w:val="24"/>
          <w:szCs w:val="24"/>
        </w:rPr>
        <w:t>results</w:t>
      </w:r>
      <w:proofErr w:type="gramEnd"/>
      <w:r>
        <w:rPr>
          <w:rFonts w:ascii="Times New Roman" w:hAnsi="Times New Roman"/>
          <w:sz w:val="24"/>
          <w:szCs w:val="24"/>
        </w:rPr>
        <w:t xml:space="preserve"> over biases.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woman of colour in leadership comes with additional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navigate them by maintaining confidence, fostering collaboration, and delivering results that speak for themselves.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need to work harder to prove their value.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achieving results and demonstrating the positive impact of diverse leadership on team performance and innovation.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biases against women in leadership are more prominent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Biases can occur, but I address them by fostering open dialogue, leading by example, and encouraging a culture of inclusivity.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unconscious bias influences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 directly, educate the team, and implement equitable practices to ensure everyone feels supported and valued.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are often underestimated in male-dominated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Underestimation can happen, but I counter it by consistently delivering results and demonstrating strong leadership.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 who are resistant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relationships, address concerns with empathy, and demonstrate how my leadership contributes to team success.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face different expectations than their male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may differ, but I focus on meeting organisational goals and creating an inclusive, high-performing environment.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overcome stereotypes about leadership in diverse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open dialogue, and foster an inclusive culture that values diverse perspectives.</w:t>
      </w:r>
    </w:p>
    <w:p w:rsidR="00950914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can change the culture of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diverse leadership fosters innovation, improves collaboration, and creates a more inclusive and forward-thinking culture.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Racial Bias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of colour face unique challenges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address them by maintaining confidence, building trust, and delivering strong results.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biases that may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communication, educate the team on bias, and create equitable practices to ensure inclusivity.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face more scrutiny. How do you manage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consistent performance, and building trust with my team and stakeholders.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about women in leadership impact workplace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be a challenge, but I counter them by leading effectively and fostering a culture of inclusion and respect.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respect in a predominantly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consistent performance, strong communication, and collaborative leadership.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positively influences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brings fresh perspectives, fosters innovation, and creates a more collaborative and inclusive environment.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resistance in industries where leadership diversity is less common?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empathy, build relationships, and demonstrate the positive impact of my leadership.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in traditional industries face greater scrutiny than their male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address it by delivering results and maintaining professionalism in all situations.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preconceived notions about leadership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leading effectively, fostering collaboration, and focusing on achieving organisational goals.</w:t>
      </w:r>
    </w:p>
    <w:p w:rsidR="00950914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have to work harder to gain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delivering results, and I focus on demonstrating the value of diverse leadership through my actions.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26051289" name="Horizontal Lin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073CD" id="Horizontal Line 3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Gender and Industry Bias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being a woman leader in a male-dominated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relationships, deliver results, and demonstrate how my leadership contributes to team and organisational success.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face different challenges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address them by fostering inclusivity, demonstrating competence, and maintaining professionalism.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resistance in industries with limited leadership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address concerns directly, and align the team around shared goals and values.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changes how </w:t>
      </w:r>
      <w:proofErr w:type="gramStart"/>
      <w:r>
        <w:rPr>
          <w:rFonts w:ascii="Times New Roman" w:hAnsi="Times New Roman"/>
          <w:sz w:val="24"/>
          <w:szCs w:val="24"/>
        </w:rPr>
        <w:t>teams</w:t>
      </w:r>
      <w:proofErr w:type="gramEnd"/>
      <w:r>
        <w:rPr>
          <w:rFonts w:ascii="Times New Roman" w:hAnsi="Times New Roman"/>
          <w:sz w:val="24"/>
          <w:szCs w:val="24"/>
        </w:rPr>
        <w:t xml:space="preserve"> function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fosters innovation, enhances collaboration, and creates a more inclusive and forward-thinking culture.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about women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counter stereotypes by leading effectively, demonstrating competence, and fostering a culture of inclusion and respect.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respect in industries where women leaders are underrepresented?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performance, open communication, and building trust with my team and stakeholders.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bring unique strengths to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women leaders contribute valuable perspectives that enhance innovation, collaboration, and decision-making.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greater diversity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mentor diverse talent, and work to implement equitable practices across the organisation.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styles differ significantly between men and women?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styles are individual, and I focus on leveraging my strengths to foster collaboration and achieve results.</w:t>
      </w:r>
    </w:p>
    <w:p w:rsidR="00950914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biases that may arise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education, open dialogue, and equitable practices to ensure inclusivity and respect for all team members.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6296981" name="Horizontal Lin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467C12" id="Horizontal Line 3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2: Compound </w:t>
      </w:r>
      <w:proofErr w:type="gramStart"/>
      <w:r>
        <w:rPr>
          <w:rFonts w:ascii="Times New Roman" w:hAnsi="Times New Roman"/>
          <w:b/>
          <w:bCs/>
          <w:sz w:val="36"/>
          <w:szCs w:val="36"/>
        </w:rPr>
        <w:t>Discrimination(</w:t>
      </w:r>
      <w:proofErr w:type="gramEnd"/>
      <w:r>
        <w:rPr>
          <w:rFonts w:ascii="Times New Roman" w:hAnsi="Times New Roman"/>
          <w:b/>
          <w:bCs/>
          <w:sz w:val="36"/>
          <w:szCs w:val="36"/>
        </w:rPr>
        <w:t>e.g. age and disability)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An older candidate with a visible disability applies for a role requiring adaptability to new technologies.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and adapting to new technologies 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a proactive approach, leveraging online resources, training, and collaboration with colleagues to quickly adapt to new technologies.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adapted to a new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learned a new project management software, attending training sessions and practicing extensively to integrate it into my daily workflow.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emerging tools and technologies relevant to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attend webinars, read industry publications, and engage with professional networks to stay informed about emerging trends.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 smooth transition when implementing new technologies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provide training opportunities, and encourage collaboration to ensure everyone feels confident using the new tools.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when learning a new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the learning process into manageable steps, seek guidance from experts, and dedicate time to practice and problem-solve.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have varying levels of comfort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environment, provide tailored training, and encourage peer-to-peer learning to ensure everyone feels confident.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learning new technologies while managing your current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effectively, integrate learning into my daily routine, and seek support when needed to maintain balance.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new technologies on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improvements in efficiency, quality, and outcomes, using data to assess the value of the technology and identify areas for optimisation.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culture of adaptability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continuous learning, and create opportunities for team members to explore and adopt new tools.</w:t>
      </w:r>
    </w:p>
    <w:p w:rsidR="00950914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remain adaptable to changing technologies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lifelong learning, stay curious about new developments, and maintain a flexible mindset to adapt to changes effectively.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790633" name="Horizontal Lin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8D42DA" id="Horizontal Line 3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comfortable with technology. How do you approach learning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structured learning, seek guidance when needed, and practice consistently to build my confidence with new tools.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adaptability to technology depends on experience with similar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I believe anyone can adapt with the right approach, training, and practice.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 encounter a technology completely unfamiliar to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start by understanding its purpose, break down the learning process into steps, and seek help from resources or colleagues if needed.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different levels of technical proficiency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tailored training, encourage collaboration, and ensure that everyone has access to the resources they need.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adapt to technology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environments require prioritisation, focus, and a willingness to learn quickly, which I actively practise.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when transitioning to new tools or platforms?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dedicate time to learning, seek support, and focus on the benefits the technology brings to stay motivated during the transition.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to learn technologies that are outside your comfort zone?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value they bring to my work and view the learning process as an opportunity for personal growth.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implementing new technologies doesn’t disrupt your workflow?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new tools gradually, test their functionality, and adjust my processes to maintain productivity during the transition.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new technology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 clearly, provide training, and encourage collaboration to make the transition smoother for everyone.</w:t>
      </w:r>
    </w:p>
    <w:p w:rsidR="00950914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 stay adaptable as technologies evolve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commit to lifelong learning, stay curious, and embrace change as an opportunity to improve my skills and effectiveness.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2481623" name="Horizontal Lin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4DB40A" id="Horizontal Line 3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may find adapting to technology challenging. How do you ensure you stay ahead?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structured learning, seek help when needed, and maintain a proactive approach to stay updated and confident.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exposure to technology can adapt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mindset, resources, and practice, anyone can learn and adapt to new technologies effectively.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technology feels overwhelming?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the learning process, seek support, and remind myself of the long-term benefits to stay motivated.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colleagues who may feel intimidated by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offer step-by-step guidance, and create a supportive environment where they feel comfortable asking questions.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roles require more technical adaptability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important in every role, and I ensure I have the skills needed to succeed, regardless of the technical demands.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new technologies may complicate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the tools simplify tasks and involve the team in finding ways to integrate them effectively.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younger employees adapt to technology faster.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isn’t about age but about mindset and willingness to learn. I focus on building my skills through practice and training.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learning a new tool with meeting existing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dedicate specific times to learning, and seek support if needed to stay on track with my responsibilities.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adaptability to stakeholders or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share my progress openly, and encourage others to embrace the changes with confidence.</w:t>
      </w:r>
    </w:p>
    <w:p w:rsidR="00950914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in technology face more challenges adapting?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with the right resources and support, anyone can learn and thrive with new tools.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9551309" name="Horizontal Lin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5F21D6" id="Horizontal Line 3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professionals find it harder to adapt to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mindset and effort, not age. I focus on continuous learning and leverage my experience to understand and integrate new tools.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your disability might affect the use of certain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accessible solutions, utilise adaptive technologies, and collaborate with IT teams to ensure I can work effectively.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older workers need more training to learn new tools.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needs vary among individuals, not age groups. I proactively seek out resources and practice to stay ahead.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working with younger colleagues who may have grown up with these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collaboration and see it as an opportunity to learn from each other’s strengths and perspectives.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technology in the workplace can pose additional challenges for individuals with disabilities?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focus on finding accessible solutions, adapting tools to my needs, and working with supportive teams.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older professionals may resist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adaptability through consistent effort, learning new tools proactively, and staying updated on industry trends.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workers can adapt as quickly as younger employees to rapid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effort and support, not age. I dedicate time to learning and practice to ensure I adapt effectively.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technology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provide training, and create a supportive environment to ease the transition for everyone.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require extra resources to stay on par with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Adaptive resources may be helpful, but I ensure I can meet or exceed expectations with the right tools and practices.</w:t>
      </w:r>
    </w:p>
    <w:p w:rsidR="00950914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prove your adaptability to stakeholders who might have doubts?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sharing my learning process, and demonstrating how I successfully integrate new technologies into my work.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29789312" name="Horizontal Lin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728B68" id="Horizontal Line 3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older employees resist change. How do you prove otherwise?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consistently embrace new opportunities, proactively learn, and demonstrate adaptability through my actions and results.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visible disabilities face more challenges with workplace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can pose unique challenges, but adaptive tools and collaboration help me stay effective and efficient.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harder to keep up with technology compared to younger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learning at my own pace and leverage my experience and problem-solving skills to adapt effectively.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assumptions that older workers are less tech-savvy?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assumptions by staying updated, demonstrating competence, and embracing lifelong learning.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disabilities need extra time to adapt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times vary for everyone. I focus on finding the best solutions and resources to meet expectations.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situations where colleagues doubt your ability to adapt to new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doubts with confidence, involve myself in learning opportunities, and demonstrate success through results.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an advantage when it comes to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Familiarity may vary, but adaptability and learning are skills that everyone can develop with effort and the right support.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disabilities may limit your ability to work with advanced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adaptive tools, seek solutions proactively, and consistently deliver results to meet expectations.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older workers are less flexible with new processes.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flexibility by embracing new tools, seeking feedback, and actively contributing to process improvements.</w:t>
      </w:r>
    </w:p>
    <w:p w:rsidR="00950914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biases against older workers impact their ability to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Biases can exist, but I focus on breaking stereotypes by showing results, embracing learning, and fostering collaboration.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2166436" name="Horizontal Lin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9D9D95" id="Horizontal Line 3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lack the adaptability needed for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isn’t determined by age. I focus on consistent learning, applying my experience, and collaborating with others to stay effective.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visible disabilities limit a person’s ability to work with advanced systems.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adaptive tools, work with support systems, and consistently demonstrate competence to counter such assumptions.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have a natural edge when it comes to learning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effort, not age. I actively engage in learning opportunities to ensure I’m always up-to-date.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assume older workers can’t adapt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adaptability through action, focus on results, and work to dispel such assumptions with my performance.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create barriers to learning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unique challenges may exist, adaptive solutions and a proactive approach allow me to learn and excel.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older workers lack tech skills compared to younger generations.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my ability to adapt by staying current, seeking out training, and integrating new technologies into my work effectively.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believe having a disability means requiring more support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Support systems benefit everyone, and I focus on using resources effectively to meet or exceed expectations.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older workers resist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perceptions by embracing innovation, demonstrating results, and leading by example.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need more time to learn new tools than their younger counterparts?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pace varies individually, not by age. I dedicate the necessary time to ensure I adapt successfully.</w:t>
      </w:r>
    </w:p>
    <w:p w:rsidR="00950914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biases about your age and disability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demonstrating adaptability, and showcasing the strengths and perspectives I bring to the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5514902" name="Horizontal Lin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44C645" id="Horizontal Line 3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 and Disability Bias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age impacts how quickly someone can learn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Learning speed depends on mindset and effort, not age. I prioritise training and practice to stay adaptable.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a disability limits your ability to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solutions, leveraging adaptive tools, and demonstrating consistent performance to counter such assumptions.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need additional resources to adapt to new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benefit everyone, and I ensure I make the most of them to meet expectations and deliver results.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doubt your ability to work with advanced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doubts directly, show my learning process, and deliver outcomes that demonstrate my competence.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require more time to learn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requirements vary individually. I focus on finding the right tools and strategies to adapt efficiently.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performance dispels biases about age and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consistently deliver results, embrace learning opportunities, and showcase the value of my experience and adaptability.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might underestimate your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collaboration, demonstrate competence, and work to challenge any misconceptions.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create limitations when integrating new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arise, but I rely on adaptive tools and proactive learning to succeed.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willingness to embrace new processes despite biases about 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out training, remain open to feedback, and focus on integrating new tools effectively into my work.</w:t>
      </w:r>
    </w:p>
    <w:p w:rsidR="00950914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workers have an advantage due to their experience when adapting to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often provides valuable context, and I combine it with continuous learning to adapt successfully.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6707920" name="Horizontal Lin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ED0C6D" id="Horizontal Line 3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Disability and Generational Bias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impact the ability to work with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unique challenges may exist, adaptive tools and problem-solving skills allow me to work effectively with any technology.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older workers are less adaptable?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perceptions by demonstrating my skills, maintaining a growth mindset, and staying open to learning opportunities.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adapt faster to workplace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effort and attitude, not age. I stay proactive in learning and integrating new tools into my work.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disability doesn’t limit your ability to excel with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adaptive technologies, seek support when needed, and focus on delivering results to meet or exceed expectations.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biases about age affecting technological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biases by staying updated, engaging with training, and showcasing my ability to learn and succeed.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disabilities require additional training resources to ensure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Resources can help everyone, and I make the most of them to adapt efficiently and deliver high-quality results.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younger colleagues who may be more familiar with certain technologies?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it as an opportunity to learn from each other, leveraging both my experience and their familiarity with tools.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face unfair assumptions about technology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Assumptions may exist, but I focus on demonstrating adaptability and breaking stereotypes through my performance.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remain competitive in technology-driven industries despite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lifelong learning, embrace new challenges, and consistently deliver results to prove my adaptability.</w:t>
      </w:r>
    </w:p>
    <w:p w:rsidR="00950914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values the strengths you bring, regardless of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collaboration, maintain open communication, and consistently demonstrate the value of my contributions to the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8941028" name="Horizontal Lin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BB0F48" id="Horizontal Line 3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3: Multiple Identity Factors (e.g. race, gender and socioeconomic status)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first-generation college graduate who is also a racial minority applies for a position in a corporate environment dominated by affluent individuals.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relationships in a new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actively listen to others, and find common ground to build trust and collaboration.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a corporate culture that may differ from your previous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the organisation's values and practices, seek mentorship, and remain flexible while staying true to my own principles.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contribute effectively as a new member of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team’s goals, align my efforts with organisational objectives, and consistently deliver high-quality work.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 feel out of place or unfamiliar with the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learning, asking questions, and seeking guidance to adapt quickly and confidently.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a team with diverse experiences and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respect everyone’s viewpoints, and foster collaboration to achieve shared goals.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challenge you faced in a new environment and how you overcame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internship, I joined a team with established workflows. I took the time to learn, asked for feedback, and contributed ideas that streamlined processes.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professional growth in a new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feedback, identify opportunities for improvement, and pursue professional development to grow within the organisation.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skills to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continuous learning, take advantage of available training, and seek mentorship to develop the skills needed to excel.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align with the company’s goals and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an effort to understand the organisation’s mission and work collaboratively to ensure my efforts support its objectives.</w:t>
      </w:r>
    </w:p>
    <w:p w:rsidR="00950914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confidence in a competitive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strengths, stay committed to continuous improvement, and remind myself of the value I bring to the team.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97498071" name="Horizontal Lin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804C10" id="Horizontal Line 3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credibility as someone joining the corporate world for the first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learning, contributing effectively, and demonstrating my commitment to achieving team and organisational goals.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workplace norms that might differ from your previous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and learn from my colleagues, remain open to feedback, and stay flexible while maintaining my authenticity.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 different background than others in the organisation affects your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gives me a unique perspective, which I use to contribute innovative ideas and solutions.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you may feel less experienced than your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strengths, seek mentorship, and approach challenges with a willingness to learn and grow.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conversations where others may have different perspectives due to their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respect their viewpoints, and seek common ground to foster collaboration and mutual understanding.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professional relationships in an unfamiliar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initiative to connect with colleagues, ask questions, and demonstrate my eagerness to contribute and learn.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unique perspective adds value to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draw on my experiences to offer fresh ideas, collaborate with colleagues, and align my efforts with the team’s goals.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challenges that arise from being new to the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proactive, seek guidance, and focus on turning challenges into opportunities for growth and learning.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contributions are recognised in a competitive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 open communication with my colleagues and managers, and seek feedback to continuously improve.</w:t>
      </w:r>
    </w:p>
    <w:p w:rsidR="00950914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confidence in situations where others may have more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strengths, remain committed to learning, and remind myself of the unique value I bring to the team.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might feel out of place in a corporate setting. How do you handle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adapting quickly by observing, learning, and building relationships to feel more confident and connected.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different background gives you an advantage or a challenge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gives me a unique perspective, which I see as a strength that helps me contribute creative solutions.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credibility in an environment where others may have more traditional corporate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capabilities through consistent performance, a willingness to learn, and proactive engagement with my colleagues.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affects how others perceive you in a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perceptions may vary, I focus on building relationships, delivering results, and fostering mutual respect.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discuss experiences or topics unfamiliar to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ask questions to understand better, and find ways to relate to the conversation to build connections.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might assume those from different backgrounds face more challenges in corporate settings. How do you respond to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challenges as opportunities to grow and use my adaptability and problem-solving skills to thrive in any environment.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workplace norms differ significantly from your past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ask questions, and seek guidance from mentors to adapt effectively while staying authentic to my values.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 may lack the same corporate exposure as others in your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ability to learn quickly, contribute effectively, and leverage my unique strengths to add value.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perspective differs from your colleagues due to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perspective adds diversity to the team, which fosters innovation and helps us tackle challenges from different angles.</w:t>
      </w:r>
    </w:p>
    <w:p w:rsidR="00950914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relationships with colleagues who might not share your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respect their perspectives, and find common ground to build mutual trust and collaboration.</w: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first-generation college graduates may lack familiarity with corporate culture.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observing, learning from colleagues, and aligning my work with organisational values while bringing a fresh perspective.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less affluent background poses challenges in adapting 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they motivate me to learn quickly, build relationships, and demonstrate my ability to contribute effectively.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experiences differ from those of your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diversity of thought, focus on finding common ground, and use my unique experiences to offer fresh insights.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impacts how others perceive your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consistently prove my capabilities through strong work ethic, adaptability, and delivering results.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corporate success requires a certain upbringing.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comes from determination, skills, and a willingness to grow. My background has given me resilience and adaptability.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workplace norms feel unfamiliar or intimidating?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ask questions, and seek mentorship to adapt while staying authentic to my values and strengths.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having a different educational background affects your ability to succeed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education has equipped me with the skills to learn, adapt, and excel in any professional environment.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you may lack traditional corporate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capabilities through continuous learning, proactive engagement, and delivering consistent results.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networking is harder for those without established connections. How do you approach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build relationships, seek mentorship, and focus on creating meaningful connections within the organisation.</w:t>
      </w:r>
    </w:p>
    <w:p w:rsidR="00950914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conversations where colleagues discuss experiences you haven’t had?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ask questions to learn, and find ways to relate to the conversation while sharing my own perspective.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college graduates are at a disadvantage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gives me resilience, adaptability, and a unique perspective that I use to excel in any professional setting.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your educational background may differ from others 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learning quickly, and contributing effectively to align with organisational expectations.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affluent individuals are better suited for corporate settings.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skills, work ethic, and determination, not background. I consistently prove my value through my contributions.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affects how colleagues perceive your ability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relationships, delivering results, and showcasing my unique strengths.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people with a different upbringing might struggle with corporate norms. How do you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seek guidance, and learn quickly to adapt to norms while maintaining my authenticity and leveraging my strengths.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might assume your background is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assumptions by consistently demonstrating my skills, adaptability, and contributions to the team.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networking is harder for those without existing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build professional relationships, seek mentorship, and create opportunities to grow my network.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workplace culture feels exclusive or unfamiliar?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culture, finding common ground with colleagues, and contributing positively to the team.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first-generation college graduates face additional challenges in corporate settings.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challenges as opportunities to learn and grow, ensuring my background becomes a strength, not a barrier.</w:t>
      </w:r>
    </w:p>
    <w:p w:rsidR="00950914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 competitive and affluent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deliver consistent results, communicate openly with colleagues and leaders, and demonstrate the value I bring to the team.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college graduates lack the polish required for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is about skills, effort, and results, not polish. I focus on delivering value and building meaningful relationships.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affluent individuals are naturally better suited for corporate roles.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corporate roles depends on capability and determination, and I consistently prove my value through my contributions.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limits your ability to relate to colleagues with more traditional upbringings?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equips me with unique perspectives and resilience, which I use to connect with colleagues and contribute effectively.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your upbringing may impact your ability to succeed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adaptability, and results to show that success comes from effort, not background.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graduates face more challenges in affluent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use them as opportunities to learn, grow, and demonstrate my ability to thrive.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your experiences differ significantly from your colleagues’?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respect their perspectives, and share my own experiences to build connections and mutual understanding.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networking is harder for individuals without established connections.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build relationships, engage with colleagues, and seek mentorship to expand my network effectively.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graduates lack the corporate polish of their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focus is on delivering results and building relationships that reflect my value and capabilities, not stereotypes.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background doesn’t limit your opportunities in a competitive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performance, proactive engagement, and showcasing the strengths my unique perspective brings.</w:t>
      </w:r>
    </w:p>
    <w:p w:rsidR="00950914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different socioeconomic background makes it harder to succeed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has given me resilience, adaptability, and a unique perspective, which I use to excel in any environment.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Class and Educational Bias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first-generation graduates face more challenges than their peers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use them as opportunities to learn, grow, and demonstrate my ability to thrive.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your educational background differs from the corporate norm?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skills, delivering results, and aligning my contributions with organisational goals.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affluent individuals have an advantage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Advantage comes from effort, skills, and contributions, not affluence. I focus on consistently proving my value.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colleagues who assume you may lack corporate exposure?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proactively, demonstrate my skills, and build relationships to challenge any misconceptions.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networking is harder for individuals from less traditional backgrounds. How do you build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connect with colleagues, seek mentorship, and create meaningful professional relationships.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workplace norms feel unfamiliar or exclusive?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observe, ask questions, and engage with colleagues to adapt while staying authentic to my values.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impacts how others perceive your ability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but I focus on delivering results and building relationships that showcase my strengths.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 competitive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performance, maintain open communication, and demonstrate the value I bring to the team.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first-generation graduates lack the polish required for corporate success.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results, collaboration, and building meaningful relationships to demonstrate my value beyond stereotypes.</w:t>
      </w:r>
    </w:p>
    <w:p w:rsidR="00950914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use your background as an asset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experiences give me resilience, adaptability, and a unique perspective, which I use to foster innovation and success.</w:t>
      </w:r>
    </w:p>
    <w:p w:rsidR="00950914" w:rsidRDefault="00950914">
      <w:pPr>
        <w:rPr>
          <w:rFonts w:ascii="Times New Roman" w:hAnsi="Times New Roman"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Class and Racial Bias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coming from a different racial or socioeconomic background affects how colleagues perceive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differ, but I focus on building relationships, delivering results, and showcasing my unique strengths.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a corporate environment where most individuals come from affluent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building connections, observing workplace norms, and leveraging my unique perspective to contribute effectively.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individuals from diverse racial or economic backgrounds face greater challenges in corporate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challenges as opportunities to grow, and I focus on demonstrating my resilience and adaptability.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affluent peers have an advantage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skills and effort, not affluence. I focus on delivering results and building meaningful connections.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unique perspective is valued in a competitive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innovative ideas, collaborate effectively, and align my contributions with the organisation’s goals.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networking is harder for individuals without established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to build professional relationships and seek mentorship to expand my network effectively.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about your background in professional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assumptions through consistent performance, open communication, and building strong professional relationships.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first-generation graduates lack corporate polish.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results, continuous learning, and building meaningful relationships to showcase my value.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racial representation impacts team dynamics positively?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it fosters innovation, encourages diverse perspectives, and strengthens collaboration within the team.</w:t>
      </w:r>
    </w:p>
    <w:p w:rsidR="00950914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environments where diversity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foster open dialogue, and encourage collaboration to create a more inclusive and welcoming environment.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3311183" name="Horizontal Lin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A6969A" id="Horizontal Line 3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4: Layered Discrimination (e.g. immigrant status and language proficiency)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 immigrant with limited English proficiency applies for a customer-facing role in a region where English fluency is highly valued.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 interactions to ensure their needs are met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confirm understanding, and provide clear solutions, focusing on delivering excellent customer service.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improving your communication skills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from colleagues and customers, practice regularly, and attend workshops to refine my communication abilities.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challenging customer interaction and how you resolved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 customer once had an issue with a delayed order. I actively listened, explained the situation clearly, and provided a timely solution, ensuring their satisfaction.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different communication styles when interacting with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pay attention to verbal and non-verbal cues, tailor my approach to suit the customer’s preferences, and remain patient and professional throughout.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clarity in communication when explaining complex information to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information into simple, clear steps, use examples, and confirm understanding to ensure clarity.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might have difficulty understanding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patient, rephrase my responses if necessary, and use visual aids or written communication to enhance understanding.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customers during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address their concerns with empathy, and follow through on promises to build trust and credibility.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calm and professional when dealing with difficult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concerns, maintain a calm and respectful tone, and work towards resolving the issue effectively.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customer interactions to ensure a positive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familiarise myself with company policies, anticipate customer needs, and approach every interaction with a customer-first mindset.</w:t>
      </w:r>
    </w:p>
    <w:p w:rsidR="00950914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continuous improvement in your customer service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from customers and colleagues, attend training sessions, and reflect on my interactions to identify areas for growth.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9793219" name="Horizontal Lin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73F61F" id="Horizontal Line 3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 interactions when language differences may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speak clearly, use simple language, and confirm understanding to ensure effective communication.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clarity in customer conversations if English is not their first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style, use examples or visual aids, and ensure the customer feels comfortable asking questions.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language proficiency can affect customer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is essential, and I focus on improving my skills and using tools or resources to support effective interactions.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confidence in a language-heavy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practise regularly, learn from feedback, and focus on improving both verbal and non-verbal communication skills.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provide excellent customer service while improving your language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clarify when necessary, and maintain professionalism to ensure customers feel valued and supported.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your communication style from customers or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reflect on the suggestions, and apply changes to enhance my interactions.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feel heard and understood, even with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active listening, rephrase responses when needed, and confirm understanding to ensure effective communication.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may prefer fluent speakers?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empathy, professionalism, and consistently meeting their needs.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express frustration with communication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address their concerns directly, and use alternative methods like written explanations or visual aids to resolve the issue.</w:t>
      </w:r>
    </w:p>
    <w:p w:rsidR="00950914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language proficiency does not limit your ability to provide excellent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work on improving my skills and focus on active listening, empathy, and problem-solving to ensure customer satisfaction.</w:t>
      </w: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could impact your ability to succeed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key, and I focus on improving my skills, listening carefully, and finding solutions to meet customer needs.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customers who may have difficulty understanding you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patient, rephrase when necessary, and use additional tools like visual aids or written communication to enhance understanding.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customers prefer fluent speakers. How do you address this preference?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professionalism, empathy, and consistently meeting customer needs to create a positive experience.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customer satisfaction?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pose challenges, but I address them through active listening, clear communication, and ensuring the customer feels supported.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limited language proficiency doesn’t affect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improve my skills, adapt my communication style, and use alternative methods to ensure effective interactions.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that you improve your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positively, seek resources for improvement, and work diligently to refine my communication skills.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are more demanding when there’s a language barrier?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customers may express concerns, but I address them with patience, professionalism, and a focus on resolving their issues.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conversations where you might not fully understand the customer’s request?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ask clarifying questions, rephrase what I understand, and ensure the customer feels heard and supported.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improving your language skills is essential for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 actively work on improving my language skills to enhance my communication and better serve customers.</w:t>
      </w:r>
    </w:p>
    <w:p w:rsidR="00950914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feel valued despite any potential communication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empathy, active listening, and providing clear solutions to create a positive customer experience.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5506319" name="Horizontal Line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1C7C18" id="Horizontal Line 3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might hinder your ability to excel in a customer-facing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important, and I focus on improving my skills and using tools to ensure customers feel supported and understood.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seem frustrated due to communication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rephrase my responses, and use visual aids or written communication to clarify and resolve their concerns.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customers prefer fluent speakers. How do you meet their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active listening, and ensuring their needs are met effectively despite language differences.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expect flawless communication from representatives?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Customers value clarity and solutions. I work on improving my language skills and ensuring every interaction is handled professionally.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communication skills need improvement?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positively, seek resources for learning, and practise regularly to enhance my skills.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it harder to build rapport with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rapport takes empathy and professionalism, which I focus on, along with improving my communication skills.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say fluency is essential for customer-facing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Fluency is helpful, but strong listening skills, empathy, and a problem-solving approach are equally critical in customer service.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misunderstanding arises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misunderstanding patiently, use alternative explanations, and ensure the customer feels heard and supported.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limitations could affect how customers perceive your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about attitude and service quality. I work on ensuring my interactions reflect these values consistently.</w:t>
      </w:r>
    </w:p>
    <w:p w:rsidR="00950914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excel in a role where fluent communication is highly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improving my skills continuously, staying patient with myself and others, and prioritising customer satisfaction.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limited English proficiency might make it difficult to succeed in customer-facing roles. How do you respond?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strengths, improving my communication skills continuously, and using empathy and professionalism to provide excellent service.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are less patient with representatives who are not fluent?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customers may express concerns, but I address this by staying calm, rephrasing when needed, and ensuring their needs are met.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where customers might prefer representatives with fluent English?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effective listening, empathy, and ensuring that their needs are fully addressed.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fluency over problem-solving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Problem-solving and empathy are key. I focus on these while improving my fluency to enhance my overall service.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language barriers might hinder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for growth, seek resources to improve, and continue delivering excellent customer service.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perceive you differently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perceptions might vary, but I focus on ensuring my professionalism and service quality exceed their expectations.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conversations where customers express frustration about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patient, clarify their concerns, and use alternative methods like visuals or written communication to resolve the issue.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argue fluency is a prerequisite for customer service roles. How do you challenge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customer service requires empathy, problem-solving, and active listening, all of which I prioritise alongside improving fluency.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trust your ability despite language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actively listening, addressing their concerns effectively, and ensuring a positive overall experience.</w:t>
      </w:r>
    </w:p>
    <w:p w:rsidR="00950914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fluency could impact your ability to meet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improve my skills, focus on understanding customer needs, and ensure my service meets or exceeds expectations.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7982009" name="Horizontal Lin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8792A4" id="Horizontal Line 3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disqualifies someone from excelling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proficiency is important, but empathy, active listening, and problem-solving are equally critical for success.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customers expect representatives to speak fluently. How do you address this expectation?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providing clear solutions, improving my skills continuously, and ensuring every customer feels valued and supported.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significant challenges for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exist, but they can be addressed through patience, practice, and a focus on understanding customer needs.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assumptions that limited fluency may affect your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actions, problem-solving skills, and empathy demonstrate my professionalism in every interaction.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are less likely to trust representatives with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empathy, clear communication, and delivering results, which I prioritise in all my interactions.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argue that customer-facing roles require perfect fluency.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service depends on understanding, problem-solving, and communication. I focus on these while continuously improving fluency.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commitment, focus on customer needs, and show consistent improvement in my communication skills.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English proficiency might prevent you from excelling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on improving my skills, and my focus on customer satisfaction ensures I excel despite any initial challenges.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customers who explicitly express frustration about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empathise with their concerns, and use alternative methods like written communication or visuals to resolve the issue.</w:t>
      </w:r>
    </w:p>
    <w:p w:rsidR="00950914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believe language limitations inherently disadvantage someone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approach, such as active listening, empathy, and continuous improvement, any perceived disadvantages can be overcome.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Language and Customer Perception Bias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perceive representatives differently based on their language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trust, listening actively, and ensuring customers feel valued and understood.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prefer fluent speakers?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empathy, and ensuring their needs are met to create a positive experience.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limitations could hinder your ability to excel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work on improving my skills, ensuring clear communication, and prioritising customer satisfaction.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assumptions that limited fluency might affect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assumptions by demonstrating professionalism, solving customer issues effectively, and delivering results.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fluency is more important than problem-solving in customer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focus on balancing my strengths in problem-solving with continuous language improvement.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improve your communication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use it to identify areas for growth, and work diligently to enhance my communication.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value empathy over language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Customers value empathy and solutions, and I focus on providing both while continuously improving my communication skills.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differences to ensure customers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style, use clear and simple language, and confirm understanding to ensure customer satisfaction.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building rapport with customers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Rapport is built on empathy and trust, and I focus on these to create positive customer relationships.</w:t>
      </w:r>
    </w:p>
    <w:p w:rsidR="00950914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trust your ability despite any language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actively listening, providing effective solutions, and maintaining professionalism in all interactions.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512699" name="Horizontal Lin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F3FED6" id="Horizontal Line 3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Language and Fluency Expectations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fluency is a prerequisite for excelling in customer-facing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Fluency helps, but empathy, problem-solving, and active listening are equally essential for delivering excellent service.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feel supported despite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communication, use alternative methods if needed, and focus on meeting their needs effectively.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fluency affects how customers perceive representatives.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professionalism, empathy, and ensuring clear communication to create positive perceptions.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feedback that suggests you improve your English skills?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seek resources, and practise regularly to enhance my communication.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might affect customer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actions, empathy, and clear communication, which I prioritise in every interaction.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customers express frustration with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calm, empathise with their concerns, and use alternative methods to ensure their needs are met.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customers value your contributions despite limited fluency?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needs, providing effective solutions, and maintaining a positive attitude throughout.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fluency is more important than technical knowledge in customer service?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my technical expertise and continuous communication improvement provide excellent service.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customers have higher expectations for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approach, clarify their concerns, and ensure they leave with a positive experience.</w:t>
      </w:r>
    </w:p>
    <w:p w:rsidR="00950914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limitations are a significant barrier to customer satisfaction?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patience, active listening, and a focus on problem-solving, I ensure customer satisfaction regardless of language barriers.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3923115" name="Horizontal Line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F31D95" id="Horizontal Line 3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5: Dual Minority Status (e.g. LGBTQ</w:t>
      </w:r>
      <w:proofErr w:type="gramStart"/>
      <w:r>
        <w:rPr>
          <w:rFonts w:ascii="Times New Roman" w:hAnsi="Times New Roman"/>
          <w:b/>
          <w:bCs/>
          <w:sz w:val="36"/>
          <w:szCs w:val="36"/>
        </w:rPr>
        <w:t>+  and</w:t>
      </w:r>
      <w:proofErr w:type="gramEnd"/>
      <w:r>
        <w:rPr>
          <w:rFonts w:ascii="Times New Roman" w:hAnsi="Times New Roman"/>
          <w:b/>
          <w:bCs/>
          <w:sz w:val="36"/>
          <w:szCs w:val="36"/>
        </w:rPr>
        <w:t xml:space="preserve"> racial minority)</w:t>
      </w: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A candidate who is both LGBTQ+ and a racial minority applies for a senior role in an organisation with limited diversity in leadership</w:t>
      </w:r>
      <w:r>
        <w:rPr>
          <w:rFonts w:ascii="Times New Roman" w:hAnsi="Times New Roman"/>
          <w:sz w:val="24"/>
          <w:szCs w:val="24"/>
        </w:rPr>
        <w:t>.</w:t>
      </w:r>
    </w:p>
    <w:p w:rsidR="00950914" w:rsidRDefault="00950914"/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relationships with diverse teams as a senior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active listening, and fostering an environment where all team members feel valued and respected.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and equity in your leadership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policies and practices that promote fairness, encourage diverse perspectives, and address any barriers to inclusion.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led a team with diverse perspectives to achieve a common goal?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encouraged open dialogue and used everyone’s strengths to develop innovative solutions, resulting in a successful project outcome.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change or new ideas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provide clear explanations of the benefits, and involve team members in the decision-making process.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innovation and collaboration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space for brainstorming, recognise and reward creative contributions, and encourage collaboration across departments.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challenges in a leadership role while maintaining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transparent, involve the team in problem-solving, and recognise their efforts to keep morale high during challenges.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meet the needs of different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strong relationships with my team, understand their unique strengths and challenges, and tailor my approach accordingly.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leadership approach with the organisation’s values and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company’s mission, collaborate with stakeholders, and ensure my actions support the organisation’s objectives.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 in your team or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awareness through training, encourage open discussions, and implement equitable practices to address and reduce bias.</w:t>
      </w:r>
    </w:p>
    <w:p w:rsidR="00950914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team performance, engagement, and feedback, ensuring continuous improvement in my leadership approach.</w: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credibility as a leader in an environment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trust, and demonstrating the value of inclusivity and collaboration.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diverse leadership in your team or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dialogue, highlight the benefits of diverse perspectives, and lead by example to foster acceptance and trust.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challenges when your leadership style differs from organisational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staying authentic to my values with adapting to the organisation’s culture to align my leadership with its goals.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embrace inclusivity and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provide training and resources, and recognise behaviours that promote a more inclusive environment.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unconscious biases that might arise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awareness through training, encourage open conversations, and implement policies that promote fairness and equity.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among team members with varying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where all voices are heard, focus on shared goals, and ensure that everyone feels valued.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leadership style is inclusive and supportive?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feedback, stay informed about best practices, and tailor my approach to meet the needs of my team members.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related to being new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demonstrating my value through results, and fostering a culture of trust and inclusivity.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greater diversity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mentor underrepresented talent, advocate for equitable opportunities, and lead initiatives to promote diversity in the organisation.</w:t>
      </w:r>
    </w:p>
    <w:p w:rsidR="00950914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leadership on the team and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engagement, performance, and feedback, ensuring alignment with organisational goals and continuous improvement.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4084499" name="Horizontal Lin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FA5F9E" id="Horizontal Line 3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face additional challenges in gaining credibility.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 with my team and stakeholders, and demonstrating the value of inclusive leadership.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leadership styles that differ from traditional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open communication, demonstrate the effectiveness of my approach, and align my efforts with organisational goals.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assumptions that diverse leaders bring unique challenges to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strengthens teams, fosters innovation, and creates more inclusive environments.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more scrutiny in environments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focus on building relationships, delivering results, and creating positive change within the organisation.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inclusivity in leadership roles in a predominantly homogenous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implement initiatives to promote diversity, and mentor underrepresented talent to help them succeed.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that might arise from being part of a minority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perspective as an asset to drive innovation and foster inclusivity while building relationships and trust.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team dynamics when your leadership style differs from established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to the team’s needs, communicate openly, and demonstrate the effectiveness of my leadership approach.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may have preconceived notions about your leadership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delivering results, and fostering open communication to address and overcome biases.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adds value in an environment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unique experiences and perspectives to foster innovation, build strong teams, and create a more inclusive culture.</w:t>
      </w:r>
    </w:p>
    <w:p w:rsidR="00950914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or criticism that stems from unconscious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encourage open discussions, and focus on demonstrating my capabilities and results.</w:t>
      </w: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diverse leaders face more resistance in traditional organisations.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open communication, demonstrating results, and showing how diversity strengthens teams and innovation.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minority leader impacts how your team perceives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creating an inclusive environment where respect, collaboration, and results are the priorities.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may not be accustomed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foster open dialogue, and demonstrate the effectiveness of my approach through results.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more scrutiny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focus on delivering results, aligning with organisational goals, and building strong relationships to overcome biases.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advocate for inclusion in a leadership team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mentor underrepresented talent, and push for equitable opportunities in hiring and promotions.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adds additional complexity to leadership roles in less diverse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Being LGBTQ+ offers unique perspectives, and I use those to foster a more inclusive and innovative workplace while addressing challenges head-on.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or biases that might arise about your leadership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demonstrating competence, and fostering open communication to challenge and change perceptions.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among team members who might not share your experiences or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encouraging open dialogue, and demonstrating the value of diverse perspectives in achieving team goals.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need to work harder to gain acceptance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demonstrating my capabilities, and creating positive change to challenge such assumptions.</w:t>
      </w:r>
    </w:p>
    <w:p w:rsidR="00950914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leadership in a predominantly homogenous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through team performance, engagement, and the progress made toward building a more inclusive workplace.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6462369" name="Horizontal Lin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87C7EF" id="Horizontal Line 3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minority leaders face greater challenges in predominantly homogenous organisations.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focus on using my unique perspective to foster inclusivity, innovation, and collaboration within my team.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minority affects how colleagues perceive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trust, delivering results, and demonstrating the effectiveness of my leadership approach.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unique challenges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arise, but I use my experiences to drive meaningful change and foster a culture of inclusivity and respect.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may have biases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dialogue, </w:t>
      </w:r>
      <w:proofErr w:type="spellStart"/>
      <w:r>
        <w:rPr>
          <w:rFonts w:ascii="Times New Roman" w:hAnsi="Times New Roman"/>
          <w:sz w:val="24"/>
          <w:szCs w:val="24"/>
        </w:rPr>
        <w:t>lead</w:t>
      </w:r>
      <w:proofErr w:type="spellEnd"/>
      <w:r>
        <w:rPr>
          <w:rFonts w:ascii="Times New Roman" w:hAnsi="Times New Roman"/>
          <w:sz w:val="24"/>
          <w:szCs w:val="24"/>
        </w:rPr>
        <w:t xml:space="preserve"> by example, and demonstrate the value of diverse leadership through consistent results.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minority leaders need to work harder to prove their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trust, and using my leadership to challenge and change such perceptions.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in an organisation with limited diversity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inclusive policies, mentor underrepresented talent, and advocate for diversity in hiring and promotions.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or criticism that might stem from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focus on results, and foster open communication to challenge unconscious biases.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affects how colleagues perceive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prioritise building trust, fostering collaboration, and demonstrating strong leadership through results.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diverse leadership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empathy, foster open dialogue, and demonstrate the value of inclusivity and collaboration in achieving goals.</w:t>
      </w:r>
    </w:p>
    <w:p w:rsidR="00950914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are ready for diverse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diverse leadership is essential for progress, and I focus on creating inclusive environments that demonstrate its value.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21192578" name="Horizontal Lin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5B8FF2" id="Horizontal Line 3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b/>
          <w:bCs/>
          <w:sz w:val="24"/>
          <w:szCs w:val="24"/>
        </w:rPr>
      </w:pP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and a minority poses challenges to leading effectively in a traditional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challenges may exist, I use my unique perspectives to foster innovation, collaboration, and inclusivity within my team.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LGBTQ+ leaders face additional scrutiny in leadership roles.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trust, and fostering a culture of respect and inclusivity to challenge such scrutiny.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minority leaders have to work harder to gain credibility in homogenous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this by consistently delivering results, fostering collaboration, and demonstrating the value of diverse leadership.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may have preconceived notions about your leadership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open communication, deliver strong results, and challenge biases through positive examples of effective leadership.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unique challenges in fostering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creating an inclusive and respectful environment, which I prioritise regardless of any challenges.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diverse leaders may not fit traditional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demonstrating competence, fostering innovation, and creating a positive and inclusive environment.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affects how colleagues perceive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demonstrating strong leadership, delivering results, and fostering collaboration within the team.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diverse leaders need to prove themselves more than others.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measurable outcomes, building trust, and fostering a culture of collaboration and inclusivity.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are at a disadvantage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exist, but I focus on using my perspective to foster meaningful change, build trust, and deliver results.</w:t>
      </w:r>
    </w:p>
    <w:p w:rsidR="00950914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deliver results, advocate for inclusivity, and demonstrate the benefits of diverse leadership through my actions and outcomes.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LGBTQ+ and Racial Bias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additional challenges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challenges may exist, I focus on fostering inclusivity, delivering results, and demonstrating the value of diverse leadership.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about LGBTQ+ or minority leaders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delivering strong results, fostering collaboration, and building a culture of respect and inclusivity.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racial minority affects how your leadership is perceived?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building trust, demonstrating competence, and fostering open communication to address any biases.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team dynamics when biases might exist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relationships, encourage open dialogue, and demonstrate the value of my leadership approach through positive results.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minority leaders face more scrutiny in predominantly homogenous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may exist, but I focus on proving my capabilities through consistent performance and fostering inclusivity.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mentor underrepresented talent, advocate for equitable opportunities, and implement initiatives that promote inclusivity.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impacts your ability to lead effectively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experiences offer unique perspectives, which I use to foster innovation, collaboration, and inclusivity within my team.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might stem from unconscious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demonstrate competence through results, and encourage open discussions about bias.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need to work harder to prove their capabilities?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such assumptions by delivering results, building trust, and fostering a culture of collaboration and respect.</w:t>
      </w:r>
    </w:p>
    <w:p w:rsidR="00950914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impact as a leader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engagement, and progress in fostering inclusivity and alignment with organisational goals.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0042277" name="Horizontal Lin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A0078F" id="Horizontal Line 3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LGBTQ+ and Traditional Leadership Bias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face unique challenges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arise, but I use my perspective to foster meaningful change, build trust, and create inclusive environments.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may not be accustomed to diverse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fostering collaboration, and demonstrating the value of inclusivity and respect.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affects how your leadership style is perceived?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may vary, but I focus on delivering results and building strong relationships to demonstrate effective leadership.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LGBTQ+ leaders might not fit traditional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delivering results, fostering innovation, and creating an inclusive and respectful environment.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 face more resistance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may exist, but I address it through open communication, demonstrating results, and fostering collaboration.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feedback that might stem from biases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focus on demonstrating my competence, and encourage open conversations about bias.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inclusivity in a leadership role within a predominantly homogenous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implement inclusive initiatives, and advocate for diversity in leadership and team-building practices.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LGBTQ+ leaders need to prove themselves more than others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measurable outcomes, building trust, and fostering collaboration to challenge such assumptions.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LGBTQ+ offers unique strengths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my experiences help me foster innovation, collaboration, and inclusivity, which are essential for effective leadership.</w:t>
      </w:r>
    </w:p>
    <w:p w:rsidR="00950914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an organisation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my leadership through measurable results, fostering collaboration, and advocating for inclusivity.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0601363" name="Horizontal Lin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27D4C0" id="Horizontal Line 3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6: Complex Identity Intersections (e.g. neurodiversity and veteran status)</w:t>
      </w:r>
    </w:p>
    <w:p w:rsidR="00950914" w:rsidRDefault="00000000">
      <w:r>
        <w:rPr>
          <w:rFonts w:ascii="Times New Roman" w:hAnsi="Times New Roman"/>
          <w:b/>
          <w:bCs/>
          <w:sz w:val="24"/>
          <w:szCs w:val="24"/>
        </w:rPr>
        <w:t>A neurodivergent veteran applies for a technical role in a highly structured corporate environment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problem-solving in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complex problems into smaller, manageable tasks, use a systematic approach, and leverage collaboration when needed.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technical challenge you successfully resolved?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identified a system inefficiency, proposed a solution to optimise the process, and implemented it, reducing downtime by 20%.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structured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organisational policies and workflows, and I integrate them into my work while ensuring alignment with team goals.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tasks with strict deadlines in a technical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based on urgency and importance, create a clear plan, and communicate effectively with stakeholders to ensure deadlines are met.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accuracy and attention to detail in technical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double-check my work, use automation tools to reduce errors, and seek feedback from colleagues to maintain high standards.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diverse teams on technical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respect everyone’s expertise, and ensure alignment on project goals and deliverables.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technical skills or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explore online resources, attend training sessions, and practice consistently to master new skills and tools quickly.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stress or pressure in demanding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maintaining organisation, breaking tasks into smaller steps, and staying solution-oriented to manage pressure effectively.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a technical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project outcomes, ensure alignment with organisational goals, and seek feedback to continuously improve.</w:t>
      </w:r>
    </w:p>
    <w:p w:rsidR="00950914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adaptability when projects or priorities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flexible, quickly assess new requirements, and adjust my approach to align with updated goals.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8694004" name="Horizontal Lin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726C23" id="Horizontal Line 3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technical challenges that require creative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think outside the box, research potential approaches, and collaborate with the team to develop innovative solutions.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environments that are highly structured or process-driven?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workflows, aligning my approach with established processes, and communicating effectively with the team.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highly structured environments more challenging than flexible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helps me stay organised and focused. I adapt by integrating processes into my workflow and maintaining open communication.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collaboration with colleagues who have different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style, seek to understand their preferences, and find ways to work effectively together toward shared goals.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from supervisors in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 learning opportunity, incorporate it into my work, and use it to improve my performance.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detail with meeting deadlines in technical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critical details, use tools to automate repetitive tasks, and allocate time efficiently to ensure deadlines are met.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 need to learn a new technical tool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dedicate focused time to learning, seek mentorship when necessary, and practice consistently to master the tool.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workload in environments with frequent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organised by creating task lists, prioritising effectively, and maintaining open communication with the team.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work aligns with organisational goals in a structured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organisation’s mission, align my tasks with those objectives, and collaborate with the team to maintain alignment.</w:t>
      </w:r>
    </w:p>
    <w:p w:rsidR="00950914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relationships with colleagues in new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respect their perspectives, and foster open communication to build trust and collaboration.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40471490" name="Horizontal Lin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BCB512" id="Horizontal Line 3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individuals face unique challenges in highly structured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Everyone has unique strengths and challenges. I focus on adapting processes to suit my working style while ensuring alignment with organisational goals.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strict processes feel rigid or limiting?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integrate my problem-solving skills within the structure, ensuring that processes support efficiency and innovation.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veterans find corporate environments different from their past experiences. How do you adapt?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discipline and adaptability to understand corporate workflows and align them with my strengths.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improving your adaptability to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grow, seek guidance where needed, and adjust my approach to align with expectations.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bring unique strengths to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my attention to detail, focus, and innovative thinking often </w:t>
      </w:r>
      <w:proofErr w:type="gramStart"/>
      <w:r>
        <w:rPr>
          <w:rFonts w:ascii="Times New Roman" w:hAnsi="Times New Roman"/>
          <w:sz w:val="24"/>
          <w:szCs w:val="24"/>
        </w:rPr>
        <w:t>help</w:t>
      </w:r>
      <w:proofErr w:type="gramEnd"/>
      <w:r>
        <w:rPr>
          <w:rFonts w:ascii="Times New Roman" w:hAnsi="Times New Roman"/>
          <w:sz w:val="24"/>
          <w:szCs w:val="24"/>
        </w:rPr>
        <w:t xml:space="preserve"> me solve complex technical problems effectively.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in teams where your work style differs from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respect different approaches, and find ways to align our strengths toward shared goals.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challenging to adapt to new tools or technologies quickly?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enjoy learning new tools, and I approach the process systematically, dedicating time to practice and seek guidance if needed.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strengths are utilised effectively in structured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strengths with organisational goals and seek opportunities to contribute where I can have the most impact.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your approach may differ from established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evaluate how my approach aligns with goals, and make adjustments while staying true to my strengths.</w:t>
      </w:r>
    </w:p>
    <w:p w:rsidR="00950914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veterans bring unique perspectives 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background gives me a disciplined approach, problem-solving skills, and a commitment to team success.</w:t>
      </w:r>
    </w:p>
    <w:p w:rsidR="00950914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individuals face challenges in adhering to corporate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processes can sometimes feel rigid, but I adapt by finding ways to align my strengths with organisational workflows.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work style differs from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constructively, adjust my approach as needed, and ensure my work aligns with team and organisational goals.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often have a specific approach to teamwork. How do you adapt to corporate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leadership experience to foster collaboration, respect diverse viewpoints, and build strong, cohesive teams.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affects how you approach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deadlines effectively by breaking tasks into smaller steps, using tools to stay organised, and maintaining open communication.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structured environments that may feel limiting?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understanding the structure and finding ways to innovate within the guidelines while achieving objectives.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neurodivergent employees need extra accommodations.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can benefit everyone, and I focus on leveraging my strengths to deliver results and contribute to team success.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veterans find it harder to transition 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Transitioning requires adjustment, but my background equips me with discipline, adaptability, and problem-solving skills that are valuable in any setting.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strengths are utilised effectively in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strengths with organisational goals, communicate openly about my contributions, and focus on delivering impactful results.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provides unique advantages in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Absolutely, my focus, attention to detail, and problem-solving abilities often help me excel in technical challenges.</w:t>
      </w:r>
    </w:p>
    <w:p w:rsidR="00950914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about veterans struggling in non-military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assumptions by demonstrating adaptability, fostering collaboration, and delivering measurable outcomes.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2582760" name="Horizontal Lin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F2CCCD" id="Horizontal Line 3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require additional support to succeed in structured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Support benefits everyone, and I focus on leveraging my strengths and aligning them with team objectives to deliver results.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 adapt more to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my approach as needed, and ensure alignment with organisational expectations while maintaining authenticity.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are often seen as very structured. How do you adapt to more flexible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adaptability to balance structure with flexibility, ensuring that I contribute effectively to dynamic environments.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neurodivergent individuals excel in specific tasks but struggle with team dynamics.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strong relationships, fostering collaboration, and demonstrating my ability to contribute meaningfully to team goals.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environments pose challenges for veterans transitioning to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Veterans thrive in structured environments, and I adapt my discipline and focus to align with corporate processes effectively.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differences in your working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maintaining open communication, and showcasing how my approach adds value to the organisation.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limits flexibility in adapting to new tools or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On the contrary, I adapt quickly by using a systematic approach to learning and integrating new tools effectively.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veterans may struggle in non-military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experiences to demonstrate adaptability, problem-solving, and leadership, which are valuable in any setting.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require more structured roles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can help, but I thrive in both structured and flexible roles by leveraging my problem-solving and innovative thinking skills.</w:t>
      </w:r>
    </w:p>
    <w:p w:rsidR="00950914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biases that suggest veterans may have difficulty transitioning to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biases by focusing on my strengths, fostering collaboration, and delivering measurable outcomes consistently.</w: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can thrive in highly structured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 leverage my strengths and use tools and strategies to adapt and deliver excellent results in structured settings.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veterans may struggle with corporate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discipline, adaptability, and problem-solving skills to transition smoothly and contribute effectively.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neurodivergence limits adaptability.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adaptability by learning quickly, aligning with processes, and delivering impactful results consistently.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need special accommodations to meet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can help everyone, but I use my organisational skills and focus to meet deadlines effectively.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biases that suggest veterans might not fit into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these biases by demonstrating my value through collaboration, leadership, and measurable outcomes.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neurodivergence limits collaboration. How do you foster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respect for diverse perspectives, and aligning strengths to achieve shared goals.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environments restrict neurodivergent employees'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provides a foundation, and I use it to innovate within guidelines, ensuring both compliance and creative solutions.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are sometimes viewed as rigid. How do you demonstrate flexibility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the needs of the organisation and use my problem-solving skills to navigate changes effectively.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are suited only for specific 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Neurodivergence brings unique strengths like focus, attention to detail, and innovation, which are assets in any role.</w:t>
      </w:r>
    </w:p>
    <w:p w:rsidR="00950914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biases about veterans or neurodivergent employees struggling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resilience, experience, and adaptability to thrive under pressure and deliver high-quality outcomes.</w:t>
      </w:r>
    </w:p>
    <w:p w:rsidR="00950914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Mixed Bias Version 1: Neurodivergence and Veteran Stereotypes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employees face challenges in highly collaborative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communication and respect, which I prioritise to build strong team relationships.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veterans might not adapt well to corporate structures?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adaptability, focus, and ability to align with organisational goals effectively.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impacts your ability to meet strict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strengths in organisation and focus allow me to meet deadlines efficiently and consistently.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often have strong discipline. How do you ensure this aligns with corporate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discipline with flexibility, ensuring my approach meets organisational needs while maintaining adaptability.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about neurodivergence limiting creativity in structured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enhances my ability to innovate, and I use it as a foundation for creative problem-solving.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limits collaboration in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thrive in collaborative environments by focusing on communication, building trust, and leveraging diverse perspectives.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despite perceptions about neurodivergence?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aligning with team goals, and demonstrating how my strengths contribute to success.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are sometimes viewed as rigid. How do you demonstrate flexibility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team needs and use my problem-solving skills to foster collaboration and adaptability.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perceptions that neurodivergent employees need special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benefit everyone, but I rely on my strengths and strategies to meet expectations effectively.</w:t>
      </w:r>
    </w:p>
    <w:p w:rsidR="00950914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a veteran gives you an advantage in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my background provides discipline, problem-solving skills, and a strong commitment to team success.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39800025" name="Horizontal Lin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57952F" id="Horizontal Line 3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Neurodivergence, Veteran, and Corporate Norms Bias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neurodivergent individuals can handle highly structured corporate roles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structure helps me focus and leverage my strengths to deliver high-quality results.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about veterans being too rigid for dynamic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my structured approach with flexibility, ensuring I adapt to dynamic environments while meeting team needs.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affects your ability to handle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 by prioritising open communication and aligning team strengths with project goals.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biases about neurodivergent employees struggling with strict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organisational tools, focus on prioritisation, and maintain open communication to meet deadlines effectively.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Veterans often thrive in structured environments. How do you adapt to less structured corporate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problem-solving skills and adaptability to navigate and succeed in flexible environments.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limits flexibility in learning new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On the contrary, I enjoy learning and systematically approach new tools to integrate them into my workflow effectively.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veterans might not fit into non-military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adapting to organisational culture, and delivering results that demonstrate my capabilities.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neurodivergence affects creativity in highly structured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supports my creativity, providing a framework within which I can innovate and solve problems effectively.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work aligns with corporate expectations despite different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with my team, seek feedback, and ensure my work aligns with organisational goals.</w:t>
      </w:r>
    </w:p>
    <w:p w:rsidR="00950914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challenge assumptions about neurodivergent or veteran employees struggling in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assumptions by consistently delivering results, fostering collaboration, and demonstrating adaptability in every setting.</w:t>
      </w:r>
    </w:p>
    <w:p w:rsidR="00950914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7039835" name="Horizontal Lin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80C6B0" id="Horizontal Line 3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950914" w:rsidRDefault="00950914">
      <w:pPr>
        <w:rPr>
          <w:rFonts w:ascii="Times New Roman" w:hAnsi="Times New Roman"/>
          <w:sz w:val="24"/>
          <w:szCs w:val="24"/>
        </w:rPr>
      </w:pPr>
    </w:p>
    <w:sectPr w:rsidR="00950914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04F4" w:rsidRDefault="00B204F4">
      <w:pPr>
        <w:spacing w:after="0" w:line="240" w:lineRule="auto"/>
      </w:pPr>
      <w:r>
        <w:separator/>
      </w:r>
    </w:p>
  </w:endnote>
  <w:endnote w:type="continuationSeparator" w:id="0">
    <w:p w:rsidR="00B204F4" w:rsidRDefault="00B20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04F4" w:rsidRDefault="00B204F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204F4" w:rsidRDefault="00B20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4DE"/>
    <w:multiLevelType w:val="multilevel"/>
    <w:tmpl w:val="CFD25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2CA342C"/>
    <w:multiLevelType w:val="multilevel"/>
    <w:tmpl w:val="8DBAA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35807F9"/>
    <w:multiLevelType w:val="multilevel"/>
    <w:tmpl w:val="14206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4C53974"/>
    <w:multiLevelType w:val="multilevel"/>
    <w:tmpl w:val="BA8C3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127B2B7F"/>
    <w:multiLevelType w:val="multilevel"/>
    <w:tmpl w:val="C6D09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12E058CE"/>
    <w:multiLevelType w:val="multilevel"/>
    <w:tmpl w:val="34C6D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3DF052C"/>
    <w:multiLevelType w:val="multilevel"/>
    <w:tmpl w:val="3878A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59B0945"/>
    <w:multiLevelType w:val="multilevel"/>
    <w:tmpl w:val="9D040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9365484"/>
    <w:multiLevelType w:val="multilevel"/>
    <w:tmpl w:val="4D063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9FC0E5B"/>
    <w:multiLevelType w:val="multilevel"/>
    <w:tmpl w:val="B38EF1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C454683"/>
    <w:multiLevelType w:val="multilevel"/>
    <w:tmpl w:val="9A1EDA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C5B0C0F"/>
    <w:multiLevelType w:val="multilevel"/>
    <w:tmpl w:val="7D9C5E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200C20B6"/>
    <w:multiLevelType w:val="multilevel"/>
    <w:tmpl w:val="43C67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26C22B1C"/>
    <w:multiLevelType w:val="multilevel"/>
    <w:tmpl w:val="04A21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284A601C"/>
    <w:multiLevelType w:val="multilevel"/>
    <w:tmpl w:val="B29CB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A386E2C"/>
    <w:multiLevelType w:val="multilevel"/>
    <w:tmpl w:val="A7666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317E5CA2"/>
    <w:multiLevelType w:val="multilevel"/>
    <w:tmpl w:val="134C8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350B1D0E"/>
    <w:multiLevelType w:val="multilevel"/>
    <w:tmpl w:val="CB88C0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35D203B4"/>
    <w:multiLevelType w:val="multilevel"/>
    <w:tmpl w:val="7FAA3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364A6D3E"/>
    <w:multiLevelType w:val="multilevel"/>
    <w:tmpl w:val="86E69E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374A4D91"/>
    <w:multiLevelType w:val="multilevel"/>
    <w:tmpl w:val="D64A7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38042769"/>
    <w:multiLevelType w:val="multilevel"/>
    <w:tmpl w:val="581EC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3C596714"/>
    <w:multiLevelType w:val="multilevel"/>
    <w:tmpl w:val="74369E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3E1B4C95"/>
    <w:multiLevelType w:val="multilevel"/>
    <w:tmpl w:val="4DEA9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4A637958"/>
    <w:multiLevelType w:val="multilevel"/>
    <w:tmpl w:val="EF8C9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4A915BB7"/>
    <w:multiLevelType w:val="multilevel"/>
    <w:tmpl w:val="853CDD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4B0379EC"/>
    <w:multiLevelType w:val="multilevel"/>
    <w:tmpl w:val="578E5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4DA623AB"/>
    <w:multiLevelType w:val="multilevel"/>
    <w:tmpl w:val="3B929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52473283"/>
    <w:multiLevelType w:val="multilevel"/>
    <w:tmpl w:val="31BEB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525847E9"/>
    <w:multiLevelType w:val="multilevel"/>
    <w:tmpl w:val="DDF48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56316E1C"/>
    <w:multiLevelType w:val="multilevel"/>
    <w:tmpl w:val="0714CC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5B10316E"/>
    <w:multiLevelType w:val="multilevel"/>
    <w:tmpl w:val="239217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5C491910"/>
    <w:multiLevelType w:val="multilevel"/>
    <w:tmpl w:val="64E66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5CB41C67"/>
    <w:multiLevelType w:val="multilevel"/>
    <w:tmpl w:val="A44686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5E3F5CFD"/>
    <w:multiLevelType w:val="multilevel"/>
    <w:tmpl w:val="5D5873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600A2368"/>
    <w:multiLevelType w:val="multilevel"/>
    <w:tmpl w:val="21A65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62051A74"/>
    <w:multiLevelType w:val="multilevel"/>
    <w:tmpl w:val="20B2B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67E634F4"/>
    <w:multiLevelType w:val="multilevel"/>
    <w:tmpl w:val="74D48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6B77055C"/>
    <w:multiLevelType w:val="multilevel"/>
    <w:tmpl w:val="B7DC1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6DF4030E"/>
    <w:multiLevelType w:val="multilevel"/>
    <w:tmpl w:val="C8866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6F0F55EE"/>
    <w:multiLevelType w:val="multilevel"/>
    <w:tmpl w:val="B2FE5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712E517F"/>
    <w:multiLevelType w:val="multilevel"/>
    <w:tmpl w:val="8E54A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73584960"/>
    <w:multiLevelType w:val="multilevel"/>
    <w:tmpl w:val="462A3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74970332"/>
    <w:multiLevelType w:val="multilevel"/>
    <w:tmpl w:val="68389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75C264DC"/>
    <w:multiLevelType w:val="multilevel"/>
    <w:tmpl w:val="56A46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777930D5"/>
    <w:multiLevelType w:val="multilevel"/>
    <w:tmpl w:val="1EE0E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7A5F5AEE"/>
    <w:multiLevelType w:val="multilevel"/>
    <w:tmpl w:val="63CE4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7F535AE2"/>
    <w:multiLevelType w:val="multilevel"/>
    <w:tmpl w:val="9BBCE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03791675">
    <w:abstractNumId w:val="30"/>
  </w:num>
  <w:num w:numId="2" w16cid:durableId="1412463119">
    <w:abstractNumId w:val="8"/>
  </w:num>
  <w:num w:numId="3" w16cid:durableId="228425208">
    <w:abstractNumId w:val="39"/>
  </w:num>
  <w:num w:numId="4" w16cid:durableId="2113162007">
    <w:abstractNumId w:val="40"/>
  </w:num>
  <w:num w:numId="5" w16cid:durableId="1770083342">
    <w:abstractNumId w:val="44"/>
  </w:num>
  <w:num w:numId="6" w16cid:durableId="603999259">
    <w:abstractNumId w:val="32"/>
  </w:num>
  <w:num w:numId="7" w16cid:durableId="1207765253">
    <w:abstractNumId w:val="46"/>
  </w:num>
  <w:num w:numId="8" w16cid:durableId="1914388809">
    <w:abstractNumId w:val="14"/>
  </w:num>
  <w:num w:numId="9" w16cid:durableId="1173639611">
    <w:abstractNumId w:val="33"/>
  </w:num>
  <w:num w:numId="10" w16cid:durableId="1720977655">
    <w:abstractNumId w:val="18"/>
  </w:num>
  <w:num w:numId="11" w16cid:durableId="2038197467">
    <w:abstractNumId w:val="7"/>
  </w:num>
  <w:num w:numId="12" w16cid:durableId="285743889">
    <w:abstractNumId w:val="29"/>
  </w:num>
  <w:num w:numId="13" w16cid:durableId="1619295427">
    <w:abstractNumId w:val="9"/>
  </w:num>
  <w:num w:numId="14" w16cid:durableId="234585631">
    <w:abstractNumId w:val="12"/>
  </w:num>
  <w:num w:numId="15" w16cid:durableId="1992904701">
    <w:abstractNumId w:val="20"/>
  </w:num>
  <w:num w:numId="16" w16cid:durableId="329140788">
    <w:abstractNumId w:val="35"/>
  </w:num>
  <w:num w:numId="17" w16cid:durableId="1249656367">
    <w:abstractNumId w:val="42"/>
  </w:num>
  <w:num w:numId="18" w16cid:durableId="1064835789">
    <w:abstractNumId w:val="36"/>
  </w:num>
  <w:num w:numId="19" w16cid:durableId="738484168">
    <w:abstractNumId w:val="37"/>
  </w:num>
  <w:num w:numId="20" w16cid:durableId="149447558">
    <w:abstractNumId w:val="28"/>
  </w:num>
  <w:num w:numId="21" w16cid:durableId="1055929715">
    <w:abstractNumId w:val="31"/>
  </w:num>
  <w:num w:numId="22" w16cid:durableId="1886015637">
    <w:abstractNumId w:val="15"/>
  </w:num>
  <w:num w:numId="23" w16cid:durableId="1827041160">
    <w:abstractNumId w:val="22"/>
  </w:num>
  <w:num w:numId="24" w16cid:durableId="1352954420">
    <w:abstractNumId w:val="2"/>
  </w:num>
  <w:num w:numId="25" w16cid:durableId="747578293">
    <w:abstractNumId w:val="47"/>
  </w:num>
  <w:num w:numId="26" w16cid:durableId="198050901">
    <w:abstractNumId w:val="3"/>
  </w:num>
  <w:num w:numId="27" w16cid:durableId="799802886">
    <w:abstractNumId w:val="34"/>
  </w:num>
  <w:num w:numId="28" w16cid:durableId="1368332275">
    <w:abstractNumId w:val="19"/>
  </w:num>
  <w:num w:numId="29" w16cid:durableId="276717902">
    <w:abstractNumId w:val="0"/>
  </w:num>
  <w:num w:numId="30" w16cid:durableId="1179200044">
    <w:abstractNumId w:val="21"/>
  </w:num>
  <w:num w:numId="31" w16cid:durableId="1626347135">
    <w:abstractNumId w:val="11"/>
  </w:num>
  <w:num w:numId="32" w16cid:durableId="348604583">
    <w:abstractNumId w:val="26"/>
  </w:num>
  <w:num w:numId="33" w16cid:durableId="708645065">
    <w:abstractNumId w:val="43"/>
  </w:num>
  <w:num w:numId="34" w16cid:durableId="541209016">
    <w:abstractNumId w:val="6"/>
  </w:num>
  <w:num w:numId="35" w16cid:durableId="1836187965">
    <w:abstractNumId w:val="5"/>
  </w:num>
  <w:num w:numId="36" w16cid:durableId="1670906795">
    <w:abstractNumId w:val="23"/>
  </w:num>
  <w:num w:numId="37" w16cid:durableId="1980526783">
    <w:abstractNumId w:val="45"/>
  </w:num>
  <w:num w:numId="38" w16cid:durableId="503328064">
    <w:abstractNumId w:val="4"/>
  </w:num>
  <w:num w:numId="39" w16cid:durableId="231087625">
    <w:abstractNumId w:val="13"/>
  </w:num>
  <w:num w:numId="40" w16cid:durableId="170999219">
    <w:abstractNumId w:val="41"/>
  </w:num>
  <w:num w:numId="41" w16cid:durableId="534122345">
    <w:abstractNumId w:val="25"/>
  </w:num>
  <w:num w:numId="42" w16cid:durableId="83576227">
    <w:abstractNumId w:val="38"/>
  </w:num>
  <w:num w:numId="43" w16cid:durableId="314921360">
    <w:abstractNumId w:val="27"/>
  </w:num>
  <w:num w:numId="44" w16cid:durableId="804010104">
    <w:abstractNumId w:val="17"/>
  </w:num>
  <w:num w:numId="45" w16cid:durableId="1459109256">
    <w:abstractNumId w:val="1"/>
  </w:num>
  <w:num w:numId="46" w16cid:durableId="1666128671">
    <w:abstractNumId w:val="24"/>
  </w:num>
  <w:num w:numId="47" w16cid:durableId="1498956921">
    <w:abstractNumId w:val="16"/>
  </w:num>
  <w:num w:numId="48" w16cid:durableId="160001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50914"/>
    <w:rsid w:val="006F0F13"/>
    <w:rsid w:val="00950914"/>
    <w:rsid w:val="00B204F4"/>
    <w:rsid w:val="00DF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77907F-96A4-44FA-90D8-22A7AD87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17006</Words>
  <Characters>96940</Characters>
  <Application>Microsoft Office Word</Application>
  <DocSecurity>0</DocSecurity>
  <Lines>807</Lines>
  <Paragraphs>227</Paragraphs>
  <ScaleCrop>false</ScaleCrop>
  <Company/>
  <LinksUpToDate>false</LinksUpToDate>
  <CharactersWithSpaces>113719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2</cp:revision>
  <dcterms:created xsi:type="dcterms:W3CDTF">2025-01-09T15:05:00Z</dcterms:created>
  <dcterms:modified xsi:type="dcterms:W3CDTF">2025-01-09T15:05:00Z</dcterms:modified>
</cp:coreProperties>
</file>