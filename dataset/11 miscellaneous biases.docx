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Hobbies And Interest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marketing role, and their hobbies include photography and social media content creation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your creative hobbies, like photography, into your professional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photography skills enhance my ability to create visually compelling content, which helps improve audience engagement in marketing campaigns.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successful marketing campaign you developed using your social media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ran a campaign that used platform-specific trends to increase engagement by 25%. My knowledge of social media algorithms helped optimise content timing and reach.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photography and social media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attend workshops, and regularly experiment with new tools and techniques to stay current and enhance my skills.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content creation aligns with a brand’s voice?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study the brand’s tone, audience preferences, and key messaging, then adapt my creative approach to reflect these elements.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use photography to tell a brand’s story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focus on creating authentic, high-quality visuals that resonate with the target audience and highlight the brand’s values.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social media content you create?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such as likes, shares, and comments, and use analytics tools to assess reach, click-through rates, and conversion rates.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data-driven strategies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inform my creative decisions, ensuring that the content is both visually appealing and aligned with audience preferences.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 situation where your creative ideas are not aligned with a client’s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feedback, revise the concept to better meet their needs, and ensure the final output aligns with their vision while maintaining quality.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incorporate user-generated content into a marketing campaign?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encourage customers to share their experiences, curate the best content, and use it to build trust and engagement with the brand.</w:t>
      </w:r>
    </w:p>
    <w:p w:rsidR="00F70718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visual content across multiple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 style guides, optimise content for each platform, and ensure visuals align with the brand’s overall aesthetic and messaging.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1737729" name="Horizontal Lin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A3AF4F" id="Horizontal Line 9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give you an advantage in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additional skills that enhance marketing efforts, such as creating engaging visuals and understanding audience preferences.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in photography aligns with a brand’s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approach to match the brand’s tone and ensure visuals meet their aesthetic and messaging standards.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expertise is essential for modern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is a key component of marketing, and my expertise helps create content that resonates with audiences and achieves campaign goals.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user-generated content aligns with a brand’s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content that reflects the brand’s identity, communicate guidelines clearly, and provide feedback to contributors as needed.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creative freedom with meeting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client needs while offering creative solutions that align with their vision and enhance campaign outcomes.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 is as important as written content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ensure they work together to create cohesive, engaging campaigns.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visuals in marketing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 rates, impressions, and conversions to assess the impact of visual content.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content creation hobbies like photography are more beneficial for social media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social media marketing by providing a deeper understanding of visual trends and audience engagement strategies.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data insights into your creative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identify trends and preferences, then tailor my creative approach to optimise campaign results.</w:t>
      </w:r>
    </w:p>
    <w:p w:rsidR="00F70718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innovative in creating content for long-term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new tools, stay updated on industry trends, and experiment with creative ideas to keep content fresh and engaging.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2658122" name="Horizontal Lin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CA41D1" id="Horizontal Line 9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make you a better fit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valuable skills that enhance my ability to create engaging visuals and connect with audiences.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creative ideas might be seen as too unconventional?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ideas align with the brand’s vision, listen to feedback, and adapt concepts to balance creativity with practicality.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in photography could conflict with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 and adapt my creative approach to ensure consistency and alignment with their guidelines.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are more relevant to social media marketing than other marketing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on social media but also enhances other areas like branding and campaign visuals.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creative content is not aligned with data insights?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data, identify areas for improvement, and adjust my approach to ensure the content meets campaign objectives.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content is more important than written content in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crucial, and I ensure they complement each other to create a cohesive and engaging campaign.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client expectations when they have a different vision for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input, provide creative options, and collaborate to develop a solution that meets their goals.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as impactful as professionally created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value, and I incorporate user-generated content to build authenticity and engagement in campaigns.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visually-driven campaign?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conversions, and audience feedback to evaluate the impact of visuals.</w:t>
      </w:r>
    </w:p>
    <w:p w:rsidR="00F70718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enhances, rather than conflicts with, the brand’s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the brand’s tone and messaging while contributing fresh, innovative ideas.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659052" name="Horizontal Lin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727D96" id="Horizontal Line 9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give candidates an edge over those without creative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visual storytelling skills, which are valuable for creating engaging marketing campaigns.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style in photography might not align with a conservative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align with the brand’s tone and ensure content reflects their identity and values.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interests like social media content creation make you more suitable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expertise provides insights into audience engagement, trends, and effective strategies, making it a key asset in marketing.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leadership regarding unconventional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 to support my ideas, ensure they align with brand objectives, and remain open to feedback.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visual campaigns than other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visual storytelling, but effective campaigns require a balance of skills, including data analysis and copywriting.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creative freedom and adhering to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vision and guidelines while incorporating creative solutions that align with their objectives.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more impactful than professionally produced content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value; user-generated content builds authenticity, while professional content ensures consistency and quality.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social media trends conflict with a brand’s conservative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align with the brand’s tone and values, ensuring content remains relevant and respectful.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hobbies like photography are more relevant to social media campaigns than traditional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on social media but can also enhance traditional marketing efforts like print and branding.</w:t>
      </w:r>
    </w:p>
    <w:p w:rsidR="00F70718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complements the brand’s identity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the brand’s messaging while introducing innovative elements to keep content fresh.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hobbies like photography are more naturally inclined to excel in creative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provide transferable skills, but success in marketing also requires strategic thinking and adaptability.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photography style may not fit with a corporate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creative approach to align with the brand’s values and ensure visuals support their objectives.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expression is harder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may require more adaptability, but I ensure my work aligns with professional standards and brand expectations.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leadership prefers more traditional content over innovative visuals?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preferences, adapt my ideas to meet their expectations, and find creative ways to add value within those parameters.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strong photography skills are better suited for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social media campaigns, but successful marketing requires a blend of visual, written, and analytical skills.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feedback suggesting visuals are too modern for their target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the visuals to better suit their preferences while maintaining quality and effectiveness in storytelling.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freedom is harder to achieve in traditional marketing compared to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marketing may have stricter guidelines, but I ensure my work aligns with the format while remaining engaging.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trends into campaigns for conservative brands?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fit the brand’s tone and values, ensuring they resonate with the target audience.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hobbies are more relevant to social media marketing than other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hobbies enhance creativity in social media marketing but can also inform other areas like branding and strategy.</w:t>
      </w:r>
    </w:p>
    <w:p w:rsidR="00F70718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professional branding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adapt my creative style to align with their messaging, and introduce innovative elements to enhance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0572886" name="Horizontal Line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ACA595" id="Horizontal Line 9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photography hobbies are naturally more creative and suited for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stems from diverse experiences, and I ensure my hobbies complement my professional skills in marketing.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photography style might not align with corporate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meet corporate branding standards, ensuring visuals reflect their identity and resonate with their audience.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creative hobbies are less effective in visually-driven marketing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Marketing requires a blend of skills, and I ensure my creative hobbies enhance, rather than define, my professional capabilities.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personal creative expression and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requirements, find innovative solutions within those parameters, and ensure content meets professional standards.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candidates are better suited for social media marketing compared to traditional channels?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essential in all channels, and I adapt my approach to meet the unique requirements of each platform.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concerns that your visuals are too unconventional for their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visuals to align with client preferences while maintaining quality and campaign effectiveness.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personal creative hobbies are naturally better at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Hobbies enhance creativity but must be paired with strategic thinking and adaptability to succeed in marketing roles.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social media trends for a brand with a conservative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trends to fit the brand’s tone and values, ensuring content remains relevant while respecting audience preferences.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hobbies like photography are more impactful in content creation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enhances content creation, but impactful marketing requires a well-rounded skill set, including strategy and analysis.</w:t>
      </w:r>
    </w:p>
    <w:p w:rsidR="00F70718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the need for consistency in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creative style aligns with the brand’s messaging and find ways to innovate while maintaining consistency.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Version: Personal Expression, Industry Expectations, and Leadership Preferences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give candidates a unique edge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Hobbies like photography enhance creative skills, but success also depends on strategy, adaptability, and audience understanding.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your personal style is too bold for a conservative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the brand’s tone and values, ensuring visuals resonate with their audience.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candidates are naturally better suited for visually-driven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an asset, but visually-driven roles also require strategic thinking and audience insight to achieve success.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leadership preferences for more traditional visuals over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concepts to meet their preferences while offering creative solutions that add value to the campaign.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hobbies are more relevant to social media marketing than traditional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benefits from creative hobbies, but these skills also enhance traditional campaigns through visual storytelling.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creative freedom with adhering to strict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brand consistency and incorporate innovative ideas that align with their identity and goals.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as impactful as professionally produced visuals?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value; user-generated content builds authenticity, while professional visuals ensure quality and consistency.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social media trends into campaigns for conservative brands?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trends to align with the brand’s values, ensuring content resonates with their audience while staying relevant.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content creation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a strong asset, but successful content creation requires a mix of creative and analytical skills.</w:t>
      </w:r>
    </w:p>
    <w:p w:rsidR="00F70718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creative style complements the brand’s identity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the brand’s messaging and introduce innovative ideas to keep content fresh and engaging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Personal Style, Client Expectations, and Platform Trends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hobbies like photography naturally prepare candidates for visually-driven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visual skills, but success in these roles also requires strategic thinking and understanding of audience behaviour.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your photography style is too modern for a brand with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style to align with the brand’s tone and audience expectations while maintaining high-quality, engaging content.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expression conflicts more with traditional marketing than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marketing may have stricter guidelines, but I adapt my creativity to align with the brand’s identity across all platforms.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leadership prefers tried-and-tested methods over creative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 to support creative ideas while remaining flexible and aligning with leadership preferences.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photography-focused candidates are better suited for social media roles than other marketing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Photography is particularly impactful for social media, but it also enhances branding, advertising, and campaign visuals across platforms.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client expectations when their preferences conflict with modern design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their preferences with current trends, ensuring the final content is relevant, effective, and aligns with their vision.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user-generated content is more effective than professionally created visuals in building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User-generated content builds authenticity, while professional visuals ensure brand consistency and quality. A mix of both works best.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content creation to meet the differing demands of social media and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content for each platform, ensuring visuals and messaging are optimised while maintaining brand consistency.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hobbies like photography make candidates more effective at incorporating trends into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hobbies enhance trend awareness, but I also rely on data and audience insights to create relevant and impactful campaigns.</w:t>
      </w:r>
    </w:p>
    <w:p w:rsidR="00F70718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personal creative style with the need for consistency across different client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each client’s brand identity, ensuring consistency while adding unique, innovative elements.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2: Volunteer Work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extensive volunteer experience applies for a corporate role in community outreach.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does your volunteer experience prepare you for a corporate role in community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volunteer experience taught me how to build relationships, coordinate events, and understand the needs of diverse communities, all of which are essential for effective outreach in a corporate setting.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community initiative you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organised a donation drive for a local shelter, coordinating with volunteers and businesses to provide resources for over 200 families in need.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community outreach strategies to align with corporate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shared values between the corporation and the community, creating initiatives that benefit both parties and align with the company’s mission.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community outreach programme?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gather feedback, and evaluate outcomes like community impact and alignment with corporate objectives.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build partnerships with local organisations for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shared goals, establish clear communication, and work collaboratively to develop initiatives that meet community needs effectively.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initiatives are inclusive and equitable?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diverse stakeholders, conduct needs assessments, and ensure programmes address the priorities of underrepresented groups.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members to corporate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communicate transparently, and demonstrate the mutual benefits of the initiative to build trust and engagement.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competing community needs when planning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each initiative, consult with community leaders, and align priorities with available resources and corporate goals.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in community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volunteer opportunities, communicate the benefits of participation, and recognise employee contributions to foster engagement.</w:t>
      </w:r>
    </w:p>
    <w:p w:rsidR="00F70718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in the community through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sustainable projects, build strong partnerships, and establish mechanisms for ongoing evaluation and improvement.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3066506" name="Horizontal Line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800560" id="Horizontal Line 9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gives candidates an edge in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practical skills and insights into community needs, which are essential for successful outreach initiatives.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volunteer experience to align with corporate outreach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initiatives that reflect corporate values while addressing the needs of the community effectively.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are more receptive to outreach led by volunteers than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value, and I focus on building trust and demonstrating genuine commitment regardless of the organisation’s background.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transitioning from volunteer-led initiatives to corporate-led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engagement, assess community feedback, and evaluate the impact on both the community and corporate objectives.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requires different skills compared to volunteer-led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similar skills, like relationship building and organisation, but corporate outreach often involves aligning with business goals.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the community to corporate involvement in local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listen to concerns, and demonstrate the benefits of collaboration to build trust and engagement.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helps in engaging employees in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insights into motivation and engagement strategies, which I use to inspire employee participation.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corporate outreach may prioritise business interests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align with community priorities and demonstrate how corporate goals can benefit the broader community.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outreach initiatives reflect the diversity of the communities they serve?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diverse stakeholders, conduct community assessments, and design programmes that address the unique needs of each group.</w:t>
      </w:r>
    </w:p>
    <w:p w:rsidR="00F70718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goals of the corporation with the needs of the community in outreach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prioritise mutual benefits, and maintain open communication to ensure both goals are met.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volunteer experience transition easily to corporate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valuable skills, but adapting to corporate goals requires strategic planning and alignment.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volunteers may be seen as more authentic than corporate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Authenticity comes from building trust and demonstrating a genuine commitment to the community, regardless of the organisation.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is more challenging than volunteer-led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unique challenges, but corporate outreach often requires balancing business goals with community needs.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leaders who prefer volunteer-based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benefits of corporate involvement, and collaborate to create mutually beneficial initiatives.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provides better insight into community needs than corporate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hands-on insights, but corporate training provides additional tools to align with business objectives.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initiatives are not perceived as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focus on community benefits, and ensure initiatives are designed to address genuine needs.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 engagement is harder to achieve in corporate outreach compared to volunteer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tailored strategies, like clear communication and recognition, to engage employees effectively.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expectations of corporate stakeholders with the priorities of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both parties’ goals are addressed in the initiative.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are more sceptical of corporate outreach compared to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can arise, but building trust through genuine, impactful initiatives helps address these concerns.</w:t>
      </w:r>
    </w:p>
    <w:p w:rsidR="00F70718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impact metrics, gather feedback, and focus on creating sustainable initiatives that benefit the community and the company.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gives candidates better insight into community needs than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practical, hands-on insights, but corporate experience adds strategic planning and alignment with broader goals.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corporate outreach is less authentic than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Authenticity comes from a genuine commitment to the community, and I ensure corporate initiatives focus on building trust and impact.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are more sceptical of corporate involvement in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can occur, but I build trust by engaging with community leaders, listening to their concerns, and demonstrating shared benefits.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volunteer experience to meet the demands of a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corporate goals while maintaining the community-focused approach I developed through volunteering.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volunteer-led initiatives are more impactful than corporate-led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can be impactful when designed thoughtfully, but corporate programmes often have access to more resources for broader reach.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 outreach is perceived as genuine rather than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align initiatives with community needs, and focus on measurable benefits for all stakeholders.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are less motivated to participate in corporate outreach compared to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clear communication and incentives, such as recognition and alignment with personal values, to engage employees.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corporate goals with community priorities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 and maintain open communication to ensure both parties’ needs are met.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corporate-led initiatives face more resistance from community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arise, but I focus on building trust through consistent, impactful initiatives that demonstrate genuine commitment.</w:t>
      </w:r>
    </w:p>
    <w:p w:rsidR="00F70718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 outreach programmes transitioning from volunteer-led to corporate-led?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planning, building strong partnerships, and creating mechanisms for ongoing support and evaluation.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valuable than corporate experience for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practical skills, but corporate experience provides strategic tools to scale impact and align with business objectives.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corporate involvement in outreach might prioritise profits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align with community priorities and demonstrate how corporate goals can benefit the broader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trust volunteers more than corporate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relationships and demonstrated impact, and I focus on building trust through consistent, meaningful engagement.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community members about the authenticity of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involve community leaders in planning, and focus on delivering measurable benefits to the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can ever be as impactful as grassroots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can have a broad reach with proper planning and alignment, while grassroots efforts often address immediate, localised needs.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see the value in participating in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personal and professional benefits of participation and recognise their contributions to foster engagement.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resources make it easier to address complex community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resources provide scalability and sustainability, which complement the hands-on impact of volunteer efforts.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community expectations with corporate demands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initiatives address both priorities effectively.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initiatives are more trusted because they are less tied to business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authenticity of the initiative, and I ensure corporate programmes are designed to genuinely benefit the community.</w:t>
      </w:r>
    </w:p>
    <w:p w:rsidR="00F70718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transitioning from volunteer-led to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engagement, community impact, and alignment with corporate goals, focusing on continuous improvement.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meaningful than corporate experience for understanding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experiences provide valuable perspectives, and I ensure my approach combines the strengths of both to maximise impact.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corporate outreach might lack authenticity compared to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involve community stakeholders, and demonstrate a genuine commitment to addressing their needs.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inherently distrust corporate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Distrust can arise, but I build relationships by engaging transparently and ensuring initiatives reflect shared goals.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corporate outreach is primarily self-serving?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community priorities, communicate transparently, and demonstrate measurable benefits for all stakeholders.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grassroots volunteer efforts are inherently more impactful than corporate-led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Grassroots efforts excel at local impact, while corporate initiatives can provide resources and scalability for broader reach.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motivated to participate in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outreach initiatives with their values, provide clear communication, and recognise their contributions to foster engagement.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can ever truly reflect the community’s priorities over business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planning and alignment ensure initiatives address community needs while supporting corporate goals.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community members who prefer volunteer-led initiatives over corporate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involve them in planning, and demonstrate the mutual benefits of corporate involvement.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corporate-led initiatives are more effective at solving systemic community issues than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initiatives can scale solutions and address systemic challenges, complementing the immediate impact of volunteer efforts.</w:t>
      </w:r>
    </w:p>
    <w:p w:rsidR="00F70718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corporate outreach in building trust within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community feedback, evaluate outcomes, and focus on creating sustainable partnerships to build long-term trust.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Authenticity, Volunteer Experience, and Employee Engagement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makes candidates more authentic in community outreach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provides a practical understanding of community needs, but authenticity comes from building trust and delivering meaningful impact.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community members about corporate outreach compared to volunteer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transparency, involve community leaders in planning, and demonstrate how the initiative benefits both the community and the organisation.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leaders are more receptive to grassroots efforts than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Grassroots efforts are often seen as more personal, but I focus on building strong relationships and demonstrating the authenticity of corporate initiatives.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motivated to engage in corporate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personal and professional benefits of participation, provide clear opportunities for involvement, and recognise their contributions.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provides better insights into local communities than corporate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Volunteer experience offers hands-on understanding, while corporate training provides strategic tools to align initiatives with broader goals.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corporate outreach may prioritise business interests over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programmes with community priorities, communicate transparently, and focus on measurable benefits for both stakeholders.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volunteer-led initiatives are more trusted by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relationships built and the impact delivered, regardless of whether the initiative is volunteer-led or corporate-led.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engagement with achieving community-focused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outreach programmes align with employee values while addressing the key priorities of the community.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outreach initiatives face more resistance than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occur, but I focus on transparency, collaboration, and building trust to ensure the success of corporate initiatives.</w:t>
      </w:r>
    </w:p>
    <w:p w:rsidR="00F70718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transitioning from volunteer-driven initiatives to corporate-led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participation, community feedback, and outcomes to evaluate success and identify areas for improvement.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Trust, Corporate Goals, and Resource Allocation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members trust volunteer-driven initiatives more than corporate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the relationships and impact of the initiative, and I ensure corporate outreach is designed to genuinely benefit the community.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community leaders who question corporate motives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involve them in planning, and demonstrate mutual benefits through transparent communication.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resources make it easier to scale community initiatives than grassroots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resources provide scalability and sustainability, while grassroots efforts excel at addressing immediate local needs.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corporate priorities with the expectations of the community in outreach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of alignment, maintain open communication, and ensure programmes meet the goals of both parties effectively.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 engagement is harder to achieve in corporate outreach compared to volunteer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outreach requires tailored engagement strategies, like clear communication and recognition, to inspire employee participation.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corporate-led initiatives reflect the diversity of the communities they serve?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community assessments, engage diverse stakeholders, and design programmes that address the unique needs of each group.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volunteer experience is more valuable than corporate experience for understanding community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I combine the insights from volunteering with strategic tools from corporate training to maximise impact.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corporate outreach may lack the personal touch of volunteer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relationships with community stakeholders and designing initiatives that reflect genuine care and commitment.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involvement in outreach is more impactful when employees are directly engaged?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Employee engagement strengthens corporate outreach by fostering authenticity, increasing participation, and enhancing the programme’s impact.</w:t>
      </w:r>
    </w:p>
    <w:p w:rsidR="00F70718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overcoming scepticism about corporate outreach within the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 from community stakeholders, evaluate programme outcomes, and focus on building sustainable partnerships to establish trust.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3: Artistic Preferences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a background in visual arts applies for a product design role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does your background in visual arts contribute to your approach to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visual arts background enhances my ability to think creatively, focus on aesthetics, and understand how design impacts user experience.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design project where your artistic skills added unique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designed an interactive app interface where my understanding of colour theory and visual hierarchy improved usability and engagement.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aesthetics with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user needs, ensuring the design is functional while incorporating aesthetics to enhance the overall experience.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into your design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prototypes, address usability concerns, and ensure the final product meets user expectations.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product design and visual 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design blogs, attend industry events, and participate in workshops to keep my skills and knowledge current.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cross-functional teams in the product design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incorporate diverse perspectives, and ensure alignment on design goals and user needs.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metrics such as user satisfaction, usability testing results, and engagement rates to measure success.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designing for a diverse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user demographics, gather insights, and ensure the design accommodates different needs and preferences.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time when you had to justify your design decisions to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presented research, prototypes, and data to illustrate how my design aligned with user needs and business objectives.</w:t>
      </w:r>
    </w:p>
    <w:p w:rsidR="00F70718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adhering to brand guidelines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creative solutions within the framework of brand guidelines, ensuring consistency while introducing innovative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background in visual arts gives candidates an advantage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provide a strong foundation in creativity and aesthetics, which are valuable in designing engaging user experiences.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skills to align with user-centred design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artistic approach prioritises user needs, balancing creativity with functionality to enhance usability.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are better at creating visually appealing products?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contribute to aesthetics, but effective design also requires understanding usability and functionality.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without compromising your creative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feedback to refine my designs, ensuring they meet user needs while maintaining creative integrity.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aesthetic appeal is as important as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aesthetics attract users, while functionality ensures they stay engaged and satisfied.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designs prioritise aesthetics over usability?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revisit user needs, adjust my approach, and ensure the design balances visual appeal with functionality.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face more challenges adapting to technical constraints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are part of the process, and I collaborate with technical teams to find creative solutions that work within limitations.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appeal to a broad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user research, gather diverse insights, and design inclusively to accommodate varying needs and preferences.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backgrounds bring a unique perspective to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foster creativity and attention to detail, which add value to the design process and user experience.</w:t>
      </w:r>
    </w:p>
    <w:p w:rsidR="00F70718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artistic expression with adhering to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creativity with brand standards, ensuring consistency while introducing innovative elements.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080478" name="Horizontal Line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4FDC03" id="Horizontal Line 9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more with the technical aspects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technical challenges as opportunities to learn and collaborate, ensuring designs meet both aesthetic and functional requirements.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creative approach to align with corporate design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designs reflect the company’s brand guidelines while incorporating creative elements to enhance user experience.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aesthetic-focused candidates face more difficulty integrating user feedback into their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designs, ensuring they meet user needs while maintaining visual appeal.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skills are more suited to certain types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skills enhance any design process by fostering creativity and attention to detail, regardless of the product type.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designs might prioritise style over substance?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user needs, adjust my approach, and ensure the design balances aesthetics with functionality.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candidates adapt more slowly to data-driven design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embrace data as a tool to inform my creative decisions, ensuring designs are both effective and visually compelling.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wide range of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incorporate diverse perspectives, and design inclusively to address various user needs.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bring more creativity to product design than those with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valuable in any background, and I combine my artistic skills with technical knowledge to create engaging designs.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creativity with meeting stakeholder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approach with project goals and stakeholder feedback, ensuring the final design meets all requirements.</w:t>
      </w:r>
    </w:p>
    <w:p w:rsidR="00F70718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creativity compared to artistic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require structure, but I find ways to innovate within guidelines and project constraints.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struggle more with the technical demands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ensure my designs are both visually compelling and functionally sound.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skills to fit into a structured corporate design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creativity with corporate guidelines, ensuring designs meet both brand standards and user needs.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focus too much on aesthetics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Aesthetics are important, but I prioritise usability and functionality to ensure the design serves the user effectively.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technical precision with creative freedom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technical requirements into my creative process, finding innovative solutions that enhance both form and function.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arts candidates are better suited for creative roles rather than technical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Visual arts skills enhance creativity, but I also focus on developing technical knowledge to create well-rounded designs.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designs are too visually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user needs and project goals, ensuring the design balances aesthetics and usability.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data-driven design is harder for candidates with artistic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complements creativity, and I use insights to inform my designs and optimise user experience.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diverse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 to understand different user perspectives and design inclusively to address a broad range of needs.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adapt to the fast-paced demands of corporate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thrive under deadlines by combining creativity with a structured approach to deliver high-quality designs on time.</w:t>
      </w:r>
    </w:p>
    <w:p w:rsidR="00F70718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reconcile your personal artistic style with corporate brand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to align with brand standards, ensuring consistency while incorporating innovative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skills face more challenges adapting to corporate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quickly by aligning my creativity with corporate processes, ensuring my designs meet organisational standards.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designs prioritise aesthetics over practicality?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my designs to focus on usability, ensuring they are both visually appealing and functional.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more with technical collaboration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key, and I work closely with technical teams to ensure my designs meet all project requirements.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creative freedom with adhering to strict corporate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solutions with corporate guidelines, finding ways to innovate within the established framework.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are better suited for visual roles rather than strategic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a strong foundation for creativity, which I combine with strategic thinking to deliver impactful designs.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artistic process to incorporate user feedback and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user insights and data into my creative process, ensuring the design aligns with user needs and project goals.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the creativity of candidates with visual arts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provide structure, and I find ways to innovate within those constraints to enhance creativity.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meet the technical constraints of the product while maintaining aesthetic appeal?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balance visual elements with functional requirements, ensuring the product is effective and appealing.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align with the fast-paced nature of corporate design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meet deadlines, balancing creativity with efficiency to deliver quality designs on time.</w:t>
      </w:r>
    </w:p>
    <w:p w:rsidR="00F70718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doesn’t overshadow the brand’s identity in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ensuring my creative contributions enhance rather than conflict with established guidelines.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are less suited for technical roles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valuable creativity, but I also focus on developing technical skills to create well-rounded designs.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your designs might not be practical enough for corporate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refine my designs based on feedback, ensuring they balance aesthetics with usability and meet project requirements.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struggle with data-driven design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enhances creativity, and I use insights to inform my designs and optimise the user experience.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strict corporate guidelines that limit creative freedom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guidelines while finding innovative ways to enhance the design, ensuring it aligns with both brand and user needs.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are better suited for roles focusing on visuals rather than functionality?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contribute to both visuals and functionality, and I ensure my designs are balanced and user-centred.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technical constraints when designing products with complex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address constraints and find creative solutions that align with functional goals.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find it harder to adapt to the structured workflows of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align with corporate workflows, ensuring my designs meet organisational standards while maintaining creativity.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are accessible and appealing to a broad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 to understand user needs and preferences, ensuring the design accommodates a diverse range of users.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skills are more useful for creative roles than strategic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enhance creativity and attention to detail, which I combine with strategic thinking to deliver effective designs.</w:t>
      </w:r>
    </w:p>
    <w:p w:rsidR="00F70718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input aligns with the business goals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strategic objectives, ensuring the design aligns with both user needs and business priorities.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Technical Adaptation, Corporate Guidelines, and Creative Freedom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artistic backgrounds face more challenges adapting to technical aspects of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backgrounds provide creativity, and I ensure I collaborate with technical teams to meet functional requirements effectively.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designs prioritise creativity over usability?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user feedback into the design process to balance creativity with functionality, ensuring the product meets user needs.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guidelines limit the creative freedom of candidates with visual arts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guidelines provide structure, and I find ways to innovate within those parameters to enhance the design.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align with the technical specifications of the product?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closely with engineers and technical teams, ensuring that the design meets both functional and aesthetic requirements.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adapt more slowly to data-driven design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is a tool I use to inform and refine my designs, ensuring they are both creative and effective for users.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artistic approach appeals to a diverse user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research, gather insights from different demographics, and design inclusively to address varying user needs.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are better suited for creative rather than strategic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complements strategy, and I combine my artistic skills with analytical thinking to deliver impactful designs.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fast-paced demands of corporate projects with your creative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process to meet deadlines, balancing creativity with efficiency to deliver high-quality designs on time.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creative style conflicts with corporate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contributions with the brand’s identity, ensuring consistency while introducing innovative elements.</w:t>
      </w:r>
    </w:p>
    <w:p w:rsidR="00F70718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stakeholders about the feasibility of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present prototypes, research, and data to demonstrate the design’s feasibility and align it with project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57521182" name="Horizontal Line 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B8ED5E" id="Horizontal Line 9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Aesthetic Focus, Corporate Standards, and Innovation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focus more on aesthetics than functionality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Aesthetics are important, but I prioritise user needs and ensure the design is both visually appealing and functional.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artistic style doesn’t overshadow the brand’s identity in product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style to align with the brand’s guidelines, ensuring consistency while incorporating fresh ideas.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environments limit the creativity of candidates with artistic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Corporate environments offer structure, and I find ways to innovate within those boundaries to create impactful designs.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creative freedom with technical constraints in your designs?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teams to address constraints while finding innovative solutions to enhance the design.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visual arts expertise are better suited for visual-focused roles than technical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Artistic skills enhance creativity, and I apply them across both visual and technical aspects of product design.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user feedback into your creative process without losing your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designs, ensuring they align with user needs while maintaining the creative vision.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struggle to adapt to structured workflows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creative process to align with corporate workflows, ensuring my designs meet organisational standards.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are accessible to a broad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user demographics, gather diverse perspectives, and design inclusively to address different needs and preferences.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artistic candidates bring more creativity to product design than those with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valuable in any background, and I combine my artistic skills with technical insights to create well-rounded designs.</w:t>
      </w:r>
    </w:p>
    <w:p w:rsidR="00F70718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designs align with both user needs and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strategic objectives, ensuring the design meets both user expectations and organisational priorities.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2780506" name="Horizontal Line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8798AB" id="Horizontal Line 9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4: Fashion Sense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a distinct personal fashion style applies for a customer-facing role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professional standards of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professionalism by adhering to the company’s dress code while finding ways to incorporate personal touches that enhance confidence.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your personal presentation to create a positive impression on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myself in a way that reflects the company’s values, ensuring customers feel welcomed and respected.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time when your presentation positively influenced a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my attention to presentation helped establish trust with clients, resulting in stronger relationships and increased sales.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appearance across different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and polished look that aligns with the company’s guidelines, ensuring consistency in every interaction.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personal style to meet the expectations of different customer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customer expectations while maintaining a professional and approachable demeanour.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adhering to a corporate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 corporate dress code while incorporating subtle elements that reflect my personality in a professional way.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presentation from colleagues 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 and ensure my presentation aligns with the company’s standards and expectations.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reflects the brand’s identity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image, ensuring customers associate the interaction with professionalism and trustworthiness.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 expectations about presentation might differ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meet customer expectations, ensuring a positive experience while maintaining professionalism.</w:t>
      </w:r>
    </w:p>
    <w:p w:rsidR="00F70718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customer-facing events or high-stakes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appearance is polished and professional, reflecting the company’s standards and boosting my confidence in interactions.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07427239" name="Horizontal Line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ABAAA9" id="Horizontal Line 9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plays a significant role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is important for creating positive first impressions, and I ensure mine reflects the company’s values.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 not distract from the interaction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polished and professional look that focuses attention on the interaction rather than my appearance.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can enhance customer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style can enhance confidence and approachability, which positively influences customer engagement when managed professionally.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presentation to align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customer base and tailor my presentation to ensure it meets their expectations while maintaining professionalism.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restrict individuality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ensure consistency and professionalism, and I find ways to express individuality within those guidelines.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changes to your personal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 and make adjustments to ensure my presentation aligns with company standards and customer expectations.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individuality in their interactions with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Individuality can enhance authenticity and approachability, but professionalism and alignment with company values are key.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company’s brand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identity, ensuring a cohesive experience for customers.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should vary depending on the customer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should be adaptable to meet customer expectations while maintaining professionalism and consistency.</w:t>
      </w:r>
    </w:p>
    <w:p w:rsidR="00F70718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meeting professional standards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professional standards and find subtle ways to incorporate personal elements that enhance my confidence and approachability.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6030402" name="Horizontal Line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11F0F6" id="Horizontal Line 9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prefer a more traditional appearance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ensure my presentation aligns with company standards and customer expectations to create a positive experience.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personal style might be too distinct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align with company guidelines while maintaining professionalism and confidence.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can ever overshadow professionalism in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the priority, and I ensure my presentation reflects the company’s values without drawing unnecessary attention.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appearance might not meet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as needed, focusing on creating a professional and welcoming interaction for the customer.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creativity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but I find ways to express creativity subtly within professional boundaries.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brand’s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identity while ensuring consistency across customer interactions.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respond differently based on a representative’s personal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perceptions vary, so I ensure my presentation is polished and professional to create a positive impression.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might have traditional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align with their expectations, ensuring a professional and respectful interaction.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distinct personal styles are more challenging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require more adaptability, and I ensure my presentation aligns with expectations while maintaining confidence.</w:t>
      </w:r>
    </w:p>
    <w:p w:rsidR="00F70718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meeting corporate standards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corporate standards and incorporate personal elements that align with the company’s values and brand identity.</w:t>
      </w:r>
    </w:p>
    <w:p w:rsidR="00F70718" w:rsidRDefault="00F70718">
      <w:pPr>
        <w:ind w:left="720"/>
        <w:rPr>
          <w:rFonts w:ascii="Times New Roman" w:hAnsi="Times New Roman"/>
          <w:sz w:val="24"/>
          <w:szCs w:val="24"/>
        </w:rPr>
      </w:pP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prefer representatives with a more neutral or traditional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ensure my presentation aligns with company standards and reflects professionalism in all interactions.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style might distract from the customer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ensure it complements the company’s brand and keeps the focus on the customer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clash with the expectations of a more conservative customer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align with customer expectations, ensuring a professional and respectful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the need for a consistent brand image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personal elements subtly while ensuring my appearance aligns with the brand’s guidelines and values.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form opinions about professionalism based solely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Appearance contributes to first impressions, so I ensure my presentation is polished and professional to create a positive perception.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presentation is too modern for a traditional customer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align with the expectations of the demographic while maintaining confidence and professionalism.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restrict candidates with distinct personal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and I find ways to align my style within those boundaries to ensure professionalism.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 interactions where traditional presentation may be expected?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 customer’s expectations, ensuring a positive interaction.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impacts customer trust in a professional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actions and communication, and I ensure my appearance supports a professional and approachable demeanour.</w:t>
      </w:r>
    </w:p>
    <w:p w:rsidR="00F70718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aligns with the organisation’s standards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company’s dress code while incorporating elements that enhance my confidence and align with their brand.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traditional industries prefer representatives with less distinctive personal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preferences vary, and I ensure my presentation reflects the company’s standards and professionalism at all times.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personal style might not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presentation to align with company guidelines, ensuring my appearance supports a professional customer experience.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distinct personal styles find it harder to adapt to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key, and I ensure my appearance aligns with the company’s culture and the expectations of its customers.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the need for a consistent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brand’s identity, ensuring my appearance aligns with corporate guidelines while introducing subtle personal touches.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 trust is influenced by how closely a representative adheres to traditional presentation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influenced by professionalism, and I ensure my appearance supports a positive perception of the company.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presentation might be too casual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reflect professionalism and ensure it aligns with the expectations of the role and the customer base.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leave less room for individuality in professional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create consistency, and I find ways to express individuality subtly within professional boundaries.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strict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their expectations while maintaining confidence in my role.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negatively impact perceptions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Presentation contributes to perceptions, so I ensure my appearance reflects professionalism and aligns with the company’s values.</w:t>
      </w:r>
    </w:p>
    <w:p w:rsidR="00F70718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enhances rather than detracts from the brand’s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guidelines, ensuring consistency while introducing innovative, professional elements.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distinctive personal styles are less suited for customer-facing roles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customer-facing roles depends on professionalism and adaptability, which I ensure through my presentation and communication.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style might not resonate with a conservative customer base?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appearance to align with customer expectations, ensuring professionalism and a positive impression in all interactions.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overshadow professionalism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my priority, and I ensure my presentation aligns with the company’s values and customer expectations.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presentation might not align with the company’s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dress code, ensuring my appearance aligns with corporate guidelines and reflects professionalism.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conservative industries expect representatives to prioritise traditional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expectations vary, and I adapt my appearance to reflect professionalism and align with their preferences.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does not conflict with the company’s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presentation with the brand’s image, ensuring consistency while maintaining a professional appearance.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the ability of candidates with distinct styles to excel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ensure consistency, and I find ways to adapt my style to align with corporate standards while maintaining confidence.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traditional expectations about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reflect professionalism and respect for their expectations, ensuring a positive and respectful interaction.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has a greater impact on customer perceptions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industry, and I ensure my appearance reflects professionalism and aligns with the company’s values.</w:t>
      </w:r>
    </w:p>
    <w:p w:rsidR="00F70718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supports the company’s goals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the company’s standards, ensuring my presentation reflects their brand identity and supports a positive customer experience.</w:t>
      </w:r>
    </w:p>
    <w:p w:rsidR="00F70718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Personal Style, Customer Expectations, and Corporate Standards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conservative industries prefer representatives with a more traditional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preferences vary, and I ensure my presentation aligns with professional standards and reflects the company’s values.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personal style might not align with the company’s dress code?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adapt my presentation, and ensure it aligns with corporate guidelines and customer expectations.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has a greater impact on customer trust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professionalism and communication, and I ensure my presentation supports a positive perception of the company.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individuality with meeting the corporate standards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corporate standards while incorporating subtle elements of my personal style to maintain confidence and professionalism.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dress codes limit creativity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provide structure, and I find ways to align my personal style with professional boundaries to meet expectations.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who may have traditional expectations about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align with their expectations, ensuring professionalism and a respectful interaction.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distinct personal styles are more challenging to balance in conservative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Conservative industries require adaptability, and I ensure my presentation aligns with expectations while maintaining confidence.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appearance supports the company’s brand identity in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reflect the brand’s image, ensuring a cohesive and professional experience for customers.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individuality in customer-facing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Individuality can enhance authenticity, but professionalism and alignment with the company’s values are paramount.</w:t>
      </w:r>
    </w:p>
    <w:p w:rsidR="00F70718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style might conflict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presentation to meet customer expectations, ensuring professionalism while maintaining confidence in my role.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Customer Perceptions, Professionalism, and Brand Consistency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influences customer perceptions more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industry, and I ensure my presentation reflects professionalism and aligns with the company’s values.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appearance might distract from the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presentation to ensure it supports the company’s brand and keeps the focus on the customer experience.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trust representatives more when their appearance aligns with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professionalism, and I ensure my presentation reflects the company’s standards and customer expectations.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adhering to corporate dress codes?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corporate standards while incorporating subtle personal touches that enhance my confidence and professionalism.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corporate guidelines limit individuality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ensure consistency, and I adapt my personal style to align with professional expectations and customer preferences.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interactions with customers from diverse backgrounds and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appearance to ensure it reflects professionalism and respect for the diverse needs of the customer base.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impacts customer trust differently in traditional versus modern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influenced by professionalism, and I ensure my presentation aligns with the values of the company and the expectations of the industry.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style enhances rather than conflicts with the company’s brand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presentation to align with the brand’s identity, ensuring consistency while introducing creative elements where appropriate.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style could overshadow professionalism in certain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my priority, and I ensure my appearance reflects the company’s standards and supports customer engagement.</w:t>
      </w:r>
    </w:p>
    <w:p w:rsidR="00F70718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colleagues or managers regarding your personal 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ensuring my presentation aligns with the company’s standards and supports a positive customer experience.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5: Travel Experience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extensive international travel experience applies for a global business development role.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has your international travel experience prepared you for a global business development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has enhanced my cultural awareness, adaptability, and ability to build relationships with diverse stakeholders.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navigated cultural differences to achieve a business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tailored my communication approach to a partner's cultural preferences, which strengthened the relationship and secured a major deal.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their cultural norms, communicate respectfully, and establish trust through active listening and mutual understanding.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business strategies to align with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market research, understand local preferences, and customise strategies to resonate with each region’s unique needs.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like language barriers in international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rely on bilingual team members when necessary, and focus on clear, respectful communication to overcome barriers.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global market trends and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industry reports, attend international conferences, and maintain a network of global contacts to stay informed.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markets or regions for business expansion?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factors such as market potential, competition, cultural compatibility, and alignment with organisational goals.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logistical challenges associated with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detailed planning, leverage technology for coordination, and collaborate with local teams to address logistical complexities.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goals with long-term strategies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immediate actions with overarching objectives, ensuring that short-term efforts contribute to sustainable growth.</w:t>
      </w:r>
    </w:p>
    <w:p w:rsidR="00F70718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with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respect for cultural differences, and alignment on shared goals to foster strong collaboration.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8324085" name="Horizontal Line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5472DB" id="Horizontal Line 9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experience gives candidates an edge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provides valuable insights into cultural nuances and helps build strong relationships in diverse markets.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use culturally sensitive language, and ensure my message resonates with the audience.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travel experience are better at managing cultural differences in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experience fosters adaptability, but effective management of cultural differences also requires ongoing learning and empathy.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like differing business practices in global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align with local norms while maintaining the organisation’s core values and objectives.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value candidates with extensive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Clients value understanding and adaptability, which travel experience enhances by providing exposure to diverse perspectives.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logistical challenges in international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strategic planning, leverage local expertise, and rely on technology to manage complexities effectively.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significant obstacle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can be a challenge, but I use translation tools, bilingual team members, and clear communication to bridge gaps.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strategies are culturally appropriate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seek input from local teams, and adapt strategies to align with regional norms.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contributes to better collaboration with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cultural awareness, which helps build trust and improves collaboration with diverse teams.</w:t>
      </w:r>
    </w:p>
    <w:p w:rsidR="00F70718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international business development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market penetration, client satisfaction, and alignment with long-term organisational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are naturally better at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experience enhances cultural awareness and adaptability, but success also depends on strategic planning and communication skills.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international travel may not directly correlate with business development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my travel experience has strengthened my ability to navigate cultural differences and build relationships in diverse markets.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understand cultural nuances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exposure to diverse perspectives, which helps in understanding and respecting cultural nuances in business.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strategies might not align with local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local teams, adjust strategies based on their insights, and ensure alignment with cultural expectations.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travel experience are at a disadvantage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travel enhances cultural awareness, success in global business also requires adaptability, research, and collaboration skills.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like time zone differences in managing international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meetings thoughtfully, use asynchronous communication tools, and ensure clarity in coordination across time zones.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expect candidates to have firsthand cultural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Clients value understanding and respect for their culture, which can be developed through travel or research and collaboration.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building relationships in culturally complex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market’s cultural dynamics and establishing trust through respectful and consistent communication.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provides a unique advantage in understanding global market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offers insights into local contexts, which complement research and data in understanding market trends.</w:t>
      </w:r>
    </w:p>
    <w:p w:rsidR="00F70718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organisational goals in international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strategies respect cultural norms while aligning with organisational objectives for sustainable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are inherently better at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understanding, but success also requires strategic thinking, collaboration, and effective communication.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travel experience may not directly translate into business development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my travel experience has improved my adaptability, relationship-building, and ability to navigate diverse cultural settings.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limited travel experience might struggle in international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international roles depends on adaptability, cultural awareness, and communication skills, which can be developed through various experiences.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differing business expectations across culturally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local cultural norms while ensuring consistency with organisational values and objectives.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for candidates without extensive international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can be a challenge, but I rely on translation tools, bilingual colleagues, and clear communication to overcome barriers.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strategies are overly influenced by your personal travel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data, market research, and input from local teams to ensure my strategies are objective and effective.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place more trust in candidates who have firsthand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Firsthand experience can build trust, but establishing relationships also relies on respect, communication, and delivering results.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logistical challenges, such as time zones, in international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strategically, use technology to coordinate effectively, and communicate clearly to address logistical complexities.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adapt to different business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adaptability by exposing individuals to diverse practices, which helps in navigating complex global environments.</w:t>
      </w:r>
    </w:p>
    <w:p w:rsidR="00F70718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adaptability with maintaining organisational consistency in global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strategies respect cultural nuances while aligning with the organisation’s goals to maintain consistency and effectiveness.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extensive travel experience are less prepared for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valuable insights, but preparation for global roles also requires strong research, adaptability, and interpersonal skills.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international strategies might not fully align with local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local teams, adjust strategies based on their insights, and ensure alignment with cultural expectations.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is essential for understanding global business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unique perspectives, but understanding challenges also requires research, data, and collaboration with local stakeholders.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relationships in regions where you have limited firsthand cultural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thorough research, seek input from local experts, and build trust through clear and respectful communication.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greater challenge for candidates without travel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can occur, but I address them through tools, teamwork, and clear communication strategies.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own cultural preferences with those of your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and respecting client preferences, ensuring my approach aligns with their expectations.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it easier to connect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cultural awareness, which helps build rapport and strengthens client relationships.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strategies are effective across culturally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for each region, ensuring they respect cultural nuances while achieving organisational objectives.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prefer working with candidates who have firsthand cultural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Firsthand exposure can build trust, but clients value adaptability, respect, and effective communication above all.</w:t>
      </w:r>
    </w:p>
    <w:p w:rsidR="00F70718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logistical challenges like time zones or regional holidays in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use technology for coordination, and adapt schedules to accommodate regional variations.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is a prerequisite for success in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important insights, but success also requires research, strategy, and strong relationship-building skills.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your strategies may be overly influenced by personal travel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strategies are guided by data, market research, and local team insights, avoiding personal bias.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travel experience can compete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adaptability, communication, and a willingness to learn, which can be developed through various experiences.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cultural missteps in international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guidance from local teams, adapt quickly, and ensure communication reflects cultural sensitivity.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guarantees better cultural understanding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understanding, but ongoing learning and collaboration are essential for navigating cultural nuances effectively.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strategies might conflict with local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strategies to respect cultural differences while ensuring they align with organisational objectives.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trust candidates more if they have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respect, clear communication, and delivering results, regardless of travel experience.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global strategies to meet the needs of culturally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for each market, ensuring they respect cultural nuances and align with organisational goals.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makes candidates more adaptable to regional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adaptability, but success also requires thorough preparation and the ability to collaborate with local experts.</w:t>
      </w:r>
    </w:p>
    <w:p w:rsidR="00F70718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business objectives in global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respect for cultural norms while aligning strategies with organisational goals for sustainable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Cultural Awareness, Trust, and Strategy Alignment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travel makes candidates inherently more suited for global business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understanding, but success also requires strong research, adaptability, and communication skills.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strategies may not align with certain regional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local teams, seek their insights, and adjust strategies to ensure alignment with cultural expectations.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clients trust candidates with firsthand cultural exposure more than those without?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on respect, clear communication, and delivering results, which can be developed through both travel and research.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sensitivity with achieving organisational objectives in diverse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to respect cultural nuances while aligning them with the organisation’s goals for effective outcomes.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travel experience gives candidates an edge in understanding global market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useful insights into local contexts, which I complement with research and data analysis to understand trends.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logistical challenges, like time zones, in managing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schedules thoughtfully, use asynchronous communication tools, and ensure clarity in coordination across time zones.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limited travel experience may struggle more with cultural nuances?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understanding comes from learning and collaboration, which can be developed through experience or study.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strategies respect cultural norms without compromising organisational consistency?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strategies to local contexts while maintaining alignment with the organisation’s overarching objectives.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travel preferences can inadvertently influence international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objective data, feedback from local teams, and thorough research to ensure strategies are unbiased and effective.</w:t>
      </w:r>
    </w:p>
    <w:p w:rsidR="00F70718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global strategies reflect the diverse needs of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gather diverse perspectives, and customise approaches to meet the unique needs of each market.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Adaptability, Client Expectations, and Market Understanding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international travel experience are at a disadvantage in global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adaptability, research, and communication, which can be developed with or without travel experience.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concerns about cultural insensitivity in your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local teams, adapt quickly to feedback, and ensure strategies reflect cultural respect and understanding.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firsthand travel is essential for understanding the complexities of global business?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provides valuable exposure, but understanding complexities also requires research, data analysis, and collaboration.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logistical issues like time zones and regional holidays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use technology to coordinate, and adapt schedules to accommodate regional variations.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are more inclined to trust candidates with extensive travel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effective communication, respect, and delivering results, regardless of travel experience.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own cultural perspectives with the needs of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client’s culture and preferences, ensuring my approach aligns with their expectations.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extensive travel experience adapt more easily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fosters adaptability, but success also requires the ability to learn, listen, and collaborate with diverse stakeholders.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strategies remain consistent while accommodating local nuances?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strategies with organisational goals while customising elements to respect regional cultural norms and preferences.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exposure through travel provides an edge in building relationships with international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Travel enhances cultural awareness, which helps build rapport, but strong relationships also rely on respect and effective communication.</w:t>
      </w:r>
    </w:p>
    <w:p w:rsidR="00F70718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strategies across diverse international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client satisfaction, market penetration, and alignment with long-term organisational objectives.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6: Pet Ownership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 remote worker with pet care responsibilities applies for a role requiring flexible availability.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to ensure availability during work hours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structured schedule, prioritise tasks effectively, and set clear boundaries to balance work and personal responsibilities.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for urgent work requests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day to allow for unexpected tasks and ensure I remain reachable during core work hours.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situation where you had to balance multiple responsibilities and still meet work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handled multiple overlapping projects by prioritising tasks and communicating proactively with my team.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productivity in a remote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up a dedicated workspace, follow a structured routine, and minimise distractions to stay productive.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availability for team meetings and collaboration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tools, plan my day around meeting times, and communicate proactively with my team to ensure alignment.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interruptions during your workday?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interruptions quickly, adjust my schedule as needed, and communicate with my team to manage expectations.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accessible to colleagues and clients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communication tools like messaging apps and video conferencing to ensure I’m accessible and responsive during work hours.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managing both work and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deadlines and importance, create a daily plan, and allocate time blocks for each responsibility.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uninterrupted focus during critical work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inform my team of my availability, and set boundaries to minimise distractions.</w:t>
      </w:r>
    </w:p>
    <w:p w:rsidR="00F70718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without compromising work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effectively, communicate clearly with my team, and adapt to changing priorities while maintaining high standards.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0886781" name="Horizontal Line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F041E1" id="Horizontal Line 10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makes it easier to balance personal responsibilities with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work offers flexibility, but I ensure clear boundaries and effective time management to prioritise work commitments.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schedule to handle unexpected work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flexibility into my day, communicate changes proactively, and ensure I meet work deadlines.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ever conflict with professional obligations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but I manage them by staying organised, setting priorities, and communicating with my team.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remote setup supports both flexibility and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dedicated workspace, use productivity tools, and structure my day to balance flexibility with focus.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unique challenges in maintaining flexibility for urgent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workers may encounter challenges, but I plan ahead and remain accessible to handle urgent needs effectively.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overlapping personal and work commitments during the day?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 blocks, communicate clearly with my team, and ensure work commitments are prioritised.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impacts work quality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work quality when managed effectively, and I ensure I meet deadlines without compromising standards.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meetings that occur outside standard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meetings, ensuring I’m prepared and fully present during the discussion.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during critical tasks while staying flexible for urgent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communicate availability, and adjust priorities as needed to address urgent tasks.</w:t>
      </w:r>
    </w:p>
    <w:p w:rsidR="00F70718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flexibility with maintaining clear communication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provide regular updates, and ensure alignment with team goals to maintain effective communication.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7372969" name="Horizontal Line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96329C" id="Horizontal Line 10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impacts availability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requires organisation and communication, and I ensure I’m accessible and prioritise work commitments effectively.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being unavailable during critical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review my schedule, and adjust priorities to ensure I meet availability expectations.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more distractions compared to on-site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can occur, but I maintain focus by creating a dedicated workspace and following a structured routine.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schedule when urgent work tasks arise unexpectedly?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priorities, communicate with my team, and ensure deadlines are met while accommodating urgent tasks.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affects collaboration with teams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collaboration, and I ensure I’m available for key meetings and use asynchronous tools to stay aligned.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commitments don’t interfere with your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personal tasks outside of work hours and communicate my availability clearly with my team.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work leads to decreased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increases productivity when managed well, and I ensure I prioritise work tasks and maintain focus.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overlapping demands from work and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work commitments, allocate time efficiently, and communicate any adjustments proactively with my team.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are more challenging for individuals with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manage them by staying organised, setting clear priorities, and leveraging remote work’s flexibility.</w:t>
      </w:r>
    </w:p>
    <w:p w:rsidR="00F70718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responsiveness during work hours despite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use technology to stay connected, and communicate any necessary adjustments with my team.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might conflict with professional availability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responsibilities require planning, and I ensure my work commitments are prioritised through effective time management.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availability might not meet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feedback, adjust my schedule as needed, and communicate proactively to ensure alignment with team needs.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responsibilities are more prone to distractions?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can occur, but I minimise them by setting boundaries and maintaining a dedicated workspace for focus.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without compromising deadlines or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structure my day to accommodate flexibility, prioritise urgent tasks, and maintain open communication with my team.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personal responsibilities while working remotely could reduce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organisation, and I ensure my work remains prioritised and completed efficiently.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priorities when urgent tasks arise during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tasks, communicate changes with my team, and ensure I meet critical deadlines.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face unique challenges in maintaining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address them by using scheduling tools, setting boundaries, and staying proactive in communication.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for team meetings across time zones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as needed and use collaboration tools to stay aligned with team objectives.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work is more difficult for individuals with significant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balance, and I ensure work commitments are prioritised while managing personal responsibilities effectively.</w:t>
      </w:r>
    </w:p>
    <w:p w:rsidR="00F70718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work tasks are not affected by unexpected personal interruptions?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proactively, and adjust my schedule to minimise the impact of personal interruptions.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could hinder professional performance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time management ensures personal tasks don’t interfere with my professional commitments.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personal responsibilities may affect your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schedule, and ensure my work commitments remain a top priority.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responsibilities are more likely to face challenges in meeting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occur, but I ensure I prioritise deadlines and manage my time effectively to meet work expectations.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availability matches the expectations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schedule to accommodate flexibility, maintain clear communication, and prioritise urgent tasks as they arise.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could limit collaboration with remote teams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 to ensure I’m available for key meetings and use asynchronous tools to stay aligned with my team.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focus during work hours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dedicated workspace, schedule focused time for tasks, and minimise potential distractions.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could affect long-term performance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balance by setting clear priorities and ensuring my work commitments are always met on time.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between personal responsibilities and urgent work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prioritise urgent tasks, communicate changes with my team, and ensure work objectives are achieved.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commitments face more difficulty in maintaining professional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Boundaries are essential, and I ensure I set clear limits to protect both my personal and professional responsibilities.</w:t>
      </w:r>
    </w:p>
    <w:p w:rsidR="00F70718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during peak work hours while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structure my day to align with work priorities, communicate proactively, and address personal tasks outside peak work hours.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like pet care are incompatible with a demanding remote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and prioritisation ensure personal tasks do not conflict with professional responsibilities.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remain available during work hours due to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adjust my schedule as needed, and ensure my availability aligns with work expectations.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significant personal commitments can meet the demands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about balance, and I ensure work commitments are always prioritised through careful planning and organisation.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personal responsibilities might reduce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improve my schedule, minimise distractions, and maintain high productivity levels.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could create challenges in collaboration with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 and clear communication to ensure collaboration remains effective and uninterrupted.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urgent work tasks that arise during times you’ve allocated for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quickly, address urgent tasks, and communicate any changes with my team to ensure deadlines are met.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commitments are harder to manage in remote roles compared to on-site jobs?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roles offer flexibility, and I ensure I manage my commitments to meet all professional expectations.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commitments do not affect your ability to meet work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tasks efficiently, set clear boundaries, and focus on completing work objectives on time.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with flexible availability are suitable for individuals with significant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an asset, and I manage my time to ensure professional commitments are prioritised and completed successfully.</w:t>
      </w:r>
    </w:p>
    <w:p w:rsidR="00F70718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success in a flexible remote role while managing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consistency in planning, communicate proactively with my team, and ensure work remains my primary focus.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Balancing Personal Commitments, Flexibility, and Collaboration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responsibilities, like pet care, might interfere with meeting professional expectations in a remote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responsibilities require planning, and I ensure my professional commitments are always prioritised through effective time management.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flexibility for urgent tasks while managing personal commitments during work hours?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potential interruptions, prioritise urgent tasks, and communicate adjustments proactively with my team.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personal commitments are more prone to distractions compared to on-site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Distractions exist in any work setting, but I maintain focus by creating a dedicated workspace and following a structured routine.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availability may not meet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schedule, and ensure I’m accessible and aligned with team needs.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with flexible schedules are harder to balance for individuals with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balance, and I ensure work commitments are prioritised while managing personal responsibilities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during critical tasks while staying flexible for urgent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focus time, communicate availability clearly, and adjust my priorities to handle urgent needs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personal commitments could impact collaboration with global teams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time zone differences and use asynchronous tools to ensure seamless collaboration.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between urgent personal responsibilities and professional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reprioritise tasks, communicate transparently with my team, and ensure deadlines are met without compromising work quality.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provide sufficient flexibility to balance personal and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roles offer great flexibility, and I use this advantage to align my personal and professional priorities effectively.</w:t>
      </w:r>
    </w:p>
    <w:p w:rsidR="00F70718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availability during peak work hours despite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personal tasks outside peak hours, maintain clear communication with my team, and adjust my day as needed.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Flexibility, Professional Boundaries, and Responsiveness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workers with significant personal commitments can consistently meet the demands of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about planning, and I ensure my professional responsibilities remain my priority through efficient time management.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personal commitments may affect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review my schedule, and implement strategies to maintain productivity and responsiveness.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balancing personal and professional responsibilities might reduce availability for urgent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flexibility into my day to handle urgent tasks effectively while ensuring my work commitments are prioritised.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with your team despite potential personal interruptions?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communication tools, set expectations, and provide regular updates to ensure transparency and alignment with my team.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roles are more challenging for individuals with overlapping personal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occur, but I manage them by setting clear boundaries and maintaining focus on my professional goals.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team meetings and collaboration across time zones while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schedule to accommodate time zones, plan ahead, and ensure I’m fully present for all team interactions.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responsibilities could conflict with long-term performance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key, and I ensure my planning supports consistent performance while meeting both personal and professional obligations.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urgent work demands that arise during times allocated for personal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urgent work tasks, adjust my personal schedule, and communicate changes with my team to maintain alignment.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remote roles enhances or complicates managing personal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management when approached strategically, and I ensure I plan effectively to balance all priorities.</w:t>
      </w:r>
    </w:p>
    <w:p w:rsidR="00F70718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personal responsibilities do not impact your professional availability?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planning, clear communication, and proactive adjustments to ensure my work commitments remain uninterrupted.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Personal Achievements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applies for a leadership role and cites a personal achievement, such as completing a marathon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personal achievement, like completing a marathon, reflects your leadership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Completing a marathon demonstrates discipline, perseverance, and goal-setting, qualities I apply to my leadership approach.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how the determination required for a personal achievement translates to managing professional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focus and resilience I developed helped me approach professional obstacles with a problem-solving mindset and persistence.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set long-term goals for your team, similar to the way you approached training for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goals into manageable steps, provide encouragement along the way, and celebrate milestones to keep the team motivated.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goals with professional responsibilities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effectively, ensuring professional responsibilities are met while pursuing personal goals in a way that complements my career.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the skills developed during personal achievements helped you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discipline and planning I honed during marathon training helped me lead a successful project with tight deadlines.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inspire your team to take on challenges that seem daunting, similar to completing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them to focus on incremental progress, provide support, and celebrate their successes to build confidence.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apply the perseverance required for personal achievements to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focus on the end goal, adapt strategies as needed, and motivate the team to stay committed to our objectives.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achievements enhance rather than detract from your leadership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personal achievements as motivation and a source of discipline, ensuring they positively impact my leadership style.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the same commitment to your team’s growth as you do to achieving personal milestones?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 time in understanding their needs, set clear goals, and support them in achieving their professional development targets.</w:t>
      </w:r>
    </w:p>
    <w:p w:rsidR="00F70718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setbacks in leadership roles, drawing from lessons learned in personal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setbacks as opportunities to learn and grow, much like overcoming challenges during marathon training.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7673283" name="Horizontal Line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B4B1BB" id="Horizontal Line 10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completing a marathon indicate strong leadership potential?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demonstrate qualities like perseverance and goal-setting, which are valuable for effective leadership.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connect the discipline needed for personal achievements to managing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helps me set an example for the team and approach challenges with focus and resilience.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goals sometimes conflict with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key, and I ensure personal achievements complement rather than conflict with professional priorities.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inspire your team to achieve long-term goals, similar to how you trained for a marathon?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goals into achievable steps, provide encouragement, and recognise progress to maintain momentum.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can directly influence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shape qualities like resilience and adaptability, which I incorporate into my leadership approach.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ambition in personal achievements with the collaborative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teamwork, ensuring both individual and collective goals are achieved.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make leaders more relatable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personal milestones can inspire and build trust, showing the team that challenges can be overcome.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the perseverance required for personal achievements to organisational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focused on goals, adapt as needed, and encourage the team to approach challenges with determination.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demonstrate more commitment than professional successes?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types of achievements require commitment, and I apply the same focus and dedication to professional goals.</w:t>
      </w:r>
    </w:p>
    <w:p w:rsidR="00F70718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success does not overshadow team achievements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team goals and use personal successes as motivation to support and inspire others.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to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discipline, qualities I developed while pursuing personal achievements.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distract from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goals are pursued outside work hours and align with my professional development.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successes translate easily into leadership effectiveness?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enhance qualities like resilience and determination, which I apply to leadership challenges.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ambitions with the collective focus required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drive to inspire and align team efforts, ensuring individual and team goals are achieved.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like marathons make leaders more relatable or less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make leaders relatable by showing commitment to goals while maintaining focus on professional priorities.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achievements might overshadow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reassess priorities and ensure my personal pursuits enhance, rather than detract from, my professional role.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from achievements like marathons could make leaders too rigid?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fosters focus, but I remain adaptable to meet the dynamic needs of leadership.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drive doesn’t conflict with team-centric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drive into motivating the team, ensuring their growth and success are prioritised.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make leaders more inspiring or intimidating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Achievements can inspire when framed as examples of perseverance and shared as relatable experiences.</w:t>
      </w:r>
    </w:p>
    <w:p w:rsidR="00F70718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qualities developed through personal achievements translate to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resilience and adaptability to foster collaboration and address the unique strengths of each team member.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indicate individual focus over team-oriented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showcase perseverance, which I channel into supporting and motivating my team to achieve collective goals.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personal milestones might detract from professional priorities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goals are aligned with my professional growth, demonstrating commitment to both areas.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with personal achievements might appear less approachable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can inspire teams when shared as examples of discipline and overcoming challenges.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ambition from personal milestones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ambition to foster teamwork and align individual strengths with team objectives.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successes are less relevant than professional experiences in evaluating leadership potential?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successes demonstrate transferable qualities like resilience and determination, which enhance leadership effectiveness.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discipline from achievements like marathons might lead 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fosters focus, but I remain adaptable and open to new ideas to meet the needs of my team.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who share personal milestones might unintentionally create pressure for their teams to emulate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personal milestones as examples of perseverance, encouraging the team to pursue their own goals at their pace.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team successes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recognising team efforts and use personal achievements as motivation to support and inspire others.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demonstrate leadership potential better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leadership potential, and I integrate lessons from personal achievements with my professional knowledge.</w:t>
      </w:r>
    </w:p>
    <w:p w:rsidR="00F70718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qualities developed through personal milestones are applied inclusively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perseverance and adaptability to foster collaboration and address the unique strengths of each team member.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distract from the collaborative focus required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enhance qualities like perseverance and discipline, which I use to support and align team efforts.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overshadow professional contributions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personal achievements complement my professional role by inspiring and motivating my team.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ambition from achievements like marathons might conflict with team-oriented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drives me to align team efforts and inspire collective success through perseverance and focus.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milestones might make leaders appear less approachable?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personal milestones as relatable examples of overcoming challenges, fostering trust and engagement with my team.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make leaders more relatable or more intimidating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When shared constructively, personal achievements can inspire and build rapport by demonstrating resilience and determination.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discipline from personal milestones like marathons could lead to inflexibility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enhances focus, but I remain flexible and open to different approaches to address team dynamics effectively.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pursuit of personal goals with the collective focus required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drive into fostering teamwork and aligning personal discipline with collaborative objectives.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a better indication of leadership potential than traditional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milestones complement formal qualifications by demonstrating transferable skills like resilience and adaptability.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are used to motivate rather than pressure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personal achievements as examples of perseverance, encouraging the team to pursue their goals in their unique ways.</w:t>
      </w:r>
    </w:p>
    <w:p w:rsidR="00F70718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for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goal-setting, qualities I developed and apply from my personal achievements.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demonstrate a leader’s focus on individual success over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achievements build transferable qualities like perseverance and adaptability, which I use to inspire and align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milestones might not align with the collaborative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 lessons from personal achievements to motivate teamwork and align individual strengths with team objectives.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from achievements like marathons could lead 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enhances focus, but I balance it with flexibility and inclusivity to meet the needs of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team goals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successes and use personal milestones as motivation to support and inspire my team.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could make leaders less relatable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personal milestones constructively can inspire and build rapport, demonstrating the value of perseverance.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like marathons are more relevant for individual roles than leadership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resilience and goal-setting, which personal achievements help develop and apply.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ambition from milestones like marathons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 and aligning personal discipline with collective goals.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are more indicative of leadership potential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leadership potential, and I integrate lessons from personal milestones with professional knowledge.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milestones inspire rather than pressure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achievements as examples of perseverance, encouraging the team to pursue their unique paths to success.</w:t>
      </w:r>
    </w:p>
    <w:p w:rsidR="00F70718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could unintentionally distract from professional goals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personal milestones complement my professional role by demonstrating commitment and motivating my team.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Relatability, Collaboration, and Discipline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make leaders more intimidating or inspiring to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Achievements can inspire when shared constructively, showing perseverance and encouraging the team to overcome their challenges.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milestones, such as completing a marathon, don’t overshadow team accomplishments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goals and use personal achievements as examples to motivate and support collective success.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ambition from milestones might conflict with collaborative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fostering teamwork and aligning personal discipline with the team’s objectives.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personal achievements might detract from professional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 and ensure my personal achievements enhance my leadership performance rather than detract from it.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better insight into leadership potential than formal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personal milestones demonstrate transferable qualities like resilience and goal-setting.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discipline from achievements like marathons doesn’t translate into rigidity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helps maintain focus, but I balance it with flexibility to adapt to the needs of the team and the organisation.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might create unintentional pressure on team members to emulate similar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milestones as examples of perseverance and encourage the team to set and pursue their unique goals.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pursuit of personal achievements with the demands of leading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effectively, ensuring personal pursuits complement my professional role and support team growth.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are more relevant to individual contributors than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also requires perseverance and goal-setting, which personal achievements help develop and apply effectively.</w:t>
      </w:r>
    </w:p>
    <w:p w:rsidR="00F70718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success translates into a positive influence on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foster collaboration, share lessons learned, and inspire confidence within the team.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Professionalism, Motivation, and Team Inclusivity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milestones, like completing a marathon, are more relevant for individual development than team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milestones build qualities like resilience and determination, which are critical for leading and inspiring teams.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don’t overshadow the collective focus needed for effective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achievements and use personal successes as motivation to inspire and support my team.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discipline developed through achievements like marathons might lead to inflexibility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important, but I balance it with adaptability to meet the unique needs of a dynamic team environment.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ambition from milestones with the collaborative demands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channel my ambition into aligning team efforts, fostering collaboration, and ensuring collective success.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make leaders more relatable or create barriers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achievements constructively makes leaders relatable and shows that challenges can be overcome with persistence.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achievements inspire rather than intimidate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achievements as lessons in perseverance and encourage the team to pursue their goals in their own unique ways.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milestones provide better evidence of leadership potential than professional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personal milestones demonstrate transferable skills like goal-setting and adaptability.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lessons from personal achievements to manage diverse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resilience and adaptability to foster collaboration, support individual strengths, and drive team success.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achievements like marathons might conflict with the inclusive nature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personal achievements to demonstrate perseverance and motivate the team while ensuring inclusivity and collaboration.</w:t>
      </w:r>
    </w:p>
    <w:p w:rsidR="00F70718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milestones enhance, rather than distract from, your leadership effectiveness?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personal achievements with my leadership goals, using them to build discipline, inspire confidence, and foster growth.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Life Experience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varied life experiences applies for a counselling or mentorship role</w:t>
      </w:r>
      <w:r>
        <w:rPr>
          <w:rFonts w:ascii="Times New Roman" w:hAnsi="Times New Roman"/>
          <w:sz w:val="24"/>
          <w:szCs w:val="24"/>
        </w:rPr>
        <w:t>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your varied life experiences contribute to your ability to counsel or mentor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give me a broad perspective, enabling me to empathise with others and tailor my approach to their unique challenges.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your personal experiences helped you mentor someone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guided someone through a career change by drawing on my own experience of transitioning between industries, helping them set goals and build confidence.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trust with individuals who might come from different backgrounds than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active listening, showing respect for their experiences, and building a non-judgmental environment where they feel valued.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personal experiences do not overshadow the individual needs of those you mentor or counsel?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a foundation for understanding, but I prioritise the individual’s unique perspective and goals in every interaction.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to suit individuals with different personalities or learning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their needs, communication preferences, and goals, then tailor my approach to ensure the guidance is effective and supportive.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advice might conflict with an individual’s values or beliefs?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values, guide them to explore their options, and empower them to make decisions that align with their beliefs.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remains relevant to individuals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open-minded, educate myself about different cultures and perspectives, and adapt my guidance to their specific contexts.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you helped someone overcome a significant challenge?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supported a mentee dealing with workplace stress by helping them develop coping strategies and advocating for better work-life balance.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advice with encouraging individuals to find their own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guidance and options while encouraging them to explore and make decisions that feel right for their situation.</w:t>
      </w:r>
    </w:p>
    <w:p w:rsidR="00F70718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counselling or mentorship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feedback, the progress individuals make toward their goals, and their overall satisfaction with the process.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46988210" name="Horizontal Line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C139DF" id="Horizontal Line 10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essential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They provide valuable insights, but effective mentorship also relies on active listening, empathy, and adaptability.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focusing on the individual’s unique journey?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relatable examples while prioritising their perspective and needs in the mentorship process.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diverse experiences might face challenges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counselling depends on empathy, active listening, and a willingness to understand others, regardless of personal experiences.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approach when working with individuals from vastly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context, building trust, and tailoring my guidance to suit their unique circumstances.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sometimes conflict with professional counselling techniques?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professional techniques with personal insights, ensuring my guidance is effective and relevant to the individual’s needs.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experiences may not align with the challenges faced by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learn and ensure my approach remains inclusive and adaptable to different perspectives.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life experiences make mentors more relatable to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experiences can build relatability, but I also focus on empathy and understanding to connect with mentees effectively.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is meaningful for individuals from diverse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contexts, listen actively, and adapt my guidance to address their specific needs and goals.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as important as formal training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valuable, and I integrate my personal insights with professional knowledge to provide well-rounded guidance.</w:t>
      </w:r>
    </w:p>
    <w:p w:rsidR="00F70718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empowers individuals to make their own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support and options while encouraging them to explore and choose paths that align with their values and aspirations.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 mentorship, and I use my experiences alongside professional techniques to guide individuals.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life experiences might not align with those of the individuals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perspective and adapt my approach to ensure my guidance is relevant and supportive.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less diverse experiences might struggle to connect with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Connection comes from empathy and active listening, which can be developed through training and experience.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unbiased despite drawing on your personal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individual’s goals and use my experiences as examples, not as prescriptive solutions.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from specific contexts are more valuable than general professional experience in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types of experience are valuable, and I integrate my personal insights with professional knowledge to provide effective guidance.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life experiences might differ significantly from those of the individual you’re mentoring?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these situations with curiosity, listen actively, and adapt my guidance to suit their unique circumstances.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experiences make mentors more relatable or intimidating to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Sharing experiences constructively builds relatability, showing that challenges can be overcome with resilience and support.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is inclusive for individuals from different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myself, listen actively, and adapt my guidance to respect and address their specific contexts and needs.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can sometimes conflict with professional counselling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my experiences with professional techniques to provide guidance that is empathetic and effective.</w:t>
      </w:r>
    </w:p>
    <w:p w:rsidR="00F70718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diverse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progress based on feedback, their achievement of goals, and their overall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are more critical than formal qualifications for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combine my experiences with professional techniques to offer well-rounded guidance.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personal experiences might not align with the challenges faced by individuals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unique perspectives and adapt my guidance to suit their needs.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are less effective in understanding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and adaptability are key, and I leverage both my life experiences and active listening skills to connect effectively.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personal experiences with maintaining professional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relevant experiences to provide context but always focus on the individual’s needs and goals.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relatable, even if they differ from those of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Relatability comes from empathy and respect, and I use my experiences to build trust and connection.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advice doesn’t overly reflect your personal experiences instead of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guidance to their goals, using my experiences as examples rather than prescriptive solutions.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diverse experiences might face challenges connecting with mentees from varied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Connecting requires empathy and active listening, which I enhance through my own varied experiences and adaptability.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approach to individuals who might view your experiences as less relevant to their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challenges and provide guidance that aligns with their unique context.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life experiences make mentors more effective in handling cultural or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offer insights, but effectiveness also requires a commitment to understanding and respect for diversity.</w:t>
      </w:r>
    </w:p>
    <w:p w:rsidR="00F70718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is inclusive and adaptable across individuals with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continuously, listen actively, and adjust my approach to ensure inclusivity and relevance.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less varied experiences can be as effective as those with broader life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Varied experiences enhance understanding, but empathy and active listening are equally important for effective mentorship.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life experiences might not be directly relevant to some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refine my approach and ensure my guidance is tailored to their specific challenges and goals.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life experiences are inherently better at connecting with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help build relatability, but connection also relies on empathy, respect, and adaptability.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advice might conflict with the values or beliefs of those you mentor?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values, guide them to explore their options, and empower them to make decisions that align with their beliefs.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credible than formal training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credibility, and I integrate my life experiences with professional techniques to provide effective guidance.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to suit individuals who may have experienced very different challenges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with empathy, seek to understand their perspective, and tailor my guidance to address their unique needs.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experiences could make mentors intimidating to individuals with less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experiences are shared constructively, showing that challenges can be overcome with support and resilience.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relevant across diverse cultural or socioeconomic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different contexts and ensure my approach is respectful, inclusive, and adaptable.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experiences are more important than technical skills in counselling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combine technical skills with life insights to offer holistic and effective mentorship.</w:t>
      </w:r>
    </w:p>
    <w:p w:rsidR="00F70718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individuals with varied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success through feedback, their progress toward goals, and their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without diverse life experiences can excel in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Life experiences are valuable, but mentorship also relies on empathy, active listening, and professional skills.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experiences may not align with the unique challenges of certain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context and adapt my guidance to ensure it is relevant and supportive.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 mentorship, and I integrate personal insights with professional knowledge to guide individuals.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advice is overly influenced by your own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to adjust my approach, ensuring my guidance prioritises their perspective and goals.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life experiences are inherently better at relating to their mentees?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experiences build relatability, but connection also depends on respect, understanding, and adaptability.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maintaining focus on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examples to offer insight, but I prioritise their goals and tailor my approach accordingly.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might struggle to connect with individuals from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and adaptability are key, and I use my experiences to build trust and provide relevant guidance.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respects and incorporates diverse cultural or socioeconomic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continuously, listen actively, and adapt my approach to ensure inclusivity and relevance.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effective in addressing complex challenges than technical skills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integrate life experiences with professional skills to address challenges effectively.</w:t>
      </w:r>
    </w:p>
    <w:p w:rsidR="00F70718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counselling or mentorship efforts across diverse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progress made toward goals, feedback from mentees, and their overall satisfaction.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Relatability, Cultural Awareness, and Professional Adaptability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relatable, or could they create barriers for individuals from very different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Life experiences build relatability, but I focus on empathy and understanding to connect with individuals effectively, regardless of their background.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experiences might not align with the challenges faced by mentees from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learn, adapt my approach, and ensure my guidance is relevant to their unique circumstances.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might struggle to connect with individuals facing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Connection comes from empathy and active listening, which I enhance through my own varied experiences and adaptability.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personal experiences while ensuring the focus remains on the mentee’s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as relatable examples and prioritise their unique journey, tailoring my guidance to support their needs.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make mentors more effective in addressing cultural or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Life experiences provide valuable insights, but I also prioritise education, respect, and open communication to address diverse contexts.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mentorship style for individuals who may view your life experiences as less relevant to their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seek to understand their perspective, and tailor my guidance to align with their specific challenges and goals.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could sometimes unintentionally influence a mentor’s advice?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advice is grounded in the mentee’s needs, using my experiences as illustrative examples rather than prescriptive solutions.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mentorship approach remains inclusive for individuals with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different perspectives, listen actively, and adapt my approach to foster inclusivity and relevance.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formal training for effective mentorship?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integrate personal insights with professional techniques to provide well-rounded guidance.</w:t>
      </w:r>
    </w:p>
    <w:p w:rsidR="00F70718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mentorship efforts across individuals with diverse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success through feedback, their progress toward goals, and their overall satisfaction with the guidance provided.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Empathy, Professionalism, and Inclusivity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varied life experiences make mentors inherently better at connecting with individuals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Life experiences enhance understanding, but connection also relies on empathy, respect, and professional adaptability.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guidance remains unbiased, even when influenced by your personal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individual’s goals and use my experiences as contextual examples rather than definitive solutions.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fewer life experiences can be as effective as those with diverse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empathy and adaptability, which I apply alongside my varied experiences to provide meaningful support.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sharing your experiences with maintaining focus on the individual’s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inspire and guide, but I always ensure the focus remains on the individual’s unique journey and goals.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are more important than technical skills in counselling or mentorship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integrate life experiences with professional skills to offer comprehensive guidance.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might differ significantly from those of the individual you’re mentoring?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these situations with curiosity, listen actively, and adapt my guidance to suit their specific needs and context.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mentors with diverse experiences might unintentionally intimidate individuals with less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experiences are shared constructively, showing resilience and support while avoiding any sense of comparison.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mentorship style respects cultural and socioeconomic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contexts, listen actively, and ensure my guidance is respectful, inclusive, and adaptable.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life experiences make mentors more effective at addressing complex challenges than professional training alone?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contribute to effectiveness, and I use my experiences alongside professional training to offer tailored solutions.</w:t>
      </w:r>
    </w:p>
    <w:p w:rsidR="00F70718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achievements complement, rather than dominate, your mentorship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achievements to build relatability and confidence while ensuring the individual’s goals and needs remain the primary focus.</w:t>
      </w:r>
    </w:p>
    <w:p w:rsidR="00F70718" w:rsidRDefault="00F70718"/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Creative Experience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applies for a role in advertising, where creative thinking is essential.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brainstorming for advertising campaigns to ensure fresh and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brand and audience, encourage open collaboration, and use creative techniques like mind mapping to generate unique ideas.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creative advertising solution you developed for a challenging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created a digital campaign using augmented reality to engage younger audiences, increasing customer interaction by 40%.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inspired and maintain creativity under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techniques like quick brainstorming sessions, taking short breaks, and drawing inspiration from diverse sources such as art, culture, and technology.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advertising ideas align with client expectations while still being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strategy by thoroughly understanding the client’s goals and target audience, then tailoring ideas to meet their objectives.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an advertising campaign from a creative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audience engagement, feedback, and the campaign’s ability to deliver the intended message effectively.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on your creative ideas during the campaign development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constructive feedback, use it to refine my concepts, and ensure the final outcome aligns with the campaign goals.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storytelling into your advertising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relatable narratives that resonate emotionally with the audience while reinforcing the brand message.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other teams, such as design or strategy, to ensure cohesive campaign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align goals across teams, and encourage the exchange of ideas to create cohesive campaigns.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and technologies in the advertising industry to enhance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explore industry blogs, attend webinars, and experiment with emerging tools and technologies to keep my ideas fresh.</w:t>
      </w:r>
    </w:p>
    <w:p w:rsidR="00F70718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practicality when working within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cost-effective creative solutions that achieve high impact, leveraging tools and techniques that maximise resources efficiently.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2072097" name="Horizontal Line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331127" id="Horizontal Line 10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is more important than strategy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strategy go hand-in-hand; I ensure my ideas are innovative while aligning with the client’s goals and audience.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developing creative ideas that appeal to a broad demographic?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audience research, identify common themes, and craft concepts that resonate with diverse groups without losing focus.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advertising mediums allow for more creativity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medium offers unique creative opportunities, and I tailor my approach to make the most of each platform’s strengths.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blocks during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step back briefly to refresh my perspective, brainstorm with the team, or draw inspiration from past successful campaigns.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campaigns with high creativity are more effective than those with straightforward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enhances engagement, but it’s essential to ensure the messaging remains clear and relevant to the target audience.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client feedback into your creative process without compromising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feedback thoughtfully, ensuring it enhances the campaign while preserving the creative integrity of the concept.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industry experience is essential for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context, but creativity also thrives on fresh perspectives and an open mind.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concepts are inclusive and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diverse perspectives, seek feedback from varied groups, and ensure representation is authentic and meaningful.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limit or expand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technologies expand possibilities by enabling innovative storytelling and interactive campaigns.</w:t>
      </w:r>
    </w:p>
    <w:p w:rsidR="00F70718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creative success of a campaign beyond traditional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factors like audience engagement, emotional resonance, and how well the campaign reinforces the brand identity.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7326170" name="Horizontal Lin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52F330" id="Horizontal Line 10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creativity to advertising than experienced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comes from fresh ideas and diverse perspectives, which are not limited to age or experience level.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ideas are relevant to traditional audiences while being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campaigns that balance tradition with fresh perspectives to maintain engagement.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on social media requires more creativity than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offers unique opportunities for creativity, but all platforms require innovation tailored to their audiences.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creative ideas are viewed as too unconventional?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the value of the concept through data and examples, while remaining open to adapting ideas to align with client comfort.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important for younger audiences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appeals to all demographics; it’s about crafting messages that resonate emotionally with the target audience.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compromise the brand’s core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 and ensure the message remains clear and impactful.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a diverse team enhances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fresh ideas and perspectives, which enrich the creative process and result in more inclusive campaigns.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creative thinking when working with clients who prefer traditional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propose innovative solutions that align with their preferences, ensuring the campaign feels both fresh and familiar.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influence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experiences provide inspiration, but I combine them with research and audience insights to craft effective campaigns.</w:t>
      </w:r>
    </w:p>
    <w:p w:rsidR="00F70718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creative vision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seek common ground, and integrate diverse ideas to create cohesive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3590887" name="Horizontal Lin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6B5E95" id="Horizontal Line 10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creative than their experienced counterparts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not age-dependent. It stems from diverse perspectives and a willingness to think outside the box.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ideas may be too unconventional for traditional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concepts with client preferences while demonstrating the potential value of innovative approaches.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advertising platforms are inherently more suitable for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platform has unique potential, and I tailor my creativity to maximise the strengths of each medium.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developing creative campaigns for audiences with traditional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fresh ideas with respect for traditional values, ensuring the campaign resonates with the audience.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is more important for digital platforms than for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essential across all platforms; it’s about crafting messages that resonate with the audience regardless of the medium.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creative process for campaigns aimed at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perspectives and research audience-specific preferences to ensure authentic representation.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experiences play a stronger role in creative advertising than professional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experiences inspire creativity, but I combine them with research and professional techniques for impactful campaigns.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differences within a team when collaborating on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explore all ideas, and integrate the best elements to create a cohesive campaign.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campaigns require a different kind of creativity compared to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demands interactive and engaging creativity, but all platforms require innovation tailored to their audiences.</w:t>
      </w:r>
    </w:p>
    <w:p w:rsidR="00F70718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budget constraints don’t limit your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cost-effective tools and techniques to maximise impact while staying within the budget.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attuned to the creativity required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mindset and adaptability, not age, and I ensure my approach is tailored to the medium.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creative ideas might be too modern for older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ideas to align with the audience’s preferences while incorporating elements that feel fresh and engaging.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platforms are inherently more creative than traditional media for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platforms offer unique opportunities, but creativity is equally valuable and necessary across all media.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campaigns appeal to both younger and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narratives that resonate universally while addressing generational nuances.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relevant for younger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relevant across all demographics; it’s about tailoring messages that resonate emotionally and contextually.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overshadow the brand’s messaging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 to ensure the message remains clear and impactful.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younger members are naturally more innovative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in diverse teams where varied perspectives and experiences are valued and integrated.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creative campaigns for audiences with strong traditional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innovation with respect for tradition, ensuring the campaign feels fresh but familiar to the audience.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limit creativity by focusing on technical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expand possibilities, enabling new ways to tell stories and engage audiences creatively.</w:t>
      </w:r>
    </w:p>
    <w:p w:rsidR="00F70718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budget limitations while delivering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impactful ideas and use cost-effective strategies to achieve high-quality outcomes within budget constraints.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valuable creativity to digital platforms than experienced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fresh ideas and adaptability, which are not tied to age or experience but to a willingness to innovate.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ideas might not resonate with older or traditional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concepts are adaptable, balancing innovation with an understanding of the audience’s preferences.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advertising creativity is naturally better suited to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universal; it’s about crafting campaigns that resonate emotionally and contextually with the target audience.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digital campaigns remain as creative and engaging as traditional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creative strategies to the strengths of each platform, ensuring they maximise audience engagement and impact.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platforms limit the creative potential of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platforms offer unique opportunities, and creativity is about leveraging these to craft impactful campaigns.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creativity in advertising is more essential for digital media than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equally vital across all platforms; it’s the key to connecting with audiences regardless of the medium.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differences in creative approaches between younger and older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collaboration, valuing diverse perspectives to enhance the creative process.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audiences respond better to interactive or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Younger audiences value engagement, but creativity appeals across all demographics when tailored effectively.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distract from delivering clear brand messaging in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concepts with the brand’s identity, ensuring the message is both engaging and coherent.</w:t>
      </w:r>
    </w:p>
    <w:p w:rsidR="00F70718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maximise creativity while working within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impactful ideas, leverage cost-effective tools, and focus on quality to deliver within the budget.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Age-Related Perceptions, Creativity, and Audience Relevance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developing creative campaigns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about mindset and adaptability, and I ensure my approach aligns with the platform’s strengths and audience needs.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your ideas might be too modern for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ideas to ensure they resonate with the audience’s preferences while retaining innovative elements that engage effectively.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platforms limit creativity compared to digital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platform offers unique opportunities for creativity, and I tailor my approach to maximise its strengths.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campaigns appeal to audiences across generational divides?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identify shared values, and craft narratives that resonate universally.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innovative ideas to creative campaigns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diverse perspectives, and I value the insights and contributions of all team members, regardless of age.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creativity might overshadow the brand’s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creative concepts with the brand’s identity to ensure the messaging remains clear and impactful.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campaigns for traditional platforms remain as engaging as those for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creative strategies to suit the strengths of each platform, ensuring consistent impact and engagement.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 perspectives enhance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the creative process by bringing fresh ideas and innovative solutions to campaigns.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modern creative techniques with maintaining relevance for older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innovative methods with audience insights to craft campaigns that feel both fresh and familiar.</w:t>
      </w:r>
    </w:p>
    <w:p w:rsidR="00F70718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limited budgets while delivering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high-impact ideas and use cost-effective strategies and tools to maximise the campaign’s value within constraints.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Platform Bias, Generational Perspectives, and Creative Balance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platforms demand a different kind of creativity compared to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platforms offer unique opportunities for interactivity, but creativity is essential for all media to connect with audiences effectively.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campaigns for older audiences remain as creative and engaging as those for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preferences and craft tailored strategies that resonate across all age groups.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attuned to the creative demands of social media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is not tied to age; it comes from a willingness to innovate and understand the platform’s potential.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ideas might be too unconventional for traditional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to align with the platform’s norms while retaining the innovative elements that add value.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campaigns require more creativity than traditional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offers interactive possibilities, but creativity is equally vital across all platforms to engage effectively.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creativity doesn’t compromise clarity in delivering the brand’s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ideas with the brand’s identity and ensure the messaging remains clear and aligned with objectives.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among team members with differing creative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value diverse perspectives, and integrate the best ideas into cohesive campaigns.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enhance or limit creativity in advertising?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expand creative possibilities, enabling new ways to engage audiences and tell compelling stories.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campaigns remain inclusive and relevant across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insights, consult with diverse perspectives, and craft narratives that resonate meaningfully.</w:t>
      </w:r>
    </w:p>
    <w:p w:rsidR="00F7071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deliver high-quality creative campaigns within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impactful ideas, leverage cost-effective tools, and optimise resources to maximise the campaign’s success.</w:t>
      </w:r>
    </w:p>
    <w:p w:rsidR="00F70718" w:rsidRDefault="00F70718"/>
    <w:p w:rsidR="00F70718" w:rsidRDefault="00000000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10: Technological Adoption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role in a tech-forward organisation and must demonstrate adaptability to emerging tools.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tools and technologies relevant to your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attend webinars, participate in tech communities, and experiment with new tools to stay informed.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when you quickly adapted to a new technology in a professional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implemented a project management tool within weeks, training my team and improving collaboration efficiency.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whether a new tool or technology is worth adopting?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its alignment with business goals, ease of integration, and ROI to ensure it brings tangible value to the organisation.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a new tool or system when there’s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the learning process into manageable steps, use available resources like tutorials, and seek support from peers when needed.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smooth transitions when introducing new tools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training sessions, provide resources, and gather feedback to address any challenges during the transition.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open to adopting tools that may initially seem unfamiliar or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potential benefits, approach the learning process with curiosity, and remain flexible to changes.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integrating new technologies with maintaining productivity during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gradually, set realistic expectations, and monitor performance to minimise disruption.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technologies that are constantly evolving?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 by continuously learning, attending training sessions, and remaining open to experimenting with updates.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implementing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provide hands-on support, and address concerns to ensure buy-in from the team.</w:t>
      </w:r>
    </w:p>
    <w:p w:rsidR="00F70718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the tools you adopt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requirements and select tools that align with the organisation’s objectives.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7340584" name="Horizontal Line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825E18" id="Horizontal Line 10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adaptable to emerging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 mindset, and it depends on a willingness to learn, regardless of age or experience.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new tools meet both team and organisational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team members and stakeholders, ensuring the tools align with their workflows and organisational goals.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previous experience with similar tools makes it easier to adapt to new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openness to learning and exploring features is key to mastering new tools.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when learning a complex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long-term benefits, set achievable milestones, and use learning resources like tutorials and peer support.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overcomplicate existing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If not chosen carefully, tools can complicate workflows. I ensure that the tools I adopt simplify processes and add value.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new technology doesn’t meet initial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its implementation, gather feedback, and explore alternatives or improvements to address the gaps.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tech-forward approach is suitable for all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organisation’s goals and culture, but embracing technology often enhances efficiency and competitiveness.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rapid changes in technology within your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through continuous learning, networking with industry peers, and attending relevant events.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hands-on experience with tools is more valuable than formal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valuable; hands-on experience builds confidence, while formal training ensures a solid foundation.</w:t>
      </w:r>
    </w:p>
    <w:p w:rsidR="00F70718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new tools are adopted effectively by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thorough training, clear communication about benefits, and ongoing support to ensure successful adoption.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2318373" name="Horizontal Line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95231" id="Horizontal Line 10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tech-savvy and adaptable to new tools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depends on exposure and curiosity, which are not limited to age or experience.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be less comfortable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personalised support, address their concerns, and demonstrate how the tool simplifies their work.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that rely on traditional methods struggle to adapt to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from traditional methods can be challenging, but clear planning and gradual adoption ease the process.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tool’s complexity overwhelms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learning process, provide training, and encourage collaboration to build confidence in using the tool.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sometimes more reliable than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tools may be reliable, but new technologies often offer features that enhance efficiency and scalability.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familiar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tools incrementally and provide clear guidance to balance innovation with familiarity.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training is necessary to adapt to emerging tools, or is hands-on learning sufficient?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approaches complement each other, and I combine hands-on experience with formal training for effective learning.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tools chosen align with both short-term and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tools based on scalability, alignment with objectives, and feedback from stakeholders.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tools that require steep learning curves discourage adoption?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proper training and support ensure smooth adoption and help teams realise their benefits.</w:t>
      </w:r>
    </w:p>
    <w:p w:rsidR="00F70718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pressure to quickly learn and implement multiple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based on impact, plan structured learning, and collaborate with peers to share knowledge.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at adapting to emerging tools than experienced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openness to learning, not age or experience.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feel intimidated by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hands-on training, address concerns, and highlight how the tools simplify their tasks.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older employees struggle more to adopt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with proper training and support, teams can successfully transition to new technologies.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that your team is already comfortable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changes incrementally and ensure that the team understands the benefits of the new tools.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training is less effective than hands-on experience for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valuable; hands-on experience builds confidence, while formal training ensures a structured understanding.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whether a tool is worth adopting despite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its long-term benefits, ease of integration, and alignment with organisational goals before deciding.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face more barriers in adopting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exist, but clear strategies and gradual implementation help overcome them effectively.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feels supported during transitions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communication, hands-on assistance, and follow-up sessions to ensure everyone is comfortable.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tech-savvy in handling cutting-edge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depends on exposure and willingness to learn, which are not limited to age.</w:t>
      </w:r>
    </w:p>
    <w:p w:rsidR="00F70718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adopting multiple tools without overwhelming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immediate need and impact, introduce them incrementally, and provide ongoing support.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equipped to handle emerging tools due to their familiarity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adaptability and a learning mindset are the most important factors for success.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team may not be ready for a tech-forward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offer training, and highlight the benefits to ensure smooth adoption of new tools.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traditional workflows are less suited for tech-forward transformations?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can be challenging, but with a clear plan and gradual implementation, even traditional organisations can adapt effectively.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less tech-savvy team members in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personalised support, simplify processes, and create a collaborative environment to build their confidence.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more reliable than newer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tools may offer reliability, but newer technologies often provide features that enhance efficiency and scalability.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tools don’t disrupt existing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tools before full implementation, gather feedback, and adjust processes to minimise disruptions.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adapt more quickly to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team’s willingness to learn and embrace change, not their age.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when introducing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the decision-making process, provide thorough training, and demonstrate the benefits clearly.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steep learning curve discourages teams from adopting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proper training and support ensure teams overcome challenges and realise the benefits.</w:t>
      </w:r>
    </w:p>
    <w:p w:rsidR="00F70718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technology adoptions while maintaining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impact, introduce them gradually, and involve the team in the process to ensure engagement.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4320621" name="Horizontal Lin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737201" id="Horizontal Line 10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capable of mastering emerging tools than experienced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individual’s willingness to learn, not their age or level of experience.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senior employees may resist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tailored training, address concerns respectfully, and show how the tools improve their workflows.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will struggle to compete if they don’t embrace tech-forward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Organisations that resist change may face challenges, but gradual adoption and strong leadership can ensure success.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introducing tools that may seem intimidating to less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process, provide hands-on training, and create a supportive learning environment.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are more reliable and less disruptive than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Reliability is important, but newer technologies often bring efficiencies and features that outweigh initial disruptions.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tools align with the skills and preferences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the selection process, provide thorough onboarding, and address concerns during implementation.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have an inherent advantage in adopting cutting-edge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based on exposure and mindset, not age, and I ensure all team members feel equally supported.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potential disruptions when implementing multiple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the most impactful tools, introduce them step-by-step, and provide continuous training and feedback.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complicate workflows unnecessarily?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Poorly chosen tools can complicate workflows, so I carefully evaluate and test tools before implementation.</w:t>
      </w:r>
    </w:p>
    <w:p w:rsidR="00F70718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staying ahead in technology adoption with maintaining team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strategically, communicate clearly, and provide resources to ensure the team feels confident during transitions.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Adaptability, Resistance, and Workflow Integration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capable of mastering new technologies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a willingness to learn and a proactive mindset, which are not limited to any specific age group.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 members who are less familiar with emerging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respectfully, provide tailored training, and demonstrate the value of the tools to build confidence.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workflows hinder an organisation’s ability to adopt tech-forward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workflows may pose challenges, but clear planning and gradual implementation can facilitate smooth transitions.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new tools align with both the immediate needs and long-term goals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tool’s scalability, gather feedback from the team, and ensure alignment with the organisation’s objectives.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inclined to embrace new technologies than younger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Inclination depends on exposure and mindset; I ensure all team members feel supported and empowered to learn.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introducing tools that require a steep learning curve?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the onboarding process, provide comprehensive training, and support team members throughout the transition.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sometimes disrupt workflows more than they enhance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Poorly implemented tools can disrupt workflows, so I ensure careful evaluation and a structured adoption process.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cutting-edge tools with maintaining workflows familiar to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new tools incrementally, provide clear guidance, and align them with existing workflows to minimise disruptions.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adept at adapting to tech-forward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is driven by mindset and openness to learning, which I encourage across the entire team.</w:t>
      </w:r>
    </w:p>
    <w:p w:rsidR="00F70718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stays high during transitions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decision-making, provide consistent support, and celebrate milestones during the adoption process.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Tech-Savviness, Team Collaboration, and Efficiency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bring more creativity to adapting tools for digital-first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comes from fresh ideas and a collaborative mindset, which are not tied to age or experience.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senior employees may resist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the process early, address their concerns directly, and demonstrate how the tools improve their workflows.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with traditional workflows struggle more to adapt to tech-forward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can be challenging, but with a clear plan and gradual implementation, even traditional workflows can evolve.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introducing tools that might initially seem redundant to existing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the tools streamline tasks, demonstrate value through examples, and ensure a smooth transition.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better equipped to innovate with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in diverse teams that value collaboration and openness, regardless of team composition.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tool doesn’t meet initial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its implementation, gather team feedback, and explore improvements or alternatives to address gaps.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tools sometimes create more complexity than value in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If not carefully chosen, they can. I ensure tools are thoroughly evaluated and aligned with workflow needs before implementation.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adopting multiple technologies without overwhelming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tools based on immediate impact, introduce them gradually, and provide ongoing support to the team.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tech-forward organisations need to focus more on upskilling their employees than on acquiring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upskilling ensures employees can maximise the potential of new tools and workflows.</w:t>
      </w:r>
    </w:p>
    <w:p w:rsidR="00F70718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efficiency while integrating tools that require significant team learning?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timelines, offer structured training, and monitor progress to ensure efficiency remains intact during transitions.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11: Financial Literacy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with a background in finance applies for a role in budget management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and managing a budget to ensure accuracy and alignment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start by analysing historical data, forecasting needs, and consulting with stakeholders to align the budget with strategic priorities.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managed a budget under tight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streamlined expenses and renegotiated vendor contracts, which resulted in a 15% cost reduction while maintaining project quality.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expenses or changes that impact the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contingency plans, reprioritise spending, and communicate with stakeholders to ensure minimal disruption.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budgets remain flexible enough to accommodate unforeseen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in contingencies and regularly review and adjust the budget based on updated forecasts and requirements.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other departments to ensure budget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gather input, and ensure transparency in budget decisions to align with departmental needs.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budget you’ve managed?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by assessing adherence to financial targets, stakeholder satisfaction, and the ability to meet organisational goals.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cost-saving measures with maintaining the quality of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solutions that don’t compromise quality, ensuring optimal value for resources spent.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financial regulations and policies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regulations, conduct regular audits, and implement processes to ensure all financial activities adhere to policies.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when allocating resources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each project, consult stakeholders, and allocate resources strategically to maximise value.</w:t>
      </w:r>
    </w:p>
    <w:p w:rsidR="00F70718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improve budget management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tools like financial software and dashboards to automate tracking, improve accuracy, and enable real-time insights.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5229356" name="Horizontal Lin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16E7B7" id="Horizontal Line 10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suited for budget management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 background in finance provides a strong foundation, but success also requires communication, adaptability, and strategic thinking.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budget aligns with the goals of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 heads, gather their input, and align the budget with their objectives while maintaining organisational priorities.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previous experience managing large budgets is essential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helpful, success in budget management also depends on analytical skills, attention to detail, and the ability to adapt to different scales.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stakeholders when your budget decisions don’t align with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my decisions transparently, and seek common ground to achieve mutual understanding.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simplify budget management or make it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simplify processes by automating tasks and providing real-time insights, enabling more informed decision-making.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budget changes driven by external factors like market fluctuations?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market trends, update forecasts, and adjust budgets as needed to maintain alignment with organisational goals.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manage budgets than professionals from other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is an advantage, but effective budget management also requires collaboration and strategic insight.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cost-saving measures don’t negatively impact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the reasons behind cost-saving decisions and involve teams in finding solutions to maintain morale.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budgets should always include contingency funds?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Contingency funds are crucial for managing risks and ensuring flexibility in the face of unforeseen expenses.</w:t>
      </w:r>
    </w:p>
    <w:p w:rsidR="00F70718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effectiveness of tools used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their ease of use, accuracy, and ability to integrate with existing processes to ensure they add value.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2943148" name="Horizontal Lin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6806EC" id="Horizontal Line 10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detail-oriented than others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Attention to detail is essential in finance, but effective budget management also requires strategic and collaborative skills.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budget decisions account for the unique needs of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 heads to understand their priorities and ensure the budget reflects their requirements while maintaining balance.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financial tools can replace traditional budgeting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enhance efficiency, but traditional methods and judgment remain important for contextual decision-making.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budget priorities may not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my priorities, gather input, and adjust the budget as needed to ensure alignment with strategic objectives.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cost-cutting measures should always be a part of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Cost-cutting is important for efficiency, but it’s essential to balance savings with maintaining quality and achieving goals.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budget adjustments are needed due to unexpected external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proactive, monitor changes, and adjust the budget in collaboration with stakeholders to address challenges effectively.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handle compliance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aids compliance, but adherence also requires staying updated on regulations and fostering accountability.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when making difficult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involve stakeholders in discussions, and highlight the rationale behind decisions to gain their support.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still relevant in today’s tech-driven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relevant for context and strategy, but technology enhances efficiency and decision-making.</w:t>
      </w:r>
    </w:p>
    <w:p w:rsidR="00F70718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competing demands for resources in a constrained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requests, prioritise based on strategic goals, and seek stakeholder input to allocate resources effectively.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better at managing budgets than those from other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provides a strong foundation, but effective budget management also requires collaboration and strategic thinking.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departments that feel underfunded by your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the rationale behind decisions, and explore ways to meet their needs within constraints.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financial tools are essential for modern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accuracy, but they must be paired with sound judgment and strategic insight.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balancing traditional budgeting methods with the demands of a tech-forward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traditional methods for context and strategy while leveraging technology for efficiency and real-time insights.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adept at handling compliance than others in budget management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supports compliance, but staying updated on regulations and fostering accountability is essential for everyone.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budget priorities don’t align with departmental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departments, reassess priorities, and ensure alignment with organisational goals while addressing concerns.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becoming obsolete in today’s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context and structure, but technology complements them by improving efficiency and decision-making.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cost-saving measures don’t compromise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efficiency without sacrificing strategic investments, ensuring sustainability and alignment with long-term objectives.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make data-driven decisions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Data literacy is key, and finance professionals often have the analytical skills to interpret and apply data effectively.</w:t>
      </w:r>
    </w:p>
    <w:p w:rsidR="00F70718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competing demands for limited resources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projects based on their strategic impact and urgency, consulting with stakeholders to ensure fair resource allocation.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inherently more detail-oriented and suited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Financial expertise enhances detail orientation, but successful budget management also requires adaptability and collaboration.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less financially literate departments to your budget allocations?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necessary context, and work collaboratively to address their concerns.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budgeting techniques are less effective in today’s tech-driven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relevant for context and strategy, but technology significantly enhances efficiency and accuracy.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financial tools with ensuring the team understands traditional budgeting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is trained in both traditional methods and modern tools to maintain a balanced and informed approach.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cost-saving measures should always be prioritised in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Cost-saving is important, but it’s essential to balance efficiency with maintaining quality and achieving strategic goals.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advanced tools may overcomplicate budget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training, and ensure processes remain straightforward and effective.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adaptable to evolving technologies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often includes analytical skills that support adaptability, but openness to learning is key for everyone.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cost-saving measures in tight budget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decisions, involve stakeholders in discussions, and highlight the long-term benefits.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financial tools are always better than traditional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 tools provide efficiency and insights, but they should complement—not replace—sound financial principles.</w:t>
      </w:r>
    </w:p>
    <w:p w:rsidR="00F70718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constraints with long-term organisational objectives in budget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allocations as needed, and ensure alignment with long-term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inherently more capable of managing budgets than individuals from other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Financial expertise provides a foundation, but effective budget management requires diverse skills, including collaboration and communication.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pushback from non-finance departments about budget decisions they find restrictive?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provide clear explanations, and work collaboratively to find solutions that meet organisational goals.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techniques are outdated in a technology-driven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techniques provide essential context, but technology enhances their application by improving efficiency and accuracy.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advanced financial tools don’t create unnecessary complexity in your budgeting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tools that are user-friendly, integrate well with workflows, and simplify decision-making processes.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more adaptable to regulatory changes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supports adaptability, but success also depends on staying informed and fostering a proactive mindset.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cost-saving measures might compromise quality or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reasons behind decisions, involve teams in problem-solving, and ensure cost-saving measures are implemented thoughtfully.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equipped to prioritise resources under tight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helps, but effective prioritisation also requires strategic thinking and collaboration with stakeholders.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demands from multiple departments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projects based on their impact and urgency, consulting with stakeholders to ensure fair and strategic allocation.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more reliable than traditional methods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improve efficiency and accuracy, but they should complement rather than replace traditional methods.</w:t>
      </w:r>
    </w:p>
    <w:p w:rsidR="00F70718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cost constraints with the need to invest in long-term organisational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short-term allocations, and ensure all decisions align with long-term objectives.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Financial Expertise, Team Collaboration, and Technology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better equipped to handle budget management than those from other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 financial background provides a strong foundation, but successful budget management also requires collaboration and strategic thinking.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non-financial departments that feel underfunded by your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explain the rationale behind decisions, and work collaboratively to find mutually beneficial solutions.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are still relevant in a tech-forward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offer valuable context and structure, while technology enhances efficiency and decision-making.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advanced financial tools don’t overwhelm team members who may be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thorough training, and ensure ongoing support to build confidence within the team.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adaptable to evolving regulatory changes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supports adaptability, but success also requires staying updated and fostering a proactive mindset.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leveraging advanced tools with ensuring your team understands traditional budgeting principles?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train my team on both traditional methods and modern tools to maintain a balanced and informed approach.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more reliable than traditional methods in today’s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improve efficiency, but traditional methods provide essential context and complement modern processes.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when implementing cost-saving measures under tight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decisions, involve stakeholders in discussions, and highlight the long-term benefits of cost-saving strategies.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better at managing competing priorities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helps, but effective prioritisation also requires strategic thinking and collaboration with stakeholders.</w:t>
      </w:r>
    </w:p>
    <w:p w:rsidR="00F70718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budget adjustments might compromise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communicate their importance, and adjust short-term allocations to align with long-term objectives.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Resistance to Change, Efficiency, and Strategic Decision-Making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naturally more detail-oriented, making them better suited for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Financial expertise enhances detail orientation, but effective budget management also requires adaptability and collaboration.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departments that are less financially literate when implementing budget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necessary context, and work collaboratively to ensure understanding and support.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can fully replace traditional budgeting techniques in modern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efficiency, but traditional methods remain relevant for providing context and strategic insights.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introduction of new financial tools with maintaining workflows that teams are already comfortable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tools incrementally, provide training, and align them with existing workflows to minimise disruption.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tools are always better for budget management than established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 tools offer efficiencies, but they should complement rather than replace reliable traditional systems.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demands for resources when multiple departments feel their needs are urgent?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strategic impact of requests, prioritise based on organisational goals, and involve stakeholders in decision-making.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budgeting methods hinder organisations from competing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essential structure, but technology ensures organisations can remain agile and competitive.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cost-saving measures might impact team morale or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involve teams in identifying solutions, and ensure cost-saving measures are implemented thoughtfully.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finance professionals are more adept at handling compliance challenges in budget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training supports compliance, but staying informed and fostering accountability is essential for everyone.</w:t>
      </w:r>
    </w:p>
    <w:p w:rsidR="00F70718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short-term cost constraints don’t undermine long-term organisational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strategic investments, adjust short-term allocations, and align all decisions with long-term objectives.</w:t>
      </w:r>
    </w:p>
    <w:p w:rsidR="00F70718" w:rsidRDefault="00000000">
      <w:pPr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12: Investment Behaviour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an investment analyst role requiring risk assessment skills.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assessing risks associated with a potential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market trends, financial statements, industry conditions, and regulatory factors to identify and mitigate potential risks.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where you identified a significant investment risk and recommended a solution?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identified currency fluctuation risks in an international investment and recommended hedging strategies to mitigate exposure.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remain objective and data-driven?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quantitative analysis, leverage financial models, and cross-reference multiple data sources to ensure objectivity.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macroeconomic factors that could impact investment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economic reports, central bank updates, market news, and attend webinars to remain informed on global trends.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high-risk, high-reward opportunities with safer investment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organisation’s risk tolerance and portfolio strategy, creating a balanced approach that aligns with overall objectives.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long-term risks of investments compared to short-term gains?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stress testing to weigh potential short-term rewards against long-term sustainability.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from your team’s 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transparently, support it with data, and engage in open discussions to reach a consensus.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qualitative factors into your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leadership quality, market positioning, and industry dynamics alongside quantitative data to provide a holistic analysis.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when assessing multiple investment opportunities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potential impact and likelihood of each risk, focusing on those with the greatest effect on portfolio performance.</w:t>
      </w:r>
    </w:p>
    <w:p w:rsidR="00F70718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assessment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the alignment of outcomes with predicted scenarios, evaluate portfolio performance, and gather feedback from stakeholders.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2229629" name="Horizontal Lin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8C768A" id="Horizontal Line 10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education in finance is critical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builds a strong foundation, but practical experience and continuous learning are equally important.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risks in industries you are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extensively, consult with subject matter experts, and use data-driven analysis to identify and mitigate risks.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present higher risks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can have higher volatility, but they also offer growth opportunities that, with proper analysis, can be managed effectively.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risk assessment approach for fast-changing market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adjust forecasts, and remain agile to reassess risks as new information becomes available.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qualitative factors are as important as quantitative ones in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qualitative factors provide context, while quantitative analysis ensures accuracy and objectivity.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from senior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with supporting data, discuss the rationale, and collaborate to find common ground or alternative strategies.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simplify or complicate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simplify processes by providing real-time data and advanced modelling tools, enabling more precise analysis.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remain aligned with the organisation’s risk appetite?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the organisation’s risk tolerance and tailor my assessments accordingly.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risks are more critical to assess than short-term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use scenario analysis to balance immediate opportunities with long-term sustainability.</w:t>
      </w:r>
    </w:p>
    <w:p w:rsidR="00F70718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objectivity in assessing risks for investments with significant emotional appeal?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data-driven methods, cross-reference findings, and focus on aligning with the organisation’s strategic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7357448" name="Horizontal Line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CBF351" id="Horizontal Line 10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more adaptable to new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openness to learning, not age or experience level.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assessing risks in industries that are heavily influenced by external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regulatory trends, assess compliance risks, and incorporate them into my overall risk evaluation.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like AI have made traditional risk assessment methods obsolete?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by providing advanced analytics, but both approaches complement each other effectively.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is not overly influenced by past experiences when assessing risks for new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each situation independently, rely on current data, and use diverse perspectives to avoid bias.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experience in multiple industries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enhances understanding, but success also depends on analytical skills and the ability to adapt to new contexts.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disagreements with colleagues over the severity of an identified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clearly, support it with data, and engage in constructive dialogue to reach a shared understanding.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riskier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higher volatility, but they also offer opportunities that can be managed with proper analysis.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 aligns with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risks based on their impact on sustainability and strategic objectives, ensuring alignment with long-term goals.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quantitative skills are better at risk assessment than those with qualitative strengths?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skill sets are important; effective risk assessment combines quantitative precision with qualitative insights.</w:t>
      </w:r>
    </w:p>
    <w:p w:rsidR="00F70718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identifying immediate risks with assessing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to evaluate potential impacts over different time horizons, balancing short-term and long-term risks.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naturally better at adapting to new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mindset and willingness to learn, not age or experience.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colleagues who prefer traditional methods over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new tools through examples and encourage collaborative discussions to integrate modern techniques effectively.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 are more equipped for modern risk assessment than finance-only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is helpful, but a balanced skill set that includes finance and strategy is essential for effective risk assessment.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risks in industries that are highly volatile, like cryptocurrency?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market trends, regulatory changes, and historical data, and I incorporate scenario analysis to account for volatility.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more industry-specific experience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expertise helps, but a strong analytical framework and adaptability are equally critical for success.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account for both short-term and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stress testing and scenario analysis to balance immediate risks with potential long-term impacts.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 technologies like AI have made traditional risk assessment methods irrelevant?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but does not replace the need for human judgment and strategic thinking.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quantitative data with qualitative factors in your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both, using data to provide objectivity and qualitative insights to add context and depth to my analysis.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who specialise in one industry are better at identifying risks than generalists?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Specialisation provides deep insight, but generalists bring a broader perspective, both of which are valuable in risk assessment.</w:t>
      </w:r>
    </w:p>
    <w:p w:rsidR="00F70718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risk assessment differs significantly from senior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findings clearly, back them with data, and engage in constructive discussions to align perspectives.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more adaptable to emerging tools for risk assessment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to learning, which is not determined by age or experience.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traditional methods are less effective than modern technologies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to enhance efficiency while preserving traditional methods for context and strategic insights.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tech skills are more suited to risk assessment than those with purely financial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skill sets are valuable, and combining them ensures a more comprehensive and effective approach to risk assessment.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risks in sectors driven by rapid technological advancements, like fintech?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industry trends, regulatory developments, and competitive dynamics to assess and mitigate risks effectively.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riskier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higher volatility, but they also offer opportunities that can be managed with proper analysis.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 aligns with the organisation’s risk tolerance?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 to understand risk appetite and tailor my assessments to meet strategic objectives.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quantitative skills are more critical than qualitative insights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quantitative analysis ensures precision, while qualitative insights provide valuable context.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opinion with colleagues over the severity of an identified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my analysis with supporting data, listen to their perspectives, and work toward a consensus or alternative solution.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diverse industry experience are better equipped to handle complex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enhances understanding, but a strong analytical framework is critical regardless of industry background.</w:t>
      </w:r>
    </w:p>
    <w:p w:rsidR="00F70718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identifying immediate risks with assessing long-term uncertainties?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to evaluate potential impacts over different time horizons, ensuring a balanced approach to risk management.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better equipped for modern risk assessment due to their familiarity with emerging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with technology helps, but effective risk assessment relies on skills, mindset, and adaptability, regardless of age.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traditional methods are outdated compared to AI-driven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AI enhances traditional methods but cannot replace human judgment and strategic decision-making.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tech skills outperform those with purely financial expertise in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combination of tech and financial skills provides the most comprehensive approach to effective risk assessment.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colleagues who prefer qualitative methods over quantitative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 approaches, showing how each contributes to a complete and balanced risk assessment.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too risky for a balanced portfolio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present volatility, but they also offer growth opportunities that can be managed with strategic analysis.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are not overly reliant on data and overlook qualitative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data-driven methods with qualitative insights to provide a holistic view of risks and opportunities.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broad industry experience are better at identifying risks than those who specialise in one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perspectives add value; generalists bring breadth, while specialists provide depth in risk identification.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risk assessments align with both short-term and long-term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collaborate with stakeholders to balance immediate risks with strategic objectives.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capable of adopting new tools for risk assessment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Capability depends on willingness to learn and adapt, not age or experience level.</w:t>
      </w:r>
    </w:p>
    <w:p w:rsidR="00F70718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when introducing new technologies into risk assessment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new tools, provide training, and encourage collaboration to build confidence and acceptance.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Industry Expertise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naturally more adaptable to emerging risk assessment tools than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to learning and a proactive mindset, which are not tied to age or experience.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colleagues who prefer traditional methods over technology-driven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technology through data and examples while encouraging collaboration to incorporate diverse perspectives.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technology are better suited for risk assessment in modern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provides an edge, but a balanced approach that includes financial and strategic skills is essential for success.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risks with long-term uncertainties when assessing investment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analysis and stress testing to weigh short-term impacts against long-term sustainability and goals.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methods of risk assessment are still relevant in a tech-driven world?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remain critical for context and strategy, while technology enhances efficiency and precision.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technology may overcomplicate the risk assessment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select user-friendly tools, provide training, and ensure that processes remain efficient and straightforward.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broad industry experience are better equipped for risk assessment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Broad experience offers perspective, while specialisation provides depth; both are valuable for effective risk management.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risks in industries heavily influenced by external regulations, such as healthcare or energy?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regulatory trends, assess compliance risks, and incorporate them into my overall evaluation.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likely to embrace innovative risk assessment tools than their senior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innovation depends on mindset and curiosity, which I foster across all team members regardless of their tenure.</w:t>
      </w:r>
    </w:p>
    <w:p w:rsidR="00F70718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risk assessments with an organisation’s strategic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stakeholders, understand the organisation’s risk appetite, and tailor my analysis to support long-term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Technology, Quantitative Skills, and Diverse Perspectives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quantitative skills are more critical than qualitative insights for effective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equally important; quantitative analysis ensures precision, while qualitative insights provide context and depth.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traditional methods may no longer be sufficient in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to enhance efficiency while preserving traditional methods for strategic and contextual insights.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diverse industry experience are better at identifying risks than those who specialise?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brings breadth, while specialisation provides depth; I leverage both to create balanced risk assessments.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prefer relying solely on historical data for risk evaluation?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forward-looking models and scenario analysis complement historical data to provide a more robust analysis.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a background in technology are more effective in modern risk assessment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skills enhance analysis, but strategic thinking and financial expertise are equally critical for success.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incorporating technology with ensuring team members are comfortable using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hands-on training, select user-friendly tools, and create a collaborative environment to build confidence.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too volatile for balanced portfolio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present risks, but with proper analysis and strategies, they can be managed to align with portfolio goals.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risk assessments remain relevant to rapidly evolving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industry trends, regulatory changes, and technological advancements to maintain relevance and accuracy.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open to using innovative tools for risk assessment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innovation depends on mindset and learning culture, which I encourage across all team members.</w:t>
      </w:r>
    </w:p>
    <w:p w:rsidR="00F70718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opportunities with potential long-term risks in your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 and stress testing to ensure a balanced approach that aligns with the organisation’s strategic objectives.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Consumer Behaviour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market research role requiring insight into consumer habits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trends in consumer habits for market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historical data, track current trends, conduct surveys, and utilise social listening tools to gain insights.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provided actionable insights from consumer behaviour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identified a shift toward eco-friendly products in a market segment, which led to a successful product line expansion.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market research captures diverse consumer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the audience based on demographics, psychographics, and behaviours to ensure comprehensive representation.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validate the accuracy of your research findings?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cross-reference data from multiple sources, use statistical methods, and run pilot tests to confirm reliability.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tools and methods for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industry conferences, participate in webinars, and explore emerging technologies like AI-driven analytics.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analysing conflicting data from different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investigate the context behind discrepancies, segment the groups further, and provide tailored insights for each audience.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insights remain relevant in fast-changing consumer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periodic research, and adapt strategies based on evolving trends and behaviours.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present complex data on consumer habits to stakeholders with varying levels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visuals, concise narratives, and tailored presentations to ensure the data is accessible and actionable.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research findings challenge preconceived notions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 transparently and engage stakeholders in discussions to align strategies with the data.</w:t>
      </w:r>
    </w:p>
    <w:p w:rsidR="00F70718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market research in influencing business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the implementation of recommendations and evaluate their impact on business outcomes like sales, engagement, and customer satisfaction.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6154005" name="Horizontal Lin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BF3897" id="Horizontal Line 10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researchers with formal training in consumer psychology are more effective in understanding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training helps, but a combination of research experience and adaptability is equally important for success.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accounts for underrepresented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segments and use inclusive methodologies to capture a broad spectrum of insights.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still relevant for understanding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remain valuable but work best when complemented by modern tools like sentiment analysis and social listening.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consumer data conflicts with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the data transparently and propose actionable strategies that bridge the gap between consumer needs and business objectives.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consumers are easier to analyse due to their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Younger consumers leave more digital footprints, but effective analysis depends on understanding behaviours across all demographics.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that may arise in consumer data collection?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data sources, random sampling, and bias mitigation techniques to ensure accuracy and objectivity.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 is more challenging in industries with rapidly changing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Fast-changing preferences require agile research methodologies and real-time data to stay ahead of trends.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enhance your understanding of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predictive analytics, AI-driven insights, and CRM systems to identify trends and generate actionable recommendations.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consumer insights align with long-term business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both short-term trends and underlying behaviours that influence long-term strategies.</w:t>
      </w:r>
    </w:p>
    <w:p w:rsidR="00F70718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present insights to stakeholders resistant to changing their approach based on consumer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evidence, highlight risks of ignoring trends, and propose incremental changes to ease adoption.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0672157" name="Horizontal Lin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5D194B" id="Horizontal Line 10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adept at analysing consumer habits in digital spaces?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proficiency is important, but expertise depends on skills and experience, not age.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researching consumer habits in industries you’re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immerse myself in the industry, consult with experts, and use data-driven methods to understand consumer behaviour.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consumers in emerging markets are harder to analyse than those in developed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may have unique challenges, but they offer rich opportunities when approached with adaptive methodologies.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for context and depth while ensuring quantitative data provides objectivity and scale.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less effective for analysing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are valuable but must be complemented by digital tools to fully understand tech-savvy audiences.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in consumer data caused by sampling errors?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representative sampling, randomisation, and multiple data sources to reduce bias and increase accuracy.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understanding younger consumers requires more advanced tools than older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all demographics requires tailored approaches; younger consumers may need tech-driven tools, while older ones may rely on traditional methods.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are actionable for marketing and product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translate data into clear recommendations and work closely with teams to align insights with their strategies.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 research in fast-paced industries is more demanding than in stable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industries require agility and real-time data, but both contexts have unique challenges and opportunities.</w:t>
      </w:r>
    </w:p>
    <w:p w:rsidR="00F70718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conflicting feedback from diverse consumer segments?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the data, analyse the context behind conflicts, and provide tailored recommendations for each group.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effective at leveraging digital tools for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experience, not age. Digital tools can be mastered by anyone willing to learn.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consumer behaviour analysis in industries with minimal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qualitative methods, competitor analysis, and predictive modelling to generate insights in data-scarce industries.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are inherently more challenging to research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have unique challenges, but they also provide opportunities for creative and adaptive research methods.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methods are outdated for understanding younger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and techniques, such as social media analytics, to complement traditional research methods.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experience in one industry can effectively analyse consumer habits in another?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experience is helpful, but strong research methodologies and adaptability are the key to success across sectors.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accounts for generational differences in consumer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data by age groups, analyse trends within each, and provide targeted insights to address generational nuances.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qualitative insights are as valuable as quantitative data in understanding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qualitative insights provide context, while quantitative data ensures accuracy and scale.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insights that challenge their assumptions?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findings, highlight potential risks, and propose incremental changes to support adoption.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better equipped to adapt to changes in consumer behaviour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continuous learning, which are not exclusive to any age group.</w:t>
      </w:r>
    </w:p>
    <w:p w:rsidR="00F70718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using advanced tools with ensuring accessibility for less tech-savvy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visuals, concise narratives, and tailored presentations to ensure insights are accessible and actionable.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inherently better at analysing consumer habits in the digital 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proficiency comes from skills and practice, not age. Success in research depends on expertise and adaptability.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traditional research methods are outdated for analysing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traditional methods with modern tools, like sentiment analysis, to ensure a comprehensive understanding of all demographics.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require more innovative research methods than developed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benefit from creative approaches, but all markets require tailored methods to address their unique challenges.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when stakeholders prefer one over the other?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both, showing how qualitative insights add context to quantitative data, ensuring a complete picture.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diverse industry experience are better at identifying consumer habits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provides perspective, but specialists offer depth; both are valuable depending on the project’s needs.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align with rapidly changing consumer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frequent updates, and use agile research methods to stay aligned with trends.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need advanced analytics tools to succeed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precision, but strong analytical thinking remains the foundation of success.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insights based on younger consumers'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younger demographics, provide clear evidence, and show how these insights support business growth.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adept at using social media analytics to understand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analytics is a skill that can be mastered through practice and is not age-dependent.</w:t>
      </w:r>
    </w:p>
    <w:p w:rsidR="00F70718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research to represent all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sampling methods, multiple data sources, and inclusive approaches to capture a broad range of perspectives.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naturally more capable of adapting to digital tools for consumer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skills and learning, which are not determined by age.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traditional methods no longer work for analysing modern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traditional methods with modern techniques to ensure comprehensive and relevant insights.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experience in developed markets struggle to adapt to emerging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market has unique challenges, but a strong methodology and open-mindedness enable success in any context.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stakeholder concerns that consumer insights may not align with their assumptions?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clear evidence, explain the rationale, and engage in collaborative discussions to build alignment.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better equipped to understand trends in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trends depends on research skills and tools, not the researcher’s age.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research findings remain actionable for stakeholders with limited technical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visuals, clear summaries, and tailored recommendations to make insights accessible and practical.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research methods are obsolete for understanding tech-savvy consumers?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methods provide valuable context and complement modern tools to create a balanced research approach.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using advanced analytics with understanding the emotional factors behind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to capture emotional factors and use analytics to quantify and validate findings.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data is more reliable for analysing consumer habits than traditional surveys?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data provides real-time insights but must be used alongside surveys to ensure a complete understanding.</w:t>
      </w:r>
    </w:p>
    <w:p w:rsidR="00F70718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insights that challenge long-standing business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risks of ignoring trends, provide actionable recommendations, and propose phased changes to ease adoption.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Digital Proficiency, and Market Complexity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skilled at using digital tools for analysing consumer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with digital tools depends on experience and training, not age, and can be developed by anyone willing to learn.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understanding consumer habits in emerging markets, which may lack robust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a mix of qualitative research, competitor analysis, and predictive modelling to generate actionable insights.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survey methods are becoming less effective in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Surveys remain valuable but work best when complemented by modern tools like social media listening and sentiment analysis.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stakeholders who are hesitant to trust insights derived from younger consumer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younger demographics, provide evidence-based findings, and connect them to long-term business opportunities.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a tech background are more effective in fast-paced industries than those from traditional research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tech background enhances efficiency, but strong research methodologies and strategic thinking are equally important.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reflects generational differences in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segment data by age groups, analyse unique trends, and provide recommendations tailored to each demographic.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markets require more innovative research methods than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benefit from creative approaches, but all markets require tailored methods to address their specific needs.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use of advanced analytics with maintaining the human aspect of consumer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analytics for scale and objectivity while using qualitative insights to capture emotional and behavioural nuances.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researchers are more adaptable to changing consumer trends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continuous learning, which I cultivate across all team members.</w:t>
      </w:r>
    </w:p>
    <w:p w:rsidR="00F70718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remains actionable for stakeholders with varying levels of technical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visuals, clear summaries, and tailored presentations to ensure insights are accessible and practical.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Qualitative Insights, Industry Familiarity, and Technology Adaptation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diverse industry experience are better equipped to analyse consumer habits than specialists?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experience provides perspective, but specialists bring depth; both are valuable depending on the project’s goals.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research methods may not align with fast-changing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modern tools and agile methodologies to complement traditional approaches and maintain relevance.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data is more reliable for understanding younger consumers than traditional survey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provides real-time insights, but surveys add depth and context, making both essential for a comprehensive approach.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research, particularly for underrepresented consumer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sampling methods, multiple data sources, and inclusive approaches to capture a broad range of perspectives.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with a strong tech background are naturally better at analysing consumer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 skills enhance efficiency, but effective analysis also depends on a solid understanding of consumer behaviour and strategy.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qualitative insights with quantitative data in your consumer habit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qualitative insights for context and depth, ensuring quantitative data provides objectivity and scale.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analysing consumer habits in emerging markets requires a different approach than in developed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markets often require adaptive and creative methodologies, but the fundamentals of consumer research remain the same.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research findings remain relevant in industries with rapidly evolving consumer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real-time data, conduct frequent updates, and use agile research methods to stay aligned with trends.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who specialise in one industry are less effective at analysing consumer habits in other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Specialisation provides depth, but cross-industry experience offers fresh perspectives; both are valuable assets.</w:t>
      </w:r>
    </w:p>
    <w:p w:rsidR="00F70718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insights based on modern consumer behaviours?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evidence-based findings, highlight risks of ignoring trends, and propose incremental changes to ease adoption.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Environmental Consciousness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sustainability-focused role in a corporate setting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sustainability in a corporate context?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Sustainability involves balancing environmental, social, and economic responsibilities to achieve long-term benefits for the organisation and its stakeholders.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prioritise sustainability initiatives for a corporation?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environmental and social impacts, align with organisational goals, and evaluate feasibility and return on investment.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sustainability project you’ve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a waste reduction programme that decreased landfill contributions by 40% and saved the company £100,000 annually.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trends and regulations in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publications, attend conferences, and participate in sustainability networks to remain informed.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company-wide buy-in for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sustainability, involve stakeholders early, and demonstrate how initiatives align with business goals.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key performance indicators such as resource consumption, waste reduction, and employee engagement, along with financial metrics.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within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provide data-driven evidence of benefits, and work collaboratively to find solutions that address resistance.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cost-efficiency with sustainability goals in corporate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savings and use cost-benefit analyses to demonstrate how sustainability initiatives add value.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social responsibility into corporate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community impacts, employee well-being, and supply chain ethics as integral to sustainability planning.</w:t>
      </w:r>
    </w:p>
    <w:p w:rsidR="00F70718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sustainability strategies to fit different business models?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industry requirements, organisational culture, and stakeholder priorities.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5200460" name="Horizontal Line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B17F08" id="Horizontal Line 10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specific industries are naturally more aligned with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have inherent opportunities, but sustainability is achievable in any sector with the right strategies.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plans account for diverse stakeholder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early, gather feedback, and balance interests while aligning with organisational goals.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companies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companies may need to adapt legacy systems, but strong leadership and clear planning can overcome these challenges.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upfront costs of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long-term value through cost-benefit analyses and highlight potential risks of inaction.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simplify corporate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offer innovative solutions, but successful implementation also requires strategic planning and stakeholder engagement.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efforts address both environmental and social impacts?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projects holistically, ensuring they contribute to environmental preservation and promote social responsibility.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corporations should prioritise sustainability over profitability?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interconnected; sustainability enhances long-term profitability by improving efficiency and reputation.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sustainability strategies to comply with changing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about regulatory changes and integrate compliance into strategy development and execution.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face more pressure to adopt sustainability than smaller businesses?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corporations have greater visibility, but all businesses have a responsibility to pursue sustainable practices.</w:t>
      </w:r>
    </w:p>
    <w:p w:rsidR="00F70718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business needs with long-term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initiatives that align with both short-term objectives and long-term vision to create a cohesive strategy.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corporate sustainability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depends on individual values, not age, and is driven by awareness and education.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from older departments 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communicate benefits clearly, and provide tailored solutions to address specific challenges.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are essential for achieving corporate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enhance efficiency and innovation, but successful sustainability also relies on strategy and collaboration.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sustainability initiatives may disrupt traditional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initiatives can improve processes and collaborate with teams to integrate changes smoothly.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more obstacles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Developing regions may face resource constraints, but innovative approaches and partnerships can overcome these challenges.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plans are inclusive of global and local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regional impacts, engage local stakeholders, and customise strategies to balance global and local priorities.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younger leadership are more likely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focus on sustainability is driven by vision and values, which are not age-dependent.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competing priorities when implementing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of each priority, align them with strategic goals, and ensure stakeholder collaboration to achieve balance.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practices are more cost-effective in specific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see quicker returns, but all sectors can benefit from tailored, well-implemented sustainability strategies.</w:t>
      </w:r>
    </w:p>
    <w:p w:rsidR="00F70718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long-term viability of your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performance, gather feedback, and adapt programmes as needed to ensure they remain effective and aligned with goals.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approaching corporate sustainability than their experienced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stems from creativity and a willingness to learn, which are not dependent on age or experience.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management when proposing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evidence, align proposals with business goals, and engage in discussions to build consensus.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need to adapt existing systems, but strong leadership and clear strategies can drive change effectively.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emerging technologies into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IoT, AI, and analytics to improve efficiency, monitor impacts, and support data-driven decisions.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struggle more with sustainability due to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can pose challenges, but innovative partnerships and creative approaches can help overcome them.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long-term sustainability goals with immediate business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strategic objectives, ensuring they address both short-term gains and long-term growth.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inclined to prioritise sustainability than their older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focus on sustainability depends on values and vision, which are not tied to age or generation.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strategies are inclusive of diverse cultural and regional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assess regional impacts, and customise strategies to respect cultural and geographical differences.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implement in industries with digital transformation underway?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enhances sustainability efforts but requires strategic planning and stakeholder collaboration for success.</w:t>
      </w:r>
    </w:p>
    <w:p w:rsidR="00F70718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initiatives in different regions with varying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adaptable KPIs, regional benchmarks, and stakeholder feedback to evaluate and align success across locations.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understanding the urgency of sustainability issues in the corporate world?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of sustainability issues depends on education and exposure, not age.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resistance to sustainability from departments that are rooted in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address concerns, and collaborate to find solutions that align with their workflows.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greater barriers to sustainability than global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may exist, but innovative approaches and partnerships can help companies in developing regions overcome challenges.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advanced technologies into your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data analytics, IoT, and renewable energy solutions to enhance the efficiency and impact of initiatives.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industries are slower to adopt sustainability initiatives than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can slow implementation, but strong leadership and clear strategies drive adoption across all industries.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sustainability goals align with local realities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strategies based on local contexts, engage stakeholders, and balance global objectives with regional needs.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younger leadership teams are more likely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which are not determined by age.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use of emerging technologies with cost-effectiveness in sustainability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technologies based on their ROI, scalability, and alignment with both sustainability and financial goals.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industries already undergoing digital transformation?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supports sustainability but requires strategic planning to ensure alignment and effectiveness.</w:t>
      </w:r>
    </w:p>
    <w:p w:rsidR="00F70718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 engagement in sustainability initiatives across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region-specific programmes, involve local teams, and communicate the relevance of initiatives to their work and communities.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more passionate about corporate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sustainability is driven by individual values and education, not by age or generation.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older teams who may view sustainability as less 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highlight the business and social benefits, and find common ground to align goals.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resource-constrained regions are at a disadvantage when it comes to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can pose challenges, but innovative strategies and partnerships enable impactful sustainability practices.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into sustainability plans for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tools, renewable energy systems, and digital solutions to modernise processes and improve sustainability outcomes.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harder to achieve in industries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require adaptation, but incremental changes and strong leadership drive success.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global sustainability goals with diverse local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to fit local realities while ensuring alignment with overarching sustainability objectives.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open to sustainability initiatives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openness depends on values and awareness, not age or tenure.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with cost management 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scalable innovations that offer long-term savings and align with financial and sustainability goals.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inherently better at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implement sustainability effectively with customised strategies and leadership commitment.</w:t>
      </w:r>
    </w:p>
    <w:p w:rsidR="00F70718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sustainability strategies remain adaptable to different market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market trends, gather feedback, and adjust plans as needed to address evolving challenges and opportunities.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Industry Challenges, and Technology Integration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passionate about sustainability in corporate environments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sustainability is shaped by values and awareness, which are not tied to age or experience.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departments that rely heavily on traditional practices when proposing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demonstrate the benefits of change, and provide tailored solutions to integrate sustainability effectively.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traditional industries face more challenges in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need to adapt legacy systems, but clear strategies and strong leadership can facilitate adoption.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into sustainability strategies for companies in resource-constrained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cost-effective technologies and partnerships that maximise impact while minimising resource strain.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have an advantage over smaller companies in implementing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businesses can often be more agile in adopting innovative practices.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plans address regional and cultural differences in a global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local realities while aligning them with the organisation’s global goals.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leadership teams are more inclined to prioritise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which are not determined by age or generational factors.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management with innovation 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scalable initiatives that align with long-term financial and sustainability goals, ensuring a balanced approach.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transformation makes it easier for industries to adopt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transformation enhances efficiency, but successful adoption still requires strategic planning and stakeholder engagement.</w:t>
      </w:r>
    </w:p>
    <w:p w:rsidR="00F70718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programmes in regions with varying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KPIs, consider local benchmarks, and gather stakeholder feedback to evaluate programme success.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Regional Contexts, Technology, and Leadership Dynamics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countries face greater obstacles in adopting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create challenges, but innovative approaches and partnerships can enable impactful sustainability efforts.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incorporating advanced technologies into sustainability initiatives for companies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technologies incrementally, ensuring they align with existing systems while driving sustainability goals.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researchers or professionals with tech backgrounds are better equipped to drive sustainability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 skills enhance implementation, but effective sustainability strategies also require collaboration and a holistic approach.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global sustainability goals with the unique needs of local markets?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local realities, involve stakeholders, and customise strategies to ensure they balance global objectives and regional priorities.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implement in newer industries compared to traditional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Newer industries may have fewer legacy constraints, but sustainability is achievable in all sectors with tailored strategies.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initiatives remain cost-effective while driving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ROI and prioritise initiatives that deliver long-term financial and environmental benefits.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naturally more innovative in sustainability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strategy, not age, and is fostered through collaboration and education.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sustainability efforts in regions where regulatory pressures are minimal?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business benefits, such as cost savings and brand reputation, to encourage adoption despite limited regulations.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digitally advanced industries are better equipped to achieve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advancements help, but success ultimately depends on strategic alignment and leadership commitment.</w:t>
      </w:r>
    </w:p>
    <w:p w:rsidR="00F70718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 engagement in sustainability programmes across different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culturally relevant initiatives, involve local teams, and communicate the relevance of sustainability to their specific environments.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Sustainability Practices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an operations role requiring sustainable supply chain practices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Sustainable supply chain practices involve minimising environmental impact, ensuring ethical sourcing, and optimising resource efficiency throughout the supply chain.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implemented a sustainable initiative in a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collaborated with suppliers to reduce packaging waste, resulting in a 20% decrease in material costs and a smaller environmental footprint.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to make supply chain operations more sustainable?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audits, analyse resource use, and engage with stakeholders to identify areas for improvement and implement actionable strategies.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local and international regulations, conduct regular compliance audits, and build strong partnerships with suppliers to align with standards.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sustainable supply chain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carbon footprint reduction, resource efficiency, and cost savings, alongside stakeholder satisfaction and regulatory compliance.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buy-in from suppliers when transitioning to more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long-term benefits, offer support during the transition, and collaborate to find mutually beneficial solutions.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cost-efficiency with sustainability goals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initiatives that deliver long-term savings while aligning with sustainability objectives, ensuring a win-win scenario.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accountability in your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digital tools to track operations, audit suppliers regularly, and communicate progress to stakeholders to maintain transparency.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circular economy principles into supply chain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to reduce waste, promote recycling, and explore opportunities for reusing materials within the supply chain.</w:t>
      </w:r>
    </w:p>
    <w:p w:rsidR="00F70718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root causes, collaborate with stakeholders, and develop phased implementation plans to address challenges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0745502" name="Horizontal Line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A5D38" id="Horizontal Line 10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certain industries are naturally better suited to adopt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industries have inherent opportunities, sustainability can be achieved across all sectors with the right strategies.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suppliers when transitioning to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long-term benefits, offer training or support, and work collaboratively to align goals.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supply chains are more challenging to make sustainable compared to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Legacy systems may require more adaptation, but strong planning and innovative solutions can make traditional supply chains sustainable.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environmental goals with meeting tight operational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streamline processes, prioritise resource efficiency, and implement flexible strategies to balance both objectives.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technologies simplify sustainability efforts in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Technologies like blockchain and IoT enhance efficiency and transparency, making it easier to implement sustainable practices.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initiatives align with an organisation’s broader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corporate objectives, engage stakeholders, and ensure all efforts contribute to long-term success.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face more challenges in implementing sustainability than local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supply chains face unique challenges, such as regulatory differences, but strategic planning and partnerships can address them.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sustainability initiatives in supply chain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outcomes against KPIs like carbon reduction, cost savings, and compliance with sustainability standards.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reducing waste in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audits to identify inefficiencies, implement recycling or reuse strategies, and collaborate with stakeholders for improvement.</w:t>
      </w:r>
    </w:p>
    <w:p w:rsidR="00F70718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cost of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cost-benefit analyses, highlight long-term savings, and propose phased implementation plans to manage costs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6392058" name="Horizontal Line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853502" id="Horizontal Line 10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depends on individual values and education, not age or generation.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sustainability initiatives from long-standing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suppliers to address their concerns, provide support during the transition, and demonstrate mutual benefits.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face more obstacles to sustainability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Complexity can pose challenges, but with the right tools and strategies, sustainability is achievable in global supply chains.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advanced technologies like blockchain into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these tools to enhance transparency, track operations, and ensure accountability throughout the supply chain.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footprints should prioritise sustainability over cost-efficiency?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high environmental impacts must prioritise sustainability, but cost-efficiency can often be achieved simultaneously.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supply chain aligns with sustainability regulations in multiple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regional regulations, collaborate with local partners, and implement compliance systems across all locations.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tech-driven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provides valuable tools, but success also depends on strategic planning and stakeholder collaboration.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suppliers meet sustainability standards without disrupting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phased audits, provide training, and create incentives to encourage compliance without operational disruption.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developing sustainable supply chain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experience, not age. Diverse perspectives drive creativity in sustainability efforts.</w:t>
      </w:r>
    </w:p>
    <w:p w:rsidR="00F70718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cost concerns of adopting sustainable practices within a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cost-benefit analyses, highlight long-term savings, and ensure gradual implementation to balance costs and benefits.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open to adopting innovative technologies for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innovation depends on mindset and learning, not age or generational factors.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long-standing suppliers reluctant to adopt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highlight the long-term benefits of sustainability for their operations.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face greater challenges in implementing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Such industries have unique challenges, but tailored strategies and strong leadership can help overcome them effectively.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emerging technologies like AI and blockchain into sustainable supply chain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these tools to enhance transparency, optimise resource usage, and ensure compliance with sustainability standards.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less sustainable than local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supply chains have more complexities, but with proper planning and technologies, they can achieve sustainability.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efficiency with sustainability in industries with tight margins?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initiatives that generate long-term savings while maintaining operational efficiency and meeting sustainability goals.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tech-driven industries are more suited for sustainable supply chains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provides valuable tools, but every industry can adopt sustainability practices with the right strategies.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multiple regions with varying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regional regulations, collaborate with local partners, and create adaptable compliance systems.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sustainability is driven by awareness and education, not age or experience.</w:t>
      </w:r>
    </w:p>
    <w:p w:rsidR="00F70718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sustainability initiatives across a diverse supply chain?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carbon reduction, resource efficiency, and compliance while gathering feedback from stakeholders.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suited for leading sustainability initiatives in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sustainability depends on skills and vision, not age or generational factors.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transitioning traditional supply chains to more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current operations, identify improvement areas, and implement changes gradually to minimise disruption.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significant environmental footprints have a moral obligation to prioritise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high impacts should prioritise sustainability, but it must be balanced with operational and financial feasibility.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advanced analytics tools into supply chain sustainability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analytics to identify inefficiencies, track resource use, and optimise processes for better sustainability outcomes.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too complex to implement effective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Complexity adds challenges, but with the right tools and strategies, global supply chains can achieve sustainability.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suppliers in regions with less regulatory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business benefits of sustainability, like cost savings and improved market reputation, to encourage adoption.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tech-driven industries have an advantage in achieving sustainable supply chain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aids implementation, but success ultimately depends on leadership and strategic planning.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sustainability initiatives align with corporate goals and stakeholder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initiatives with strategic objectives and engage stakeholders to ensure alignment and support.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finding solutions for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creativity, which can be found across all age groups and experience levels.</w:t>
      </w:r>
    </w:p>
    <w:p w:rsidR="00F70718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supply chain operations for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technologies like blockchain to track operations and regularly audit suppliers to maintain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implementing sustainable supply chains due to their tech-savvy nature?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Tech-savviness and sustainability leadership depend on skills and experience, not age or generational factors.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methods are outdated for achieving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traditional methods with modern tools to ensure a balanced approach that maintains efficiency and sustainability.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are slower to adopt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may be slower, but tailored strategies and leadership commitment can drive progress in all industries.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sustainability initiatives in supply chains with legacy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current systems, propose incremental changes, and work collaboratively with stakeholders to manage transitions.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unsustainable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complex, global supply chains can achieve sustainability through careful planning and the use of modern technologies.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standards in regions with minimal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internal standards, educate suppliers, and focus on the long-term benefits of adopting sustainable practices.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addressing sustainability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driven by creativity and mindset, not age, and comes from fostering diverse perspectives.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sustainable supply chain practices across regions with differing benchmarks?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adaptable KPIs and regional benchmarks while gathering stakeholder feedback to evaluate success.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better suited to adopting sustainability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adopt sustainability effectively with the right strategies, regardless of their age or legacy.</w:t>
      </w:r>
    </w:p>
    <w:p w:rsidR="00F70718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sustainability in supply chains with tight margins?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initiatives that deliver both short-term efficiency and long-term sustainability to create balanced outcomes.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Global Supply Chains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enthusiastic about adopting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depends on individual values and education, not age or generation.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integrating advanced technologies like blockchain into sustainable supply chain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blockchain to enhance transparency, track operations, and ensure compliance with sustainability goals.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supply chains are inherently less sustainable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complexity poses challenges, proper planning, modern tools, and collaboration enable sustainability even in global operations.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suppliers who are hesitant to adopt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suppliers by demonstrating long-term benefits, providing training, and creating incentives to encourage compliance.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sustainability is easier to achieve in tech-driven industries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aids implementation, but traditional industries can also adopt sustainability with tailored strategies and strong leadership.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cost savings with the long-term benefits of sustainable supply chain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cost-benefit analyses to highlight long-term savings and propose phased implementations to balance costs and benefits.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innovative in developing sustainable supply chain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creativity and collaboration, which can be found in professionals of any age.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sustainability regulations in regions with minimal oversight?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internal standards, monitor supplier practices, and engage stakeholders to maintain compliance regardless of external pressures.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corporations have an advantage over smaller companies in achieving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corporations have more resources, but smaller businesses can often implement changes more quickly due to their agility.</w:t>
      </w:r>
    </w:p>
    <w:p w:rsidR="00F70718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across the supply chain for sustainability purposes?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digital tools to track operations, conduct regular audits, and maintain open communication with all stakeholders.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Challenges, Regional Contexts, and Technology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environmental impacts should prioritise sustainability over cost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High-impact industries should prioritise sustainability, but cost efficiency can often be achieved simultaneously with the right strategies.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transitioning traditional supply chains to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inefficiencies, propose incremental changes, and ensure stakeholder collaboration to facilitate the transition.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face more obstacles in adopting sustainable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pose challenges, but innovative partnerships and strategies can help companies overcome these obstacles.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emerging technologies into supply chain sustainability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IoT and AI to monitor processes, optimise resource use, and enhance overall sustainability outcomes.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resistance to sustainability than tech-driven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organisational culture and leadership, but all industries can adopt sustainability with the right approach.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sustainability goals align with regional regulations and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strategies based on local regulations and engage stakeholders to ensure alignment with regional priorities.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industries are inherently better suited to adopting sustainable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industries can adopt sustainability effectively with customised strategies, regardless of their age or legacy systems.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cost of implementing sustainability initiatives with the need to maintain competitive pricing?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long-term savings and propose solutions that align with both financial and sustainability goals.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digitally advanced regions are better equipped to achieve sustainability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tools provide advantages, but success ultimately depends on strategic planning and leadership commitment.</w:t>
      </w:r>
    </w:p>
    <w:p w:rsidR="00F70718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sustainability initiatives are actionable and measurable across diverse supply chains?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KPIs, use adaptable benchmarks, and ensure consistent communication to measure and achieve success across regions.</w:t>
      </w:r>
    </w:p>
    <w:p w:rsidR="00F70718" w:rsidRDefault="00000000">
      <w:pPr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16: Ethical Beliefs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managerial role in a company emphasising ethical decision-making.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define ethical decision-making in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involves considering the impact of choices on stakeholders, adhering to company values, and prioritising fairness and integrity.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when you faced an ethical dilemma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had to address a supplier who wasn’t adhering to labour standards. I escalated the issue, worked with them to improve practices, and ensured compliance.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set clear expectations, provide training, and encourage open discussions about ethical challenges.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company policies align with ethical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involve stakeholders, and benchmark against industry standards to ensure alignment with ethical principles.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have conflicting ethical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to understand all viewpoints, ensure alignment with company values, and find a balanced resolution.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unethical behaviour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promptly, investigate the circumstances, and take corrective action while providing guidance to prevent recurrence.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ethics into your decision-making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decisions on all stakeholders, consult with relevant parties, and ensure alignment with company values and policies.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your decision-making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the rationale behind decisions, involve stakeholders, and provide documentation to maintain transparency.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business goals in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long-term sustainability and reputation by finding solutions that align with both ethical principles and business objectives.</w:t>
      </w:r>
    </w:p>
    <w:p w:rsidR="00F70718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ethical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my team, monitor adherence to ethical standards, and assess the outcomes of decisions to ensure alignment with values.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in certain industries face more ethical challenges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challenges vary by industry, but all managers must prioritise integrity and fairness in their decisions.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stakeholders have conflicting ethical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discussions, ensure transparency, and strive to find a solution that aligns with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managers are better equipped to handle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ethical decision-making also requires empathy, critical thinking, and adherence to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about perceived unethical behaviour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their concerns seriously, investigate the issue, and take appropriate action to address and resolve it.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small teams compared to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simpler dynamics, but ethical principles should guide decisions regardless of team size.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company policies remain relevant in addressing new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industry trends, involve stakeholders, and update policies to address evolving ethical considerations.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considerations sometimes conflict with achieving short-term business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conflicts may arise, prioritising ethics ensures long-term sustainability and builds trust with stakeholders.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disagreements with senior management on ethical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evidence, discuss the ethical implications, and advocate for solutions that align with company values.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should be prioritised over operational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ethical leadership creates a foundation for sustainable and efficient operations.</w:t>
      </w:r>
    </w:p>
    <w:p w:rsidR="00F70718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ethical considerations into strategic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ethical principles are embedded in objectives, consult with stakeholders, and evaluate potential impacts of decisions.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0054360" name="Horizontal Line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D92497" id="Horizontal Line 10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likely to prioritise ethical decision-making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depends on values and training, not age or experience level.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not prioritise ethics in their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through dialogue, provide training, and emphasise the importance of ethics in achieving team goals.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higher regulatory oversight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goes beyond compliance and requires proactive decision-making.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culture of ethical behaviour in diverse teams with varying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guidelines, encourage open dialogue, and ensure alignment with company values while respecting diversity.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industries with clear-cut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standards provide guidance, ethical dilemmas often require nuanced decision-making and balancing competing priorities.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in decisions involving external stakeholders, such as vendors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policies, communicate expectations clearly, and address any discrepancies promptly.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resolving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depends on creativity and collaboration, not age or experience level.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investigate the concerns, ensure transparency, and take steps to address and prevent bias in future decisions.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critical in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industries, but the specific challenges and priorities may vary based on context.</w:t>
      </w:r>
    </w:p>
    <w:p w:rsidR="00F70718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tight deadlines and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principles, seek creative solutions, and collaborate with stakeholders to balance competing demands.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likely to embrace ethical decision-making compared to their senior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is guided by values and training, not age or experience level.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ethical practices from long-standing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emphasise the importance of aligning with company values.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stringent regulations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requires going beyond compliance to proactively address challenges.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ethical dilemmas involving external stakeholders, such as suppliers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policies, communicate expectations clearly, and address issues promptly.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decision-making is easier in companies with younger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priorities depend on vision and values, not the age of the leadership team.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in a culturally diverse team with varying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guidelines, encourage open dialogue, and ensure alignment with company values while respecting diversity.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in highly regulated industries have an advantage in ethical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guidance, but ethical leadership also requires integrity, empathy, and proactive decision-making.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achieving operational efficiency under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principles, find creative solutions, and collaborate with stakeholders to manage competing demands.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important in industries with direct customer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critical in all industries, but the impact on customers often adds an additional layer of responsibility.</w:t>
      </w:r>
    </w:p>
    <w:p w:rsidR="00F70718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in decision-making when addressing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processes, communicate openly, and involve relevant stakeholders to maintain trust and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addressing ethical challenges than older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determined by values and training, not age or generational factors.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conflicts when working with senior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evidence, advocate for solutions that align with company values, and seek common ground to resolve conflicts.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ethical challenges than homogeneous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perspectives, but clear guidelines and open dialogue are key to addressing ethical challenges effectively.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among team members with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universal ethical principles that align with company values while respecting cultural differences.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leaders are less innovative in resolving ethical dilemmas?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comes from creativity and collaboration, not the amount of experience a leader has.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long-standing team members to ethical changes in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discussions, provide clear rationale, and support them through the transition to ensure alignment with new policies.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challenges are harder to address in industries with high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Customer-facing industries often have visible ethical challenges, but proactive leadership ensures consistent ethical standards.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considerations don’t slow down decision-making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ethical principles into standard processes, enabling quick yet thoughtful decisions under pressure.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more likely to embrace ethical initiatives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ethics is based on awareness and training, not the age or generational profile of the team.</w:t>
      </w:r>
    </w:p>
    <w:p w:rsidR="00F70718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ethical leadership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track adherence to ethical standards, and evaluate the long-term outcomes of decisions.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5285424" name="Horizontal Line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5EED4E" id="Horizontal Line 10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inherently better equipped to handle ethical dilemmas in modern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ethical dilemmas depends on training and values, not age or generational factors.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long-standing team members resist ethical changes due to outdated 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training, and highlight how changes align with company goals and values.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diverse leadership teams face more ethical challenges due to conflicting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provides valuable perspectives, and clear ethical guidelines help align decision-making across the organisation.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behaviour in teams with varied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ethical principles, encourage open dialogue, and promote mutual understanding to align with company values.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leaders struggle more with modern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determined by adaptability and awareness, not the leader’s age or experience level.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ethical considerations with business goals when working with senior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solutions that align ethical principles with long-term business objectives, ensuring alignment and collaboration.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important in industries with direct public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industries, but public exposure can amplify the need for consistent ethical behaviour.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in decisions involving external stakeholders, such as clients or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expectations clearly, ensure alignment with company values, and address issues promptly to maintain integrity.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innovative in promoting ethical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comes from creativity and collaboration, which are not tied to age or generational factors.</w:t>
      </w:r>
    </w:p>
    <w:p w:rsidR="00F70718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leadership is embedded in the organisation’s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establish clear policies, and promote open dialogue to foster a culture of integrity and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Cultural Diversity, and Industry Context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inclined to prioritise ethical decision-making in modern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decision-making depends on values and training, not the manager's age or generational background.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challenges when working with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universal ethical principles, encourage open discussions, and respect cultural perspectives while aligning with company values.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stringent regulatory standards face fewer ethical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a framework, but ethical leadership requires going beyond compliance to proactively address dilemmas.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ethical behaviour among long-standing employees resistant to new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dialogue, provide training, and emphasise how the changes align with organisational goals and values.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easier in industries with fewer direct customer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Ethical leadership is critical in all industries, but customer-facing sectors often require additional focus on transparency and fairness.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decision-making in situations involving external stakeholders, such as clients or suppliers?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company values, communicate expectations clearly, and address any discrepancies promptly.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innovative in resolving ethical dilemmas than their older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ethics stems from creativity and collaboration, not age or generational differences.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ethical concerns that arise due to cultural differences in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establish clear guidelines, and ensure that decisions align with both company values and cultural understanding.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critical in industries with high public visibility?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important across all industries, but public visibility often adds a layer of scrutiny that demands consistent ethical behaviour.</w:t>
      </w:r>
    </w:p>
    <w:p w:rsidR="00F70718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accountability in ethical decision-making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decision-making processes, communicate openly with stakeholders, and encourage team feedback to maintain accountability.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Challenges, Generational Perspectives, and Organisational Resistance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enthusiastic about ethical practices compared to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ethics depends on individual values and education, not age or experience.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ethical changes from senior team members who are accustomed to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rationale behind changes, provide training, and support them during the transition to ensure alignment with new values.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heavy focus on regulations have an advantage in maintaining ethical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provide structure, but true ethical leadership requires proactive decision-making and a commitment to integrity.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ethical decision-making in fast-paced industries with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ethical considerations into standard processes, enabling quick yet thoughtful decisions even under pressure.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teams are more likely to embrace ethical initiatives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ethics depends on awareness and training, not the age profile of the team.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ethical principles are upheld in decisions involving external stakeholders, such as suppliers or partners?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 expectations, ensure alignment with company values, and address any concerns promptly.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challenges are harder to address in industries with high customer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customer interaction adds visibility to ethical decisions, but strong leadership ensures consistent standards across industries.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ethical conflicts within a team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establish clear guidelines, and ensure alignment with organisational values while respecting diversity.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ethical leadership is more relevant in industries with a global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Ethics is essential in all contexts, but a global presence often requires additional consideration of diverse norms and expectations.</w:t>
      </w:r>
    </w:p>
    <w:p w:rsidR="00F70718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ethical decision-making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ethical principles and collaborate with stakeholders to find creative solutions that balance both goals.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17: Philanthropic Activities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with philanthropic experience applies for a CSR leadership role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corporate social responsibility (CSR)?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CSR is a company’s commitment to ethical practices, environmental sustainability, and contributing positively to society while aligning with business goals.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successful CSR initiative you have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spearheaded a community outreach programme that increased local educational access while enhancing the company’s reputation.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between CSR initiatives and a company’s core business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where social impact and business goals intersect, ensuring mutual benefits for the organisation and society.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community engagement, environmental impact, and brand perception, while collecting feedback from stakeholders.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 buy-in for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CSR, involve stakeholders early in the process, and showcase potential benefits to the organisation and the community.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provide data-driven evidence of benefits, and work collaboratively to find solutions that align with company goals.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diversity and inclusion into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promote inclusivity, engage diverse stakeholders, and address the unique needs of underrepresented communities.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sustainability of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objectives, secure ongoing support from leadership, and monitor outcomes to adapt and scale initiatives effectively.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partnerships with external organisations for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shared values, define clear goals, and maintain open communication to create impactful and collaborative partnerships.</w:t>
      </w:r>
    </w:p>
    <w:p w:rsidR="00F70718" w:rsidRDefault="00000000">
      <w:pPr>
        <w:numPr>
          <w:ilvl w:val="0"/>
          <w:numId w:val="1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employee engagement into CSR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align with employees’ values, provide opportunities for involvement, and recognise their contributions to CSR efforts.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9121925" name="Horizontal Line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0CD74D" id="Horizontal Line 10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certain industries have an advantage in implementing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industries may have natural synergies, but CSR can be effectively implemented in any sector with the right strategies.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address the needs of diverse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stakeholder assessments, gather feedback, and design programmes that cater to diverse needs and perspectives.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companies are better equipped for impactful CSR programmes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organisations can create targeted and meaningful initiatives with agile approaches.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incorporating sustainability into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opportunities to reduce environmental impact and integrate sustainable practices into every CSR initiative.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should focus more on local or global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a balance by aligning programmes with local needs while considering global implications.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gather feedback, and adjust strategies to address emerging societal and organisational priorities.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are more effective when led by teams with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perspective and creativity, which are critical for designing inclusive and impactful CSR initiatives.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financial cost of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cost-benefit analyses, highlight long-term returns, and propose phased approaches to manage costs effectively.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CSR goals into overall corporate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initiatives with business objectives, ensuring they contribute to the organisation’s success and social impact.</w:t>
      </w:r>
    </w:p>
    <w:p w:rsidR="00F70718" w:rsidRDefault="00000000">
      <w:pPr>
        <w:numPr>
          <w:ilvl w:val="0"/>
          <w:numId w:val="1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CSR programmes in non-financial terms?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community engagement, environmental improvement, and employee participation to assess non-financial impact.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4796950" name="Horizontal Line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906B02" id="Horizontal Line 10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passionate about CSR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Passion for CSR depends on individual values and awareness, not age or experience.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resistance to CSR initiatives in industries where it’s not traditionally a priority?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long-term benefits, address concerns, and align initiatives with business goals to encourage adoption.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a global presence have a greater responsibility to focus on CSR?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companies have broader visibility, but all organisations share the responsibility to create positive social and environmental impacts.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reflect cultural and regional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initiatives based on local contexts, engage with stakeholders, and ensure alignment with global goals.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companies face more challenges in adopting meaningful CSR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companies may have fewer resources, but they can implement impactful and targeted CSR initiatives with innovative strategies.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engagement with the need to drive measurable CSR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inspire employees while aligning with the organisation’s goals to maximise both participation and impact.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are more effective when led by professionals with nonprofit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provides valuable insights, but effectiveness depends on aligning CSR goals with corporate strategies.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partnerships with external organisations that may not fully align with your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misalignments through open dialogue, set clear expectations, and terminate partnerships if necessary to uphold values.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should focus more on addressing immediate needs or long-term sustainability?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a balance by addressing pressing issues while laying the groundwork for sustainable impact.</w:t>
      </w:r>
    </w:p>
    <w:p w:rsidR="00F70718" w:rsidRDefault="00000000">
      <w:pPr>
        <w:numPr>
          <w:ilvl w:val="0"/>
          <w:numId w:val="1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programmes remain aligned with evolving societal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adjust strategies to reflect changing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innovative in designing CSR initiatives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CSR comes from creativity and collaboration, not age or experience.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in industries where profitability is prioritised over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goals with business objectives, demonstrate long-term benefits, and provide clear evidence to support their implementation.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with a global presence have a greater obligation to prioritise CSR compared to smaller businesses?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companies have broader visibility, but all organisations share the responsibility to contribute positively to society.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regional cultural norms into global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understand cultural contexts, and customise programmes to balance local relevance with global goals.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companies lack the resources to create meaningful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companies may have fewer resources, but they can create targeted, impactful initiatives with innovative strategies.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inspire employee engagement while delivering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programmes with employee values and organisational goals, ensuring high participation and measurable impact.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effective when led by professionals with a background in philanthropy?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Philanthropic experience adds value, but effectiveness depends on the ability to align CSR goals with business strategies.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partnerships with external organisations support CSR goals without compromising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monitor progress, and address any misalignments to uphold the integrity of CSR initiatives.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programmes should focus more on long-term sustainability than immediate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and I balance short-term initiatives with long-term strategies to ensure sustainable impact.</w:t>
      </w:r>
    </w:p>
    <w:p w:rsidR="00F70718" w:rsidRDefault="00000000">
      <w:pPr>
        <w:numPr>
          <w:ilvl w:val="0"/>
          <w:numId w:val="1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evolve to meet changing societal and organisational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adapt strategies to reflect evolving priorities and needs.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CSR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CSR depends on values and awareness, not age or generational factors.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CSR initiatives from senior team members who may prioritise traditional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benefits, align initiatives with organisational goals, and support the team through the transition.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developed countries have a greater responsibility to invest in CSR compared to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Responsibility is shared globally, but strategies should address the unique needs and opportunities of each region.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customise CSR initiatives to reflect regional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stakeholders, understand cultural norms, and ensure that initiatives are relevant and impactful locally.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less impactful in their CSR efforts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a different scale, but their agility and focus can create meaningful, targeted impacts.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balance employee engagement with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align employee values with organisational goals, ensuring high participation and tangible results.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effective when led by individuals with nonprofit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provides valuable insights, but effectiveness depends on aligning CSR goals with corporate strategies.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partnerships with external organisations that may not fully align with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misalignments through dialogue, set expectations, and disengage if necessary to maintain integrity.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efforts should prioritise environmental sustainability over social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them based on the organisation’s objectives and the needs of the communities involved.</w:t>
      </w:r>
    </w:p>
    <w:p w:rsidR="00F70718" w:rsidRDefault="00000000">
      <w:pPr>
        <w:numPr>
          <w:ilvl w:val="0"/>
          <w:numId w:val="1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CSR strategies to meet evolving societal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stakeholders, monitor trends, and adjust programmes to align with changing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at leading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CSR depends on skills and values, not age or generational factors.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who may view CSR as a secondary priority?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provide evidence of long-term benefits, and support them through the transition to align with CSR goals.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nations have a greater moral obligation to lead CSR initiatives globally?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CSR is a shared responsibility, but strategies should reflect the unique needs and resources of each region.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customise CSR initiatives for regions with differing cultural and societal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communities, assess regional needs, and tailor initiatives to ensure relevance and impact.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lack the capability to create impactful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operate on a different scale, but they can still create highly targeted and effective initiatives.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deliver both employee satisfaction and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initiatives that resonate with employees while aligning with organisational goals to maximise engagement and outcomes.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better managed by individuals with a background in philanthropy or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backgrounds add value, but successful CSR leaders align goals with corporate strategy and societal impact.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partnerships with external organisations that fail to meet CSR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address misalignments through dialogue, and terminate partnerships if necessary to maintain integrity.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programmes should prioritise addressing climate change over social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evolve to reflect changing global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societal trends, engage stakeholders, and adapt programmes to align with evolving priorities and expectations.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Regional Differences, and Organisational Size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enthusiastic about CSR compared to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Enthusiasm for CSR depends on values, education, and awareness, not age or generational differences.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from senior employees who are accustomed to traditional business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present clear evidence of the benefits, and align initiatives with organisational goals to gain their support.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developing regions face more challenges in implementing impactful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constraints may pose challenges, but creative strategies and partnerships can help overcome them effectively.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regional cultural differences into global CSR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assess cultural contexts, and design initiatives that balance local relevance with global goals.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lack the resources to create meaningful CSR programmes?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operate on a different scale, but they can still deliver targeted and impactful CSR initiatives with innovative approaches.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inspire employee engagement while delivering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programmes with employee values and organisational goals to maximise participation and impact.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companies are inherently more capable of achieving CSR success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companies may have more resources, but smaller businesses can be more agile in addressing specific community needs.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external partnerships align with your organisation’s CSR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expectations, monitor progress, and disengage from partnerships if misalignments cannot be resolved.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programmes should prioritise global environmental challenges over local social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strategies remain relevant in a rapidly changing global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trends, engage stakeholders, and adapt programmes to address evolving societal and organisational priorities.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Industry-Specific Challenges, Nonprofit Experience, and Global Focus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nonprofit experience is essential for leading effective CSR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Nonprofit experience offers valuable insights, but success depends on aligning CSR goals with corporate strategies and impact.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CSR initiatives in industries where profitability often overshadows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CSR goals with business objectives, highlight long-term benefits, and build a strong case for balancing both priorities.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in developed countries have a greater obligation to lead global CSR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Responsibility is shared globally, but strategies should reflect the unique needs and resources of each region.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global CSR strategies to meet the cultural expectations of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local stakeholders, assess cultural and societal norms, and customise initiatives to ensure relevance and impact.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more impactful in industries with a direct environmental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visible environmental impacts often have more immediate opportunities, but all sectors can contribute meaningfully to CSR.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initiatives engage employees meaningfully while achieving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programmes that resonate with employees and align with organisational goals to maximise participation and outcomes.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CSR initiatives should focus more on climate change than social equity?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balance priorities based on the organisation’s objectives and the needs of the communities involved.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CSR partnerships with external organisations align with your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maintain open communication, and address any misalignments proactively to uphold integrity.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CSR is easier to implement in industries with a history of philanthropic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involvement may help, but impactful CSR depends on leadership commitment and strategic alignment.</w:t>
      </w:r>
    </w:p>
    <w:p w:rsidR="00F70718" w:rsidRDefault="00000000">
      <w:pPr>
        <w:numPr>
          <w:ilvl w:val="0"/>
          <w:numId w:val="1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CSR initiatives in addressing global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environmental improvement, community engagement, and stakeholder feedback while ensuring alignment with organisational goals.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18: Risk Aversion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project manager role requiring careful risk assessment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effective risk assessment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risk assessment involves identifying potential risks early, evaluating their impact, and implementing mitigation strategies to ensure project success.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identified a risk and successfully mitigated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software rollout, I identified potential delays due to resource shortages. I adjusted the timeline and reallocated tasks to ensure on-time delivery.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risks based on their likelihood and impact, then address high-priority risks first while monitoring lower-priority ones.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are informed about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regular communication, provide risk updates in meetings, and use clear reporting tools to ensure transparency.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risk-taking with the need to achieve project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potential benefits and consequences of risks, ensuring calculated decisions that align with project objectives.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risk matrices, Monte Carlo simulations, and scenario planning to evaluate and manage risks effectively.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arise mid-project?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new risk’s impact, adjust the project plan as needed, and communicate changes to stakeholders promptly.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are proactive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 environment, encourage regular discussions, and provide training on risk identification and management.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lessons learned from past projects into your risk assessment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previous project reports, identify recurring risks, and integrate preventive measures into future planning.</w:t>
      </w:r>
    </w:p>
    <w:p w:rsidR="00F70718" w:rsidRDefault="00000000">
      <w:pPr>
        <w:numPr>
          <w:ilvl w:val="0"/>
          <w:numId w:val="1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project outcomes, review risk-related metrics, and seek stakeholder feedback to assess the effectiveness of risk management.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2387364" name="Horizontal Line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495713" id="Horizontal Line 10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face more complex risks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complexity varies, but effective frameworks can be applied across industries to manage risks successfully.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identifying risks in unfamiliar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engage subject matter experts, and involve stakeholders to understand potential risks.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like AI make risk assessment easier?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accuracy and efficiency, but they must be used alongside sound judgement and experience.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clearly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language, use visuals like charts, and tailor communication to meet stakeholder needs.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better at managing risks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insights, but training and an analytical mindset are equally important for effective risk management.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planning with flexibility during unexpected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plans are adaptable, allowing for quick adjustments without compromising the project’s overall goals.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projects face fewer risks than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projects may have fewer complexities, but risks are present in all projects and must be managed effectively.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risk-aware culture within your project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discussions, provide training, and recognise team members for proactive risk identification.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risks that require cross-departmental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channels, define roles and responsibilities, and ensure alignment on mitigation strategies.</w:t>
      </w:r>
    </w:p>
    <w:p w:rsidR="00F70718" w:rsidRDefault="00000000">
      <w:pPr>
        <w:numPr>
          <w:ilvl w:val="0"/>
          <w:numId w:val="1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 management strategies align with overall project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assessment into the project planning process, ensuring that mitigation efforts support the project’s goals.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2394607" name="Horizontal Line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36C6BE" id="Horizontal Line 10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open to using advanced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tools depends on mindset and training, not age or experience.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traditional risk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modern methods, provide training, and ensure collaboration in adopting new approaches.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projects in established industries face fewer risks than those in emerging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industries may have predictable risks, but emerging sectors often require innovative risk management strategies.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risks in projects with limited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research, expert consultations, and scenario planning to evaluate and address potential risks.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project managers struggle more with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risk assessment depends on training, analytical skills, and collaboration, not tenure or experience.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non-technical stakeholders understand the implications of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language, visual aids, and clear examples to convey risks effectively.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smaller organisations than in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simpler structures, but risks are present in all environments and must be managed carefully.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lessons from previous projects are applied to future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lessons learned, create knowledge-sharing platforms, and integrate findings into planning processes.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comfortable taking calculated risks than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is based on analysis and confidence, not age or experience level.</w:t>
      </w:r>
    </w:p>
    <w:p w:rsidR="00F70718" w:rsidRDefault="00000000">
      <w:pPr>
        <w:numPr>
          <w:ilvl w:val="0"/>
          <w:numId w:val="1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innovative risk-taking with project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potential outcomes, align decisions with project goals, and ensure that risks are calculated and monitored.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0785807" name="Horizontal Line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0E1479" id="Horizontal Line 10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naturally more inclined to use advanced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Inclination towards tools depends on training and openness to learning, not age or generation.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prefer traditional risk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present evidence of the benefits of new methods, provide training, and engage them in collaborative discussions.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industries face inherently more risks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industries may face unique risks, but innovative approaches can address challenges effectively.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risk assessment in projects with little to no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expert consultations, research, and scenario-based planning to identify and mitigate potential risks.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more cautious when assessing risks compared to younger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depends on individual approach and context, not necessarily on age or experience level.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with different technical expertise levels understand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tailored communication, such as simplified language and visuals, to make risks accessible to all stakeholders.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in their projects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in scope and complexity, but effective risk management is essential regardless of organisational size.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that require cross-departmental collaboration are addressed efficiently?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define clear roles, establish strong communication channels, and align strategies across departments.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professionals are more comfortable with calculated risks compared to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confidence, training, and analysis, not experience level or age.</w:t>
      </w:r>
    </w:p>
    <w:p w:rsidR="00F70718" w:rsidRDefault="00000000">
      <w:pPr>
        <w:numPr>
          <w:ilvl w:val="0"/>
          <w:numId w:val="1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and risk mitigation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aligned with project goals, and monitored to maintain stability while encouraging innovation.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better equipped to handle modern risk assessment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with tools comes from training and practice, not age or generational factors.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to adopting innovative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benefits, involve them in the process, and offer support to ease the transition.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established protocols face fewer risks than new and innovative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protocols provide guidance, but all sectors face unique risks that require proactive management.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identified in projects with limited access to data or past examples?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brainstorming sessions, industry research, and consultations with subject matter experts.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professionals are more innovative in managing risks than experienced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creativity and collaboration, not necessarily from experience level or age.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effectively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details, use visual aids, and tailor communication to the audience’s understanding.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have an advantage in managing risks due to their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help, but strong leadership and a proactive approach are critical for effective risk management.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require collaboration across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processes, ensure open communication, and align team efforts to address the risk effectively.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comfortable with calculated risks than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risks depends on analysis and confidence, not on age or experience.</w:t>
      </w:r>
    </w:p>
    <w:p w:rsidR="00F70718" w:rsidRDefault="00000000">
      <w:pPr>
        <w:numPr>
          <w:ilvl w:val="0"/>
          <w:numId w:val="1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innovation into risk management without compromising project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innovative approaches are carefully assessed, aligned with project goals, and monitored throughout implementation.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at risk management in modern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skills are developed through training, experience, and mindset, not age or generational factors.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risk management changes from senior employees who are used to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communicate the advantages of new methods, provide training, and work collaboratively to ensure alignment.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more historical data face fewer risks compared to emerging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data helps, but proactive strategies and adaptability are essential for managing risks in any industry.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risks in projects with limited or no precedent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scenario planning, engage experts, and conduct thorough research to anticipate and address potential risks.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innovative in identifying and mitigating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risk management depends on creativity and collaboration, not age or experience.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understand the importance of addressing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relevant examples, and tailored reporting to highlight the impact of risks and mitigation strategies.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than larger ones due to simpler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are present in all organisations, and effective management depends on proactive planning and strategy.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risks that arise unexpectedly during critical project phases?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situation, adjust plans as needed, and communicate changes promptly to stakeholders.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professionals are less comfortable taking risks than newer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analysis, confidence, and the context of the situation, not experience or age.</w:t>
      </w:r>
    </w:p>
    <w:p w:rsidR="00F70718" w:rsidRDefault="00000000">
      <w:pPr>
        <w:numPr>
          <w:ilvl w:val="0"/>
          <w:numId w:val="1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risk-taking with the need to meet tight deadlines and deliverables?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 decisions with project goals, and monitor outcomes to maintain balance and stability.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Technology, and Industry Context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project managers are more inclined to adopt advanced tools for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of tools depends on training, openness to learning, and the needs of the project, not age or generation.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using modern risk management tools from team members accustomed to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clear evidence of the benefits, offer training, and engage them in collaborative discussions to ease the transition.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emerging industries face inherently higher risks than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Emerging industries may have unique challenges, but innovative strategies can mitigate risks effectively.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risks in projects that lack historical data or precedent?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industry research, expert consultations, and scenario-based planning to identify potential risks.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comfortable taking calculated risks than experienced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Comfort with risk-taking depends on confidence, analysis, and training, not age or experience.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with varying technical expertise understand the implications of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language, use visual aids, and tailor my communication to their specific needs and understanding.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risks in their projects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in complexity and scope, but effective management is essential regardless of organisational size.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risks that require collaboration across departments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priorities through open communication, clearly defined roles, and collaborative problem-solving.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industries with well-established standards and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Standards provide guidance, but proactive risk management is essential in all industries, regardless of their history.</w:t>
      </w:r>
    </w:p>
    <w:p w:rsidR="00F70718" w:rsidRDefault="00000000">
      <w:pPr>
        <w:numPr>
          <w:ilvl w:val="0"/>
          <w:numId w:val="1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innovation and stability when addressing risks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risks are calculated, align innovative approaches with project goals, and monitor them carefully throughout the project.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Organisational Size, Cultural Diversity, and Experience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have an easier time managing risks compared to larger corporations?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simpler structures, but risks are present at all scales and require proactive management.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risks that arise from cross-cultural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establish clear communication channels, and ensure alignment with project objectives.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project managers are better at anticipating risks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Anticipating risks relies on analytical skills and training, which can be developed at any stage of a career.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risks in projects involving stakeholders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discussions, find common ground, and align risk mitigation strategies with the overall project goals.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easier in industries with extensive historical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data provides a foundation, but each project requires customised risk management strategies to address unique challenges.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communicated effectively to non-technical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complex concepts, use visual tools like risk matrices, and provide examples to make risks more relatable.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face more risks due to cultural and logistical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may encounter unique risks, but clear communication and proactive planning can address these effectively.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lessons learned from past projects are incorporated into future risk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document lessons, share insights with the team, and integrate them into planning processes to improve future projects.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project managers are more willing to experiment with innovative risk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risk management depends on creativity and openness to learning, not necessarily on experience level.</w:t>
      </w:r>
    </w:p>
    <w:p w:rsidR="00F70718" w:rsidRDefault="00000000">
      <w:pPr>
        <w:numPr>
          <w:ilvl w:val="0"/>
          <w:numId w:val="1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operational efficiency with the need for thorough risk assessment?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assessment into project workflows, ensuring it enhances efficiency rather than hindering progress.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19: Adventure Seeking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creative director role and highlights their adventurous nature as an asset.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the role of a creative director in shaping a team’s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creative director sets the overarching vision, inspires the team, and ensures that all creative outputs align with the brand’s goals and identity.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project you led and how you approached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led a campaign launch with tight deadlines. I prioritised tasks, fostered collaboration, and ensured the creative elements stayed true to the client’s vision.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creativity and innovation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collaborative environment, encourage brainstorming, and support risk-taking while ensuring alignment with project goals.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with meeting strict client or organisational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that creative ideas align with the brief while pushing boundaries to deliver innovative solutions.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creative disagreements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ensure every perspective is heard, and guide the team toward a solution that aligns with the project’s objectives.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creative vision stays relevant in a rapidly changing market?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about industry trends, conduct market research, and adapt strategies to ensure our creative output resonates with the audience.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creative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based on client satisfaction, team cohesion, and the measurable impact of the project, such as audience engagement or revenue growth.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balance between leading a team and contributing to the creative process yourself?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delegate effectively, provide guidance, and step in when necessary to ensure the project stays on track creatively.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clients or stakeholders that challenges your creative direction?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address concerns constructively, and find ways to incorporate feedback without compromising the creative vision.</w:t>
      </w:r>
    </w:p>
    <w:p w:rsidR="00F70718" w:rsidRDefault="00000000">
      <w:pPr>
        <w:numPr>
          <w:ilvl w:val="0"/>
          <w:numId w:val="1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between creative and non-creative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communication, set common goals, and promote understanding of each team’s contributions to the overall project.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256566" name="Horizontal Line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49169F" id="Horizontal Line 11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directors in certain industries face more challenges in fostering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industry has unique challenges, but a strong vision and adaptability can foster innovation in any context.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encouraging risk-taking while managing potential failures?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encourage calculated risks, ensure learnings from failures, and create an environment where experimentation is valued.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agile in delivering innovative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fewer layers of approval, but success depends on collaboration and clear direction, regardless of team size.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ideas into structured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bold ideas with project goals, ensuring they add value while maintaining a cohesive creative output.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better at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leadership, empathy, and collaboration are essential for managing diverse teams effectively.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creative outputs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involve diverse perspectives in the creative process, and test concepts with target groups.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team members who may feel restricted by client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help the team see opportunities for creativity within constraints and encourage them to think innovatively within the brief.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are more suited to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Bold ideas can work in any industry if they align with the brand’s identity and audience expectations.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approaches remain practical and actionable?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bold ideas into actionable steps and align them with the project’s resources and timeline.</w:t>
      </w:r>
    </w:p>
    <w:p w:rsidR="00F70718" w:rsidRDefault="00000000">
      <w:pPr>
        <w:numPr>
          <w:ilvl w:val="0"/>
          <w:numId w:val="1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between creative and operational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mutual understanding of goals, promote open communication, and create workflows that allow both teams to collaborate effectively.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704895" name="Horizontal Line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C510D2" id="Horizontal Line 11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open to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adventure depends on mindset and creativity, not age or generational factors.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adventurous ideas in industries with strict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find ways to innovate within constraints by aligning bold ideas with regulatory requirements.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with diverse backgrounds are more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 and fosters innovation, making it a critical component of successful creative teams.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conventional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innovative ideas, involve the team in discussions, and encourage experimentation.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more flexible in adopting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be more agile, but success depends on leadership and strategic alignment.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creative ideas align with the client’s brand identity?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client early in the process, present clear concepts, and ensure alignment with their vision and goals.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better at balancing innovation with practicality?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innovation and practicality depends on skills and experience, but collaboration is equally important.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adventurous ideas on project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audience engagement, client satisfaction, and the project’s contribution to business goals.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work better in certain cultural contexts?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Ideas resonate differently across cultures, so I tailor them to ensure they align with audience expectations and values.</w:t>
      </w:r>
    </w:p>
    <w:p w:rsidR="00F70718" w:rsidRDefault="00000000">
      <w:pPr>
        <w:numPr>
          <w:ilvl w:val="0"/>
          <w:numId w:val="1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challenges adventurous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find common ground, and adapt ideas to balance boldness with practicality.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8874" name="Horizontal Line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AA1708" id="Horizontal Line 11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more naturally inclined to take adventurous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mindset and creativity, not on age or generational background.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stakeholders who are hesitant about adventurous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a clear rationale, use data to support the idea’s potential, and offer alternatives that balance innovation and practicality.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in tech-driven industries have an advantage in fostering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can enhance creativity, but innovation depends on collaboration, vision, and leadership across all industries.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resist adventurous approaches due to perceived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highlight the value of calculated risks, and ensure a supportive environment for experimentation.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more agile in adopting adventurous ideas compared to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fewer layers of approval, but successful implementation depends on leadership and alignment.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bold ideas remain aligned with a brand’s identity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early, test concepts, and refine ideas to ensure they resonate with the brand’s vision.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more cautious in implementing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or boldness depends on individual leadership style, not necessarily on experience level.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adventurous approaches in creative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metrics like audience engagement, market response, and client feedback to measure success.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resonate more with younger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Bold ideas can resonate with all demographics if they are tailored to the audience’s values and preferences.</w:t>
      </w:r>
    </w:p>
    <w:p w:rsidR="00F70718" w:rsidRDefault="00000000">
      <w:pPr>
        <w:numPr>
          <w:ilvl w:val="0"/>
          <w:numId w:val="1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adventurous thinking with practical constraints like budget and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bold ideas are broken into actionable steps that fit within the project’s resources and schedule.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6797846" name="Horizontal Line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C9034B" id="Horizontal Line 11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better at fostering adventurous thinking in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fostering creativity depends on vision and collaboration, not age or generational factors.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stakeholders to adventurous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build trust by aligning ideas with business goals, presenting data-driven insights, and involving stakeholders in the process.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creativity is easier to achieve in industries with fewer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fewer constraints may have more flexibility, but creativity thrives in all environments with the right leadership.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ideas into projects that have strict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bold ideas with client goals, test them for feasibility, and ensure they enhance the project’s objectives.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less likely to take risks compared to younger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the individual’s approach and confidence, not on their experience level.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ideas are culturally sensitive and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involve diverse perspectives, and adapt concepts to fit the cultural context.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effective at executing bold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more agility, but success depends on collaboration and alignment with project goals.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adventurous concepts that receive mixed feedback from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find common ground, and adapt ideas to balance boldness with practicality.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approaches work better with tech-savvy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Adventurous ideas resonate when they are tailored to audience needs and preferences, regardless of their tech-savviness.</w:t>
      </w:r>
    </w:p>
    <w:p w:rsidR="00F70718" w:rsidRDefault="00000000">
      <w:pPr>
        <w:numPr>
          <w:ilvl w:val="0"/>
          <w:numId w:val="1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bold creative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metrics like engagement, sales impact, and client satisfaction to measure the success of campaigns.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9347174" name="Horizontal Line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BF35CA" id="Horizontal Line 11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adventurous in their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adventurous thinking are driven by mindset and training, not by age or generational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more comfortable with conventional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show the value of adventurous thinking, and provide support to encourage experimentation.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teams in industries with less competition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leadership and vision, not necessarily on the competitive landscape of the industry.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stakeholder concerns about the feasibility of bold creative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plans, address concerns constructively, and ensure alignment with project goals and resources.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adapting adventurous ideas to modern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and relevance depend on understanding audience needs and trends, not on age or generational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creative ideas are executed within budget and timeline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bold ideas into manageable tasks and align them with available resources and deadlines.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history of bold campaigns are more receptive to adventurous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Historical trends may influence openness, but leadership and team vision drive receptivity to bold ideas.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creative campaigns that challenge conventional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audience engagement, brand perception, and business outcomes to evaluate success.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resonate more with urban audiences than rural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success of adventurous ideas depends on cultural and demographic alignment, not just urban or rural factors.</w:t>
      </w:r>
    </w:p>
    <w:p w:rsidR="00F70718" w:rsidRDefault="00000000">
      <w:pPr>
        <w:numPr>
          <w:ilvl w:val="0"/>
          <w:numId w:val="1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risks of adventurous thinking with the need for practical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ideas are well-planned, monitored closely, and adjusted as needed to achieve practical outcomes.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Assumptions, Industry Dynamics, and Team Resistance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creative directors are naturally more innovative and adventurous in their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and adventurous thinking are based on creativity and mindset, not age or generational differences.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hesitant to embrace unconventional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demonstrate the value of adventurous thinking, and create a safe space for experimentation.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competition foster less adventurous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inspire creativity, but strong leadership and team vision drive adventurous thinking in any industry.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bold creative ideas align with the client’s brand and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clients early in the process, present clear concepts, and refine ideas to ensure alignment with their goals.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creative teams are more effective at executing bold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may have more agility, but success depends on collaboration, leadership, and strategic direction.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adventurous thinking into industries with strict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innovate within the constraints, ensuring compliance while pushing creative boundaries in safe and impactful ways.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creative directors are more cautious about adventurous ideas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Caution or boldness depends on individual leadership style, not necessarily on experience level.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approaches resonate with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audience research, involve diverse perspectives in brainstorming, and adapt ideas to cultural contexts.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campaigns work better for urban audiences than rural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effectiveness of campaigns depends on aligning ideas with audience values, interests, and preferences, regardless of geography.</w:t>
      </w:r>
    </w:p>
    <w:p w:rsidR="00F70718" w:rsidRDefault="00000000">
      <w:pPr>
        <w:numPr>
          <w:ilvl w:val="0"/>
          <w:numId w:val="1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risks of adventurous ideas with the need for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risks carefully, align bold ideas with project goals, and measure outcomes to ensure impact and feasibility.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Sensitivity, Organisational Constraints, and Leadership Style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creativity resonates more with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should always be adapted to the cultural context to ensure it aligns with audience values and preferences.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adventurous ideas when stakeholders are hesitant about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 by presenting data, offering alternative approaches, and showing how bold ideas align with project objectives.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less flexible in adopting bold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bureaucracy, but with clear vision and leadership, they can embrace adventurous creativity effectively.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bold ideas are practical within organisational constraints like budget and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adventurous ideas into actionable steps and align them with the project’s resources and timelines.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history of innovation are more receptive to bold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History may influence openness, but leadership and vision ultimately determine how receptive an organisation is to bold ideas.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adventurous campaigns are culturally sensitive and avoid potential missteps?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conduct thorough research, and test ideas with target audiences to ensure sensitivity and impact.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creative directors with philanthropic backgrounds are better suited for socially conscious campaigns?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Philanthropic experience can provide valuable insights, but successful campaigns depend on aligning creativity with the project’s goals.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challenges adventurous creative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incorporate constructive suggestions, and refine ideas to balance boldness with practicality.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adventurous ideas are better suited to high-budget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Adventurous creativity can thrive on any budget if the ideas are tailored to the resources available.</w:t>
      </w:r>
    </w:p>
    <w:p w:rsidR="00F70718" w:rsidRDefault="00000000">
      <w:pPr>
        <w:numPr>
          <w:ilvl w:val="0"/>
          <w:numId w:val="1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adventurous campaigns beyond traditional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look at audience engagement, brand perception, and long-term impact to evaluate the success of bold creative strategies.</w:t>
      </w:r>
    </w:p>
    <w:p w:rsidR="00F70718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20: Personal Resilience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crisis management role, where resilience is crucial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F70718" w:rsidRDefault="00F70718">
      <w:pPr>
        <w:rPr>
          <w:rFonts w:ascii="Times New Roman" w:hAnsi="Times New Roman"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define resilience in the context of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is the ability to adapt, maintain composure, and find effective solutions under pressure while keeping the team motivated.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managed a crisis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major project delay, I streamlined processes, reassigned resources, and maintained open communication to deliver results within the revised timeline.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during a high-pressure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urgency and impact of tasks, delegate where appropriate, and focus on critical issues that need immediate attention.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provide regular updates to stakeholders, and use clear, concise messaging to ensure alignment.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setbacks that occur during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root cause, adjust strategies accordingly, and maintain a positive outlook to keep the team focused on solutions.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to assess risks before they escalate into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risk assessment frameworks, conduct regular audits, and engage stakeholders to identify potential threats early.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while handling multiple crises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self-care, maintain a clear plan of action, and rely on support from my team to distribute the workload effectively.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motivated and focused during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regular encouragement, acknowledge their efforts, and foster a collaborative environment to maintain morale.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crisis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outcomes against predefined goals, gather feedback from stakeholders, and identify lessons to improve future responses.</w:t>
      </w:r>
    </w:p>
    <w:p w:rsidR="00F70718" w:rsidRDefault="00000000">
      <w:pPr>
        <w:numPr>
          <w:ilvl w:val="0"/>
          <w:numId w:val="1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potential crises before they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 contingency plans, conduct scenario-based training, and ensure all team members are familiar with response protocols.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require more resilience than others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industry faces unique challenges, but resilience is critical for effective crisis management across all sectors.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unfamiliar environments or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rely on transferable skills, and engage with local or industry-specific experts for guidance.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technology simplifies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enhances decision-making and communication but needs to be used alongside human judgement for optimal results.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fixes with long-term solutions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immediate issues to stabilise the situation while planning sustainable solutions to prevent recurrence.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resilience is easier to develop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environments may offer more opportunities for resilience building, but it’s a skill that can be developed in any setting.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perspectives are considered in crisis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 members with varied expertise, encourage open discussions, and incorporate insights to strengthen strategies.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complex crises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layers of complexity, but crises occur in organisations of all sizes and require tailored approaches.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alignment during a rapidly evolving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maintain open communication, and adjust plans collaboratively as the situation unfolds.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resilience is more critical for leadership roles in crisis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is essential at all levels, but leaders play a key role in setting the tone and guiding the team effectively.</w:t>
      </w:r>
    </w:p>
    <w:p w:rsidR="00F70718" w:rsidRDefault="00000000">
      <w:pPr>
        <w:numPr>
          <w:ilvl w:val="0"/>
          <w:numId w:val="1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crisis management plans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plans, update them based on new risks, and conduct training to ensure preparedness.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9476436" name="Horizontal Line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F09DEC" id="Horizontal Line 11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more adaptable to crisis situations than experienced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training, not age or experience.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crisis management strategies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clarity on the strategy, and involve them in decision-making to ensure buy-in.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inherently more challenging crises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complex systems, but all organisations face unique challenges that require resilience.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crises in industries with strict regulatory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compliance while finding creative solutions within the boundaries of regulations.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crisis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in crises depends on creativity and collaboration, not age or generation.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inclusive and equitable?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assess the impact of decisions, and ensure fairness in all responses.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are inherently better prepared for crises due to their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Preparedness depends on planning and training rather than industry structure alone.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when leading a team through multiple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clear plans, maintain open communication, and prioritise both my well-being and my team’s morale.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comfortable making quick decisions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in crises depends on confidence and experience, not age or generational factors.</w:t>
      </w:r>
    </w:p>
    <w:p w:rsidR="00F70718" w:rsidRDefault="00000000">
      <w:pPr>
        <w:numPr>
          <w:ilvl w:val="0"/>
          <w:numId w:val="1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action with careful planning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urgent issues quickly while simultaneously planning sustainable, long-term solutions.</w:t>
      </w:r>
    </w:p>
    <w:p w:rsidR="00F70718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8811246" name="Horizontal Line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195A4F" id="Horizontal Line 11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F70718" w:rsidRDefault="00F70718">
      <w:pPr>
        <w:rPr>
          <w:rFonts w:ascii="Times New Roman" w:hAnsi="Times New Roman"/>
          <w:b/>
          <w:bCs/>
          <w:sz w:val="24"/>
          <w:szCs w:val="24"/>
        </w:rPr>
      </w:pP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more adaptable to crises due to their exposure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training, mindset, and experience, not age or generational factors.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crisis management strategies from senior team members who prefer traditional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data to support the strategy, and involve them in the decision-making process.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inherently more vulnerable to crises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face more complex challenges, but effective crisis management depends on preparation and leadership.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industries where strict regulations limit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compliance with regulations while finding creative solutions to address the crisis effectively.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when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creativity and collaboration, not age or generational differences.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inclusive and address diverse team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diverse perspectives, assess the impact of decisions on all team members, and ensure equitable solutions.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fewer crises due to simpler structures?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have less complexity, but they still face unique challenges that require tailored crisis management.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struggle to adapt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support, offer training, and encourage open communication to help them adjust and contribute effectively.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maintaining composure during high-pressure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Composure is a skill developed through experience and training, not determined by age or generational traits.</w:t>
      </w:r>
    </w:p>
    <w:p w:rsidR="00F70718" w:rsidRDefault="00000000">
      <w:pPr>
        <w:numPr>
          <w:ilvl w:val="0"/>
          <w:numId w:val="1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decision-making with the need for thorough analysis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stabilising immediate issues while gathering data to ensure well-informed long-term solutions.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naturally better at handling modern crises due to their tech-savvy nature?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depends on skills, mindset, and training, not age or generational characteristics.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employees who are hesitant to adopt new crisis management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provide evidence of the benefits, and involve them in strategy development to gain their support.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more regulations face greater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may add complexity, but effective planning and creative problem-solving can overcome these challenges.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crises in larger organisations where communication can be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protocols, ensure alignment across departments, and provide frequent updates to all stakeholders.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making quick decisions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Quick decision-making depends on confidence, preparation, and analytical skills, not age or experience level.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crisis management strategies across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diverse groups, address their specific needs, and ensure fairness in all decisions.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better equipped to handle crises due to their agility?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Agility can help, but effective crisis management requires strong leadership and clear strategies regardless of organisational size.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stress and ensure team resilience during prolonged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consistent support, foster a collaborative environment, and encourage team members to prioritise their well-being.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adaptable to sudden changes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developed through training and experience, not determined by age or generational factors.</w:t>
      </w:r>
    </w:p>
    <w:p w:rsidR="00F70718" w:rsidRDefault="00000000">
      <w:pPr>
        <w:numPr>
          <w:ilvl w:val="0"/>
          <w:numId w:val="1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immediate solutions with long-term strategies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urgent issues first and then focus on sustainable solutions to prevent future crises.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inherently better suited for crisis management in modern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relies on training, skills, and mindset, not age or generational traits.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may not embrace innovative approaches to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highlight the benefits of new methods, and provide training to ease the transition.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global presence face more complex crises than local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organisations may face additional complexities, but effective planning and leadership can address these challenges.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crises in industries with little flexibility due to heavy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regulatory frameworks while identifying creative solutions to address the crisis effectively.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better at managing stress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 skill developed through experience and practice, not determined by age or generational factors.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crisis responses when working with diverse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regions, assess the impact of decisions, and ensure equitable responses for all stakeholders.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less likely to face significant crises due to their size?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Crises occur in organisations of all sizes, and tailored strategies are needed to address their unique challenges.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show resistance to crisis management plans?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provide clear communication, and involve them in refining plans to gain their buy-in.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handling complex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creativity, collaboration, and strategic thinking, not age or generational characteristics.</w:t>
      </w:r>
    </w:p>
    <w:p w:rsidR="00F70718" w:rsidRDefault="00000000">
      <w:pPr>
        <w:numPr>
          <w:ilvl w:val="0"/>
          <w:numId w:val="1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immediate decisions with long-term sustainability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stabilising the immediate situation while developing sustainable solutions for the future.</w:t>
      </w:r>
    </w:p>
    <w:p w:rsidR="00F70718" w:rsidRDefault="00000000">
      <w:r>
        <w:rPr>
          <w:rFonts w:ascii="Times New Roman" w:hAnsi="Times New Roman"/>
          <w:b/>
          <w:bCs/>
          <w:sz w:val="24"/>
          <w:szCs w:val="24"/>
        </w:rPr>
        <w:t>Mixed Bias Version 1: Generational Assumptions, Organisational Size, and Team Dynamics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equipped to handle crises due to their exposure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relies on skills, training, and mindset, not on age or generational differences.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team members who prefer traditional approaches to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present evidence of benefits, and involve them in adapting new strategies collaboratively.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inherently more challenging crises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have more complex systems, but effective leadership and preparation are critical for handling crises at any scale.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alignment when managing crises across multiple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communication channels, define roles, and ensure frequent updates to maintain alignment during crises.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are inherently better at managing crises due to their agility?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respond more quickly, but crisis management effectiveness depends on strategy and leadership.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prolonged crises with high stakes?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regular updates, encourage teamwork, and acknowledge individual and collective contributions to keep morale high.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more innovative in crisis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stems from creativity and collaboration, not from age or generational traits.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during crises affecting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ensure fair representation, and communicate openly to address all stakeholders’ needs.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fewer risks in crises due to their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can help, but risks are present in all organisations and require careful planning and response strategies.</w:t>
      </w:r>
    </w:p>
    <w:p w:rsidR="00F70718" w:rsidRDefault="00000000">
      <w:pPr>
        <w:numPr>
          <w:ilvl w:val="0"/>
          <w:numId w:val="1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decision-making with thorough analysis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immediate needs while gathering data for informed long-term solutions, maintaining a balance between speed and strategy.</w:t>
      </w:r>
    </w:p>
    <w:p w:rsidR="00F70718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Industry Context, Cultural Sensitivity, and Leadership Style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heavy regulations face more significant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Regulations may add complexity, but strong planning and creative problem-solving ensure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crises in industries with limited flexibility due to operational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constraints to develop innovative solutions that address the crisis without compromising operational integrity.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in industries with global teams face more challenges in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add complexity, but clear communication and cultural sensitivity help address challenges effectively.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crisis management strategies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respect cultural differences, and align strategies with shared objectives to gain team buy-in.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leaders are better equipped to handle crises than newer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provides valuable insights, but adaptability, creativity, and collaboration are equally essential for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crisis management strategies are equitable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perspectives, assess the impact of decisions, and ensure fairness in responses and actions.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crisis management is easier in industries with predictable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Predictable risks may simplify planning, but all industries face unique crises that require customised strategies.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while leading a team through a prolonged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clear plan, delegate effectively, and prioritise self-care to ensure I can support the team effectively.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in smaller organisations are less equipped to handle large-scale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may lack certain resources, but strong leadership and clear strategies enable effective crisis management.</w:t>
      </w:r>
    </w:p>
    <w:p w:rsidR="00F70718" w:rsidRDefault="00000000">
      <w:pPr>
        <w:numPr>
          <w:ilvl w:val="0"/>
          <w:numId w:val="1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immediate action with planning for long-term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stabilise immediate issues quickly while developing and implementing sustainable, long-term strategies to prevent recurrence.</w:t>
      </w:r>
    </w:p>
    <w:p w:rsidR="00F70718" w:rsidRDefault="00F70718"/>
    <w:p w:rsidR="00F70718" w:rsidRDefault="00F70718">
      <w:pPr>
        <w:rPr>
          <w:rFonts w:ascii="Times New Roman" w:hAnsi="Times New Roman"/>
          <w:sz w:val="24"/>
          <w:szCs w:val="24"/>
        </w:rPr>
      </w:pPr>
    </w:p>
    <w:sectPr w:rsidR="00F7071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1908" w:rsidRDefault="00D51908">
      <w:pPr>
        <w:spacing w:after="0" w:line="240" w:lineRule="auto"/>
      </w:pPr>
      <w:r>
        <w:separator/>
      </w:r>
    </w:p>
  </w:endnote>
  <w:endnote w:type="continuationSeparator" w:id="0">
    <w:p w:rsidR="00D51908" w:rsidRDefault="00D5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1908" w:rsidRDefault="00D5190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D51908" w:rsidRDefault="00D51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23"/>
    <w:multiLevelType w:val="multilevel"/>
    <w:tmpl w:val="02C49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1BC260D"/>
    <w:multiLevelType w:val="multilevel"/>
    <w:tmpl w:val="F420F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1EE44BF"/>
    <w:multiLevelType w:val="multilevel"/>
    <w:tmpl w:val="4D40F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2162A2D"/>
    <w:multiLevelType w:val="multilevel"/>
    <w:tmpl w:val="6BA29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2F51077"/>
    <w:multiLevelType w:val="multilevel"/>
    <w:tmpl w:val="D5BAE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40866D9"/>
    <w:multiLevelType w:val="multilevel"/>
    <w:tmpl w:val="E33C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41706C5"/>
    <w:multiLevelType w:val="multilevel"/>
    <w:tmpl w:val="D54EC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41831EB"/>
    <w:multiLevelType w:val="multilevel"/>
    <w:tmpl w:val="7BACE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04B83882"/>
    <w:multiLevelType w:val="multilevel"/>
    <w:tmpl w:val="00DEB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051D5679"/>
    <w:multiLevelType w:val="multilevel"/>
    <w:tmpl w:val="5704A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05D57CA9"/>
    <w:multiLevelType w:val="multilevel"/>
    <w:tmpl w:val="5B0EB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077137A1"/>
    <w:multiLevelType w:val="multilevel"/>
    <w:tmpl w:val="B0821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07B3049E"/>
    <w:multiLevelType w:val="multilevel"/>
    <w:tmpl w:val="B81CA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09A103CE"/>
    <w:multiLevelType w:val="multilevel"/>
    <w:tmpl w:val="536A7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0AF2260E"/>
    <w:multiLevelType w:val="multilevel"/>
    <w:tmpl w:val="3CC23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0BFD224D"/>
    <w:multiLevelType w:val="multilevel"/>
    <w:tmpl w:val="465E0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0C817546"/>
    <w:multiLevelType w:val="multilevel"/>
    <w:tmpl w:val="93523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0CA83D40"/>
    <w:multiLevelType w:val="multilevel"/>
    <w:tmpl w:val="FE049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0D64703F"/>
    <w:multiLevelType w:val="multilevel"/>
    <w:tmpl w:val="C034F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0F6722B5"/>
    <w:multiLevelType w:val="multilevel"/>
    <w:tmpl w:val="8AC4E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0F8E6CF1"/>
    <w:multiLevelType w:val="multilevel"/>
    <w:tmpl w:val="63C4D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102D3469"/>
    <w:multiLevelType w:val="multilevel"/>
    <w:tmpl w:val="C3424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103D2E6F"/>
    <w:multiLevelType w:val="multilevel"/>
    <w:tmpl w:val="182CD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12E22AE8"/>
    <w:multiLevelType w:val="multilevel"/>
    <w:tmpl w:val="66401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131000FB"/>
    <w:multiLevelType w:val="multilevel"/>
    <w:tmpl w:val="75E2D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131B1DAD"/>
    <w:multiLevelType w:val="multilevel"/>
    <w:tmpl w:val="61404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13B81E5E"/>
    <w:multiLevelType w:val="multilevel"/>
    <w:tmpl w:val="427262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14AE0362"/>
    <w:multiLevelType w:val="multilevel"/>
    <w:tmpl w:val="DC625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14AE173B"/>
    <w:multiLevelType w:val="multilevel"/>
    <w:tmpl w:val="B1D83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14C90B4B"/>
    <w:multiLevelType w:val="multilevel"/>
    <w:tmpl w:val="F1783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15384616"/>
    <w:multiLevelType w:val="multilevel"/>
    <w:tmpl w:val="D924F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15422F9E"/>
    <w:multiLevelType w:val="multilevel"/>
    <w:tmpl w:val="0C78C6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1610080A"/>
    <w:multiLevelType w:val="multilevel"/>
    <w:tmpl w:val="20DCF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19120B9C"/>
    <w:multiLevelType w:val="multilevel"/>
    <w:tmpl w:val="FD8CA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199C3CA9"/>
    <w:multiLevelType w:val="multilevel"/>
    <w:tmpl w:val="A386D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1A2C38E8"/>
    <w:multiLevelType w:val="multilevel"/>
    <w:tmpl w:val="C388F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1AF15591"/>
    <w:multiLevelType w:val="multilevel"/>
    <w:tmpl w:val="A4E6A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1B9D12D0"/>
    <w:multiLevelType w:val="multilevel"/>
    <w:tmpl w:val="B93A95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1BCD3390"/>
    <w:multiLevelType w:val="multilevel"/>
    <w:tmpl w:val="CC5C7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1E6E157D"/>
    <w:multiLevelType w:val="multilevel"/>
    <w:tmpl w:val="17F2F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1EC35A79"/>
    <w:multiLevelType w:val="multilevel"/>
    <w:tmpl w:val="4FA6E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20396D61"/>
    <w:multiLevelType w:val="multilevel"/>
    <w:tmpl w:val="E69EC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206D1D7B"/>
    <w:multiLevelType w:val="multilevel"/>
    <w:tmpl w:val="6D781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20D371FC"/>
    <w:multiLevelType w:val="multilevel"/>
    <w:tmpl w:val="5EB22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21877482"/>
    <w:multiLevelType w:val="multilevel"/>
    <w:tmpl w:val="03008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221F2689"/>
    <w:multiLevelType w:val="multilevel"/>
    <w:tmpl w:val="2598A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246B5335"/>
    <w:multiLevelType w:val="multilevel"/>
    <w:tmpl w:val="E1E49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25CA7540"/>
    <w:multiLevelType w:val="multilevel"/>
    <w:tmpl w:val="EC645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266B1A32"/>
    <w:multiLevelType w:val="multilevel"/>
    <w:tmpl w:val="3C281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27B63D99"/>
    <w:multiLevelType w:val="multilevel"/>
    <w:tmpl w:val="ACC20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28B42FDF"/>
    <w:multiLevelType w:val="multilevel"/>
    <w:tmpl w:val="631C9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29042B99"/>
    <w:multiLevelType w:val="multilevel"/>
    <w:tmpl w:val="754C6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29F96AF3"/>
    <w:multiLevelType w:val="multilevel"/>
    <w:tmpl w:val="4F24A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29FA23A7"/>
    <w:multiLevelType w:val="multilevel"/>
    <w:tmpl w:val="D5FE1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29FF4802"/>
    <w:multiLevelType w:val="multilevel"/>
    <w:tmpl w:val="68EEF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2A2B662C"/>
    <w:multiLevelType w:val="multilevel"/>
    <w:tmpl w:val="C6BCA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2AFE1F13"/>
    <w:multiLevelType w:val="multilevel"/>
    <w:tmpl w:val="9606C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2B00621B"/>
    <w:multiLevelType w:val="multilevel"/>
    <w:tmpl w:val="EC926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2B24441D"/>
    <w:multiLevelType w:val="multilevel"/>
    <w:tmpl w:val="AC4EB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2BBB5D41"/>
    <w:multiLevelType w:val="multilevel"/>
    <w:tmpl w:val="B420CA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2C8A5D59"/>
    <w:multiLevelType w:val="multilevel"/>
    <w:tmpl w:val="DBA62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2D140F39"/>
    <w:multiLevelType w:val="multilevel"/>
    <w:tmpl w:val="837E0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2DDC0D16"/>
    <w:multiLevelType w:val="multilevel"/>
    <w:tmpl w:val="904E90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2EDF4E06"/>
    <w:multiLevelType w:val="multilevel"/>
    <w:tmpl w:val="27D200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2F1457C9"/>
    <w:multiLevelType w:val="multilevel"/>
    <w:tmpl w:val="1EC0F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2F6C797F"/>
    <w:multiLevelType w:val="multilevel"/>
    <w:tmpl w:val="AAF02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304760DA"/>
    <w:multiLevelType w:val="multilevel"/>
    <w:tmpl w:val="A96E9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30DE7D6A"/>
    <w:multiLevelType w:val="multilevel"/>
    <w:tmpl w:val="2BA605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31746672"/>
    <w:multiLevelType w:val="multilevel"/>
    <w:tmpl w:val="050C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32F46E78"/>
    <w:multiLevelType w:val="multilevel"/>
    <w:tmpl w:val="915AA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33811CBC"/>
    <w:multiLevelType w:val="multilevel"/>
    <w:tmpl w:val="2440F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33D820D9"/>
    <w:multiLevelType w:val="multilevel"/>
    <w:tmpl w:val="A2A2D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346F3591"/>
    <w:multiLevelType w:val="multilevel"/>
    <w:tmpl w:val="6D363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348635B9"/>
    <w:multiLevelType w:val="multilevel"/>
    <w:tmpl w:val="4FDE56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34E44C41"/>
    <w:multiLevelType w:val="multilevel"/>
    <w:tmpl w:val="1FD20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3711400E"/>
    <w:multiLevelType w:val="multilevel"/>
    <w:tmpl w:val="1A3E3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37FB50E7"/>
    <w:multiLevelType w:val="multilevel"/>
    <w:tmpl w:val="F7922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38071661"/>
    <w:multiLevelType w:val="multilevel"/>
    <w:tmpl w:val="6BFAE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39FB1E30"/>
    <w:multiLevelType w:val="multilevel"/>
    <w:tmpl w:val="A7FCE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3AE40DA1"/>
    <w:multiLevelType w:val="multilevel"/>
    <w:tmpl w:val="3716A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0" w15:restartNumberingAfterBreak="0">
    <w:nsid w:val="3BCA7FFA"/>
    <w:multiLevelType w:val="multilevel"/>
    <w:tmpl w:val="C43CE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1" w15:restartNumberingAfterBreak="0">
    <w:nsid w:val="3C302ABA"/>
    <w:multiLevelType w:val="multilevel"/>
    <w:tmpl w:val="B64E7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2" w15:restartNumberingAfterBreak="0">
    <w:nsid w:val="3CF846C0"/>
    <w:multiLevelType w:val="multilevel"/>
    <w:tmpl w:val="F9A4C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3" w15:restartNumberingAfterBreak="0">
    <w:nsid w:val="3D75672F"/>
    <w:multiLevelType w:val="multilevel"/>
    <w:tmpl w:val="8828D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4" w15:restartNumberingAfterBreak="0">
    <w:nsid w:val="3E0D355A"/>
    <w:multiLevelType w:val="multilevel"/>
    <w:tmpl w:val="0BECD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5" w15:restartNumberingAfterBreak="0">
    <w:nsid w:val="3EA20643"/>
    <w:multiLevelType w:val="multilevel"/>
    <w:tmpl w:val="E1E0C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6" w15:restartNumberingAfterBreak="0">
    <w:nsid w:val="3EFE4757"/>
    <w:multiLevelType w:val="multilevel"/>
    <w:tmpl w:val="4782C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7" w15:restartNumberingAfterBreak="0">
    <w:nsid w:val="3F527A09"/>
    <w:multiLevelType w:val="multilevel"/>
    <w:tmpl w:val="1B7EF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8" w15:restartNumberingAfterBreak="0">
    <w:nsid w:val="40401FDF"/>
    <w:multiLevelType w:val="multilevel"/>
    <w:tmpl w:val="D674A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9" w15:restartNumberingAfterBreak="0">
    <w:nsid w:val="40860875"/>
    <w:multiLevelType w:val="multilevel"/>
    <w:tmpl w:val="52001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0" w15:restartNumberingAfterBreak="0">
    <w:nsid w:val="413843D8"/>
    <w:multiLevelType w:val="multilevel"/>
    <w:tmpl w:val="13969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1" w15:restartNumberingAfterBreak="0">
    <w:nsid w:val="43FF3E74"/>
    <w:multiLevelType w:val="multilevel"/>
    <w:tmpl w:val="586C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2" w15:restartNumberingAfterBreak="0">
    <w:nsid w:val="44390898"/>
    <w:multiLevelType w:val="multilevel"/>
    <w:tmpl w:val="A78AE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3" w15:restartNumberingAfterBreak="0">
    <w:nsid w:val="446F07AA"/>
    <w:multiLevelType w:val="multilevel"/>
    <w:tmpl w:val="6A084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4" w15:restartNumberingAfterBreak="0">
    <w:nsid w:val="447445E5"/>
    <w:multiLevelType w:val="multilevel"/>
    <w:tmpl w:val="49D61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45AB7AA9"/>
    <w:multiLevelType w:val="multilevel"/>
    <w:tmpl w:val="F59C0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6" w15:restartNumberingAfterBreak="0">
    <w:nsid w:val="46B678C7"/>
    <w:multiLevelType w:val="multilevel"/>
    <w:tmpl w:val="8772A3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7" w15:restartNumberingAfterBreak="0">
    <w:nsid w:val="46F27577"/>
    <w:multiLevelType w:val="multilevel"/>
    <w:tmpl w:val="49D84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8" w15:restartNumberingAfterBreak="0">
    <w:nsid w:val="486D4E52"/>
    <w:multiLevelType w:val="multilevel"/>
    <w:tmpl w:val="A6B26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9" w15:restartNumberingAfterBreak="0">
    <w:nsid w:val="487A3A16"/>
    <w:multiLevelType w:val="multilevel"/>
    <w:tmpl w:val="1A14E3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0" w15:restartNumberingAfterBreak="0">
    <w:nsid w:val="49AC1138"/>
    <w:multiLevelType w:val="multilevel"/>
    <w:tmpl w:val="6F30F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1" w15:restartNumberingAfterBreak="0">
    <w:nsid w:val="4A5C025B"/>
    <w:multiLevelType w:val="multilevel"/>
    <w:tmpl w:val="1736B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2" w15:restartNumberingAfterBreak="0">
    <w:nsid w:val="4A7B1160"/>
    <w:multiLevelType w:val="multilevel"/>
    <w:tmpl w:val="64F45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3" w15:restartNumberingAfterBreak="0">
    <w:nsid w:val="4AB425CC"/>
    <w:multiLevelType w:val="multilevel"/>
    <w:tmpl w:val="68587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4" w15:restartNumberingAfterBreak="0">
    <w:nsid w:val="4D7A02F1"/>
    <w:multiLevelType w:val="multilevel"/>
    <w:tmpl w:val="1C3CA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5" w15:restartNumberingAfterBreak="0">
    <w:nsid w:val="4E2765C5"/>
    <w:multiLevelType w:val="multilevel"/>
    <w:tmpl w:val="1E32E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6" w15:restartNumberingAfterBreak="0">
    <w:nsid w:val="4E5E3C80"/>
    <w:multiLevelType w:val="multilevel"/>
    <w:tmpl w:val="6694D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7" w15:restartNumberingAfterBreak="0">
    <w:nsid w:val="4FEB31A5"/>
    <w:multiLevelType w:val="multilevel"/>
    <w:tmpl w:val="7F509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8" w15:restartNumberingAfterBreak="0">
    <w:nsid w:val="500A60A4"/>
    <w:multiLevelType w:val="multilevel"/>
    <w:tmpl w:val="A3965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9" w15:restartNumberingAfterBreak="0">
    <w:nsid w:val="50702D8C"/>
    <w:multiLevelType w:val="multilevel"/>
    <w:tmpl w:val="3C8AF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0" w15:restartNumberingAfterBreak="0">
    <w:nsid w:val="508F3C05"/>
    <w:multiLevelType w:val="multilevel"/>
    <w:tmpl w:val="99B65C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1" w15:restartNumberingAfterBreak="0">
    <w:nsid w:val="517364F3"/>
    <w:multiLevelType w:val="multilevel"/>
    <w:tmpl w:val="26725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2" w15:restartNumberingAfterBreak="0">
    <w:nsid w:val="5227746F"/>
    <w:multiLevelType w:val="multilevel"/>
    <w:tmpl w:val="109A2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3" w15:restartNumberingAfterBreak="0">
    <w:nsid w:val="52541AC0"/>
    <w:multiLevelType w:val="multilevel"/>
    <w:tmpl w:val="F3687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4" w15:restartNumberingAfterBreak="0">
    <w:nsid w:val="53CB6044"/>
    <w:multiLevelType w:val="multilevel"/>
    <w:tmpl w:val="97761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5" w15:restartNumberingAfterBreak="0">
    <w:nsid w:val="53CC77AA"/>
    <w:multiLevelType w:val="multilevel"/>
    <w:tmpl w:val="256AB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6" w15:restartNumberingAfterBreak="0">
    <w:nsid w:val="53FE7579"/>
    <w:multiLevelType w:val="multilevel"/>
    <w:tmpl w:val="F6803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7" w15:restartNumberingAfterBreak="0">
    <w:nsid w:val="54B864ED"/>
    <w:multiLevelType w:val="multilevel"/>
    <w:tmpl w:val="23085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8" w15:restartNumberingAfterBreak="0">
    <w:nsid w:val="570D572C"/>
    <w:multiLevelType w:val="multilevel"/>
    <w:tmpl w:val="DF9AD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9" w15:restartNumberingAfterBreak="0">
    <w:nsid w:val="574B0E30"/>
    <w:multiLevelType w:val="multilevel"/>
    <w:tmpl w:val="F500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0" w15:restartNumberingAfterBreak="0">
    <w:nsid w:val="577150E8"/>
    <w:multiLevelType w:val="multilevel"/>
    <w:tmpl w:val="1668F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1" w15:restartNumberingAfterBreak="0">
    <w:nsid w:val="585E4D50"/>
    <w:multiLevelType w:val="multilevel"/>
    <w:tmpl w:val="52502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2" w15:restartNumberingAfterBreak="0">
    <w:nsid w:val="59317BE6"/>
    <w:multiLevelType w:val="multilevel"/>
    <w:tmpl w:val="16564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3" w15:restartNumberingAfterBreak="0">
    <w:nsid w:val="5A985091"/>
    <w:multiLevelType w:val="multilevel"/>
    <w:tmpl w:val="3C9A4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4" w15:restartNumberingAfterBreak="0">
    <w:nsid w:val="5B0F1D10"/>
    <w:multiLevelType w:val="multilevel"/>
    <w:tmpl w:val="5B6EE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5" w15:restartNumberingAfterBreak="0">
    <w:nsid w:val="5B9229DE"/>
    <w:multiLevelType w:val="multilevel"/>
    <w:tmpl w:val="E7E601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6" w15:restartNumberingAfterBreak="0">
    <w:nsid w:val="5DE13D23"/>
    <w:multiLevelType w:val="multilevel"/>
    <w:tmpl w:val="4A922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7" w15:restartNumberingAfterBreak="0">
    <w:nsid w:val="5E9D7090"/>
    <w:multiLevelType w:val="multilevel"/>
    <w:tmpl w:val="1FD237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8" w15:restartNumberingAfterBreak="0">
    <w:nsid w:val="5EDB30F4"/>
    <w:multiLevelType w:val="multilevel"/>
    <w:tmpl w:val="5D168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9" w15:restartNumberingAfterBreak="0">
    <w:nsid w:val="5F045B40"/>
    <w:multiLevelType w:val="multilevel"/>
    <w:tmpl w:val="F1D28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0" w15:restartNumberingAfterBreak="0">
    <w:nsid w:val="60752A27"/>
    <w:multiLevelType w:val="multilevel"/>
    <w:tmpl w:val="B75CC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1" w15:restartNumberingAfterBreak="0">
    <w:nsid w:val="64776E1A"/>
    <w:multiLevelType w:val="multilevel"/>
    <w:tmpl w:val="44888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2" w15:restartNumberingAfterBreak="0">
    <w:nsid w:val="66D121C9"/>
    <w:multiLevelType w:val="multilevel"/>
    <w:tmpl w:val="AF329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3" w15:restartNumberingAfterBreak="0">
    <w:nsid w:val="66E64F3F"/>
    <w:multiLevelType w:val="multilevel"/>
    <w:tmpl w:val="BAD4C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4" w15:restartNumberingAfterBreak="0">
    <w:nsid w:val="67E17E97"/>
    <w:multiLevelType w:val="multilevel"/>
    <w:tmpl w:val="7AE2B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5" w15:restartNumberingAfterBreak="0">
    <w:nsid w:val="68E910E1"/>
    <w:multiLevelType w:val="multilevel"/>
    <w:tmpl w:val="88244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6" w15:restartNumberingAfterBreak="0">
    <w:nsid w:val="69791898"/>
    <w:multiLevelType w:val="multilevel"/>
    <w:tmpl w:val="58566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7" w15:restartNumberingAfterBreak="0">
    <w:nsid w:val="69E709C8"/>
    <w:multiLevelType w:val="multilevel"/>
    <w:tmpl w:val="D46AA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8" w15:restartNumberingAfterBreak="0">
    <w:nsid w:val="6A4C25D8"/>
    <w:multiLevelType w:val="multilevel"/>
    <w:tmpl w:val="F2322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9" w15:restartNumberingAfterBreak="0">
    <w:nsid w:val="6B711237"/>
    <w:multiLevelType w:val="multilevel"/>
    <w:tmpl w:val="117E6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0" w15:restartNumberingAfterBreak="0">
    <w:nsid w:val="6B741020"/>
    <w:multiLevelType w:val="multilevel"/>
    <w:tmpl w:val="88D0F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1" w15:restartNumberingAfterBreak="0">
    <w:nsid w:val="6C5A79FF"/>
    <w:multiLevelType w:val="multilevel"/>
    <w:tmpl w:val="0B7E3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2" w15:restartNumberingAfterBreak="0">
    <w:nsid w:val="6D034F1B"/>
    <w:multiLevelType w:val="multilevel"/>
    <w:tmpl w:val="E44CB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3" w15:restartNumberingAfterBreak="0">
    <w:nsid w:val="6D0F1A58"/>
    <w:multiLevelType w:val="multilevel"/>
    <w:tmpl w:val="8D5CA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4" w15:restartNumberingAfterBreak="0">
    <w:nsid w:val="6E1C6FBA"/>
    <w:multiLevelType w:val="multilevel"/>
    <w:tmpl w:val="05865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5" w15:restartNumberingAfterBreak="0">
    <w:nsid w:val="6E2F4231"/>
    <w:multiLevelType w:val="multilevel"/>
    <w:tmpl w:val="4C026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6" w15:restartNumberingAfterBreak="0">
    <w:nsid w:val="729F1728"/>
    <w:multiLevelType w:val="multilevel"/>
    <w:tmpl w:val="18CC8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7" w15:restartNumberingAfterBreak="0">
    <w:nsid w:val="74A10743"/>
    <w:multiLevelType w:val="multilevel"/>
    <w:tmpl w:val="ABBA96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8" w15:restartNumberingAfterBreak="0">
    <w:nsid w:val="74A22A7F"/>
    <w:multiLevelType w:val="multilevel"/>
    <w:tmpl w:val="2C5877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9" w15:restartNumberingAfterBreak="0">
    <w:nsid w:val="75E63CB4"/>
    <w:multiLevelType w:val="multilevel"/>
    <w:tmpl w:val="F7A29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0" w15:restartNumberingAfterBreak="0">
    <w:nsid w:val="75FA49B2"/>
    <w:multiLevelType w:val="multilevel"/>
    <w:tmpl w:val="06D09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1" w15:restartNumberingAfterBreak="0">
    <w:nsid w:val="76FE33A2"/>
    <w:multiLevelType w:val="multilevel"/>
    <w:tmpl w:val="0E32E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2" w15:restartNumberingAfterBreak="0">
    <w:nsid w:val="7860423C"/>
    <w:multiLevelType w:val="multilevel"/>
    <w:tmpl w:val="98E4E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3" w15:restartNumberingAfterBreak="0">
    <w:nsid w:val="78AE7686"/>
    <w:multiLevelType w:val="multilevel"/>
    <w:tmpl w:val="9550A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4" w15:restartNumberingAfterBreak="0">
    <w:nsid w:val="79A50329"/>
    <w:multiLevelType w:val="multilevel"/>
    <w:tmpl w:val="B588A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5" w15:restartNumberingAfterBreak="0">
    <w:nsid w:val="7AB12458"/>
    <w:multiLevelType w:val="multilevel"/>
    <w:tmpl w:val="D5581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6" w15:restartNumberingAfterBreak="0">
    <w:nsid w:val="7CC159A2"/>
    <w:multiLevelType w:val="multilevel"/>
    <w:tmpl w:val="D5441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7" w15:restartNumberingAfterBreak="0">
    <w:nsid w:val="7E775E5A"/>
    <w:multiLevelType w:val="multilevel"/>
    <w:tmpl w:val="B8D2DA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8" w15:restartNumberingAfterBreak="0">
    <w:nsid w:val="7E902B3B"/>
    <w:multiLevelType w:val="multilevel"/>
    <w:tmpl w:val="556C7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9" w15:restartNumberingAfterBreak="0">
    <w:nsid w:val="7F7E5913"/>
    <w:multiLevelType w:val="multilevel"/>
    <w:tmpl w:val="D5A6D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978342539">
    <w:abstractNumId w:val="111"/>
  </w:num>
  <w:num w:numId="2" w16cid:durableId="1871794578">
    <w:abstractNumId w:val="70"/>
  </w:num>
  <w:num w:numId="3" w16cid:durableId="1009213727">
    <w:abstractNumId w:val="49"/>
  </w:num>
  <w:num w:numId="4" w16cid:durableId="955139717">
    <w:abstractNumId w:val="42"/>
  </w:num>
  <w:num w:numId="5" w16cid:durableId="1514687855">
    <w:abstractNumId w:val="17"/>
  </w:num>
  <w:num w:numId="6" w16cid:durableId="1753771998">
    <w:abstractNumId w:val="121"/>
  </w:num>
  <w:num w:numId="7" w16cid:durableId="1069576206">
    <w:abstractNumId w:val="147"/>
  </w:num>
  <w:num w:numId="8" w16cid:durableId="1387025843">
    <w:abstractNumId w:val="18"/>
  </w:num>
  <w:num w:numId="9" w16cid:durableId="891307796">
    <w:abstractNumId w:val="13"/>
  </w:num>
  <w:num w:numId="10" w16cid:durableId="954825342">
    <w:abstractNumId w:val="23"/>
  </w:num>
  <w:num w:numId="11" w16cid:durableId="1743944978">
    <w:abstractNumId w:val="31"/>
  </w:num>
  <w:num w:numId="12" w16cid:durableId="2001959597">
    <w:abstractNumId w:val="141"/>
  </w:num>
  <w:num w:numId="13" w16cid:durableId="1240095978">
    <w:abstractNumId w:val="45"/>
  </w:num>
  <w:num w:numId="14" w16cid:durableId="2122720032">
    <w:abstractNumId w:val="115"/>
  </w:num>
  <w:num w:numId="15" w16cid:durableId="1342780603">
    <w:abstractNumId w:val="101"/>
  </w:num>
  <w:num w:numId="16" w16cid:durableId="758909114">
    <w:abstractNumId w:val="63"/>
  </w:num>
  <w:num w:numId="17" w16cid:durableId="1929927635">
    <w:abstractNumId w:val="148"/>
  </w:num>
  <w:num w:numId="18" w16cid:durableId="158205216">
    <w:abstractNumId w:val="138"/>
  </w:num>
  <w:num w:numId="19" w16cid:durableId="1410080329">
    <w:abstractNumId w:val="117"/>
  </w:num>
  <w:num w:numId="20" w16cid:durableId="2098404130">
    <w:abstractNumId w:val="157"/>
  </w:num>
  <w:num w:numId="21" w16cid:durableId="1532257365">
    <w:abstractNumId w:val="52"/>
  </w:num>
  <w:num w:numId="22" w16cid:durableId="1743721685">
    <w:abstractNumId w:val="109"/>
  </w:num>
  <w:num w:numId="23" w16cid:durableId="431315432">
    <w:abstractNumId w:val="145"/>
  </w:num>
  <w:num w:numId="24" w16cid:durableId="1518075949">
    <w:abstractNumId w:val="136"/>
  </w:num>
  <w:num w:numId="25" w16cid:durableId="705377483">
    <w:abstractNumId w:val="130"/>
  </w:num>
  <w:num w:numId="26" w16cid:durableId="2082172920">
    <w:abstractNumId w:val="40"/>
  </w:num>
  <w:num w:numId="27" w16cid:durableId="2110201389">
    <w:abstractNumId w:val="99"/>
  </w:num>
  <w:num w:numId="28" w16cid:durableId="1123839820">
    <w:abstractNumId w:val="132"/>
  </w:num>
  <w:num w:numId="29" w16cid:durableId="173348038">
    <w:abstractNumId w:val="28"/>
  </w:num>
  <w:num w:numId="30" w16cid:durableId="215509576">
    <w:abstractNumId w:val="51"/>
  </w:num>
  <w:num w:numId="31" w16cid:durableId="2114742233">
    <w:abstractNumId w:val="36"/>
  </w:num>
  <w:num w:numId="32" w16cid:durableId="610667525">
    <w:abstractNumId w:val="90"/>
  </w:num>
  <w:num w:numId="33" w16cid:durableId="1556964285">
    <w:abstractNumId w:val="102"/>
  </w:num>
  <w:num w:numId="34" w16cid:durableId="484248011">
    <w:abstractNumId w:val="20"/>
  </w:num>
  <w:num w:numId="35" w16cid:durableId="1362970722">
    <w:abstractNumId w:val="128"/>
  </w:num>
  <w:num w:numId="36" w16cid:durableId="1372657313">
    <w:abstractNumId w:val="26"/>
  </w:num>
  <w:num w:numId="37" w16cid:durableId="896163819">
    <w:abstractNumId w:val="125"/>
  </w:num>
  <w:num w:numId="38" w16cid:durableId="1518733367">
    <w:abstractNumId w:val="149"/>
  </w:num>
  <w:num w:numId="39" w16cid:durableId="901793965">
    <w:abstractNumId w:val="98"/>
  </w:num>
  <w:num w:numId="40" w16cid:durableId="271061187">
    <w:abstractNumId w:val="110"/>
  </w:num>
  <w:num w:numId="41" w16cid:durableId="1717773788">
    <w:abstractNumId w:val="94"/>
  </w:num>
  <w:num w:numId="42" w16cid:durableId="2039546822">
    <w:abstractNumId w:val="65"/>
  </w:num>
  <w:num w:numId="43" w16cid:durableId="430317564">
    <w:abstractNumId w:val="139"/>
  </w:num>
  <w:num w:numId="44" w16cid:durableId="1009983313">
    <w:abstractNumId w:val="76"/>
  </w:num>
  <w:num w:numId="45" w16cid:durableId="160239858">
    <w:abstractNumId w:val="46"/>
  </w:num>
  <w:num w:numId="46" w16cid:durableId="1478111585">
    <w:abstractNumId w:val="87"/>
  </w:num>
  <w:num w:numId="47" w16cid:durableId="530801266">
    <w:abstractNumId w:val="39"/>
  </w:num>
  <w:num w:numId="48" w16cid:durableId="1453935244">
    <w:abstractNumId w:val="137"/>
  </w:num>
  <w:num w:numId="49" w16cid:durableId="684593346">
    <w:abstractNumId w:val="57"/>
  </w:num>
  <w:num w:numId="50" w16cid:durableId="1471677165">
    <w:abstractNumId w:val="24"/>
  </w:num>
  <w:num w:numId="51" w16cid:durableId="1887060840">
    <w:abstractNumId w:val="150"/>
  </w:num>
  <w:num w:numId="52" w16cid:durableId="358312117">
    <w:abstractNumId w:val="74"/>
  </w:num>
  <w:num w:numId="53" w16cid:durableId="1031413458">
    <w:abstractNumId w:val="81"/>
  </w:num>
  <w:num w:numId="54" w16cid:durableId="2040937149">
    <w:abstractNumId w:val="30"/>
  </w:num>
  <w:num w:numId="55" w16cid:durableId="1062560158">
    <w:abstractNumId w:val="33"/>
  </w:num>
  <w:num w:numId="56" w16cid:durableId="2028215971">
    <w:abstractNumId w:val="64"/>
  </w:num>
  <w:num w:numId="57" w16cid:durableId="847981675">
    <w:abstractNumId w:val="21"/>
  </w:num>
  <w:num w:numId="58" w16cid:durableId="792134921">
    <w:abstractNumId w:val="82"/>
  </w:num>
  <w:num w:numId="59" w16cid:durableId="2091613760">
    <w:abstractNumId w:val="105"/>
  </w:num>
  <w:num w:numId="60" w16cid:durableId="490802856">
    <w:abstractNumId w:val="41"/>
  </w:num>
  <w:num w:numId="61" w16cid:durableId="1691372211">
    <w:abstractNumId w:val="151"/>
  </w:num>
  <w:num w:numId="62" w16cid:durableId="438570632">
    <w:abstractNumId w:val="154"/>
  </w:num>
  <w:num w:numId="63" w16cid:durableId="463350900">
    <w:abstractNumId w:val="56"/>
  </w:num>
  <w:num w:numId="64" w16cid:durableId="852844186">
    <w:abstractNumId w:val="44"/>
  </w:num>
  <w:num w:numId="65" w16cid:durableId="1302492128">
    <w:abstractNumId w:val="155"/>
  </w:num>
  <w:num w:numId="66" w16cid:durableId="2007171972">
    <w:abstractNumId w:val="47"/>
  </w:num>
  <w:num w:numId="67" w16cid:durableId="1363677116">
    <w:abstractNumId w:val="34"/>
  </w:num>
  <w:num w:numId="68" w16cid:durableId="663777319">
    <w:abstractNumId w:val="114"/>
  </w:num>
  <w:num w:numId="69" w16cid:durableId="2097052965">
    <w:abstractNumId w:val="133"/>
  </w:num>
  <w:num w:numId="70" w16cid:durableId="328409758">
    <w:abstractNumId w:val="122"/>
  </w:num>
  <w:num w:numId="71" w16cid:durableId="24137221">
    <w:abstractNumId w:val="79"/>
  </w:num>
  <w:num w:numId="72" w16cid:durableId="924460250">
    <w:abstractNumId w:val="100"/>
  </w:num>
  <w:num w:numId="73" w16cid:durableId="947470226">
    <w:abstractNumId w:val="8"/>
  </w:num>
  <w:num w:numId="74" w16cid:durableId="2003313822">
    <w:abstractNumId w:val="152"/>
  </w:num>
  <w:num w:numId="75" w16cid:durableId="369576936">
    <w:abstractNumId w:val="159"/>
  </w:num>
  <w:num w:numId="76" w16cid:durableId="1885829196">
    <w:abstractNumId w:val="106"/>
  </w:num>
  <w:num w:numId="77" w16cid:durableId="1252543135">
    <w:abstractNumId w:val="88"/>
  </w:num>
  <w:num w:numId="78" w16cid:durableId="1477258817">
    <w:abstractNumId w:val="6"/>
  </w:num>
  <w:num w:numId="79" w16cid:durableId="1469856081">
    <w:abstractNumId w:val="86"/>
  </w:num>
  <w:num w:numId="80" w16cid:durableId="1825537310">
    <w:abstractNumId w:val="55"/>
  </w:num>
  <w:num w:numId="81" w16cid:durableId="1984040157">
    <w:abstractNumId w:val="95"/>
  </w:num>
  <w:num w:numId="82" w16cid:durableId="2107770649">
    <w:abstractNumId w:val="73"/>
  </w:num>
  <w:num w:numId="83" w16cid:durableId="1321546138">
    <w:abstractNumId w:val="156"/>
  </w:num>
  <w:num w:numId="84" w16cid:durableId="1049496659">
    <w:abstractNumId w:val="48"/>
  </w:num>
  <w:num w:numId="85" w16cid:durableId="1539053487">
    <w:abstractNumId w:val="153"/>
  </w:num>
  <w:num w:numId="86" w16cid:durableId="1121072133">
    <w:abstractNumId w:val="108"/>
  </w:num>
  <w:num w:numId="87" w16cid:durableId="598606522">
    <w:abstractNumId w:val="112"/>
  </w:num>
  <w:num w:numId="88" w16cid:durableId="769011105">
    <w:abstractNumId w:val="89"/>
  </w:num>
  <w:num w:numId="89" w16cid:durableId="1330252453">
    <w:abstractNumId w:val="68"/>
  </w:num>
  <w:num w:numId="90" w16cid:durableId="2070152933">
    <w:abstractNumId w:val="7"/>
  </w:num>
  <w:num w:numId="91" w16cid:durableId="1664502775">
    <w:abstractNumId w:val="75"/>
  </w:num>
  <w:num w:numId="92" w16cid:durableId="1072697493">
    <w:abstractNumId w:val="14"/>
  </w:num>
  <w:num w:numId="93" w16cid:durableId="1906329996">
    <w:abstractNumId w:val="134"/>
  </w:num>
  <w:num w:numId="94" w16cid:durableId="1636831012">
    <w:abstractNumId w:val="113"/>
  </w:num>
  <w:num w:numId="95" w16cid:durableId="940340570">
    <w:abstractNumId w:val="1"/>
  </w:num>
  <w:num w:numId="96" w16cid:durableId="1167745857">
    <w:abstractNumId w:val="129"/>
  </w:num>
  <w:num w:numId="97" w16cid:durableId="518549293">
    <w:abstractNumId w:val="2"/>
  </w:num>
  <w:num w:numId="98" w16cid:durableId="1906258429">
    <w:abstractNumId w:val="107"/>
  </w:num>
  <w:num w:numId="99" w16cid:durableId="396709503">
    <w:abstractNumId w:val="135"/>
  </w:num>
  <w:num w:numId="100" w16cid:durableId="268658454">
    <w:abstractNumId w:val="60"/>
  </w:num>
  <w:num w:numId="101" w16cid:durableId="999431461">
    <w:abstractNumId w:val="16"/>
  </w:num>
  <w:num w:numId="102" w16cid:durableId="874194325">
    <w:abstractNumId w:val="103"/>
  </w:num>
  <w:num w:numId="103" w16cid:durableId="504713948">
    <w:abstractNumId w:val="12"/>
  </w:num>
  <w:num w:numId="104" w16cid:durableId="2021807293">
    <w:abstractNumId w:val="29"/>
  </w:num>
  <w:num w:numId="105" w16cid:durableId="684329253">
    <w:abstractNumId w:val="38"/>
  </w:num>
  <w:num w:numId="106" w16cid:durableId="806321362">
    <w:abstractNumId w:val="15"/>
  </w:num>
  <w:num w:numId="107" w16cid:durableId="2067098649">
    <w:abstractNumId w:val="118"/>
  </w:num>
  <w:num w:numId="108" w16cid:durableId="646907427">
    <w:abstractNumId w:val="120"/>
  </w:num>
  <w:num w:numId="109" w16cid:durableId="1076168779">
    <w:abstractNumId w:val="27"/>
  </w:num>
  <w:num w:numId="110" w16cid:durableId="1218542945">
    <w:abstractNumId w:val="126"/>
  </w:num>
  <w:num w:numId="111" w16cid:durableId="206798538">
    <w:abstractNumId w:val="91"/>
  </w:num>
  <w:num w:numId="112" w16cid:durableId="317459024">
    <w:abstractNumId w:val="146"/>
  </w:num>
  <w:num w:numId="113" w16cid:durableId="1788549768">
    <w:abstractNumId w:val="85"/>
  </w:num>
  <w:num w:numId="114" w16cid:durableId="942228198">
    <w:abstractNumId w:val="10"/>
  </w:num>
  <w:num w:numId="115" w16cid:durableId="735784441">
    <w:abstractNumId w:val="72"/>
  </w:num>
  <w:num w:numId="116" w16cid:durableId="1628271603">
    <w:abstractNumId w:val="144"/>
  </w:num>
  <w:num w:numId="117" w16cid:durableId="1028918587">
    <w:abstractNumId w:val="9"/>
  </w:num>
  <w:num w:numId="118" w16cid:durableId="2058507959">
    <w:abstractNumId w:val="93"/>
  </w:num>
  <w:num w:numId="119" w16cid:durableId="53239815">
    <w:abstractNumId w:val="158"/>
  </w:num>
  <w:num w:numId="120" w16cid:durableId="879627983">
    <w:abstractNumId w:val="66"/>
  </w:num>
  <w:num w:numId="121" w16cid:durableId="1820220836">
    <w:abstractNumId w:val="83"/>
  </w:num>
  <w:num w:numId="122" w16cid:durableId="784469749">
    <w:abstractNumId w:val="59"/>
  </w:num>
  <w:num w:numId="123" w16cid:durableId="232087480">
    <w:abstractNumId w:val="22"/>
  </w:num>
  <w:num w:numId="124" w16cid:durableId="1870070844">
    <w:abstractNumId w:val="131"/>
  </w:num>
  <w:num w:numId="125" w16cid:durableId="1292007957">
    <w:abstractNumId w:val="54"/>
  </w:num>
  <w:num w:numId="126" w16cid:durableId="558321427">
    <w:abstractNumId w:val="80"/>
  </w:num>
  <w:num w:numId="127" w16cid:durableId="1478496127">
    <w:abstractNumId w:val="92"/>
  </w:num>
  <w:num w:numId="128" w16cid:durableId="492376849">
    <w:abstractNumId w:val="37"/>
  </w:num>
  <w:num w:numId="129" w16cid:durableId="1838765801">
    <w:abstractNumId w:val="69"/>
  </w:num>
  <w:num w:numId="130" w16cid:durableId="365524757">
    <w:abstractNumId w:val="0"/>
  </w:num>
  <w:num w:numId="131" w16cid:durableId="1441488163">
    <w:abstractNumId w:val="53"/>
  </w:num>
  <w:num w:numId="132" w16cid:durableId="114178967">
    <w:abstractNumId w:val="123"/>
  </w:num>
  <w:num w:numId="133" w16cid:durableId="840243363">
    <w:abstractNumId w:val="97"/>
  </w:num>
  <w:num w:numId="134" w16cid:durableId="640692219">
    <w:abstractNumId w:val="143"/>
  </w:num>
  <w:num w:numId="135" w16cid:durableId="1292441535">
    <w:abstractNumId w:val="142"/>
  </w:num>
  <w:num w:numId="136" w16cid:durableId="1125662257">
    <w:abstractNumId w:val="84"/>
  </w:num>
  <w:num w:numId="137" w16cid:durableId="1858538947">
    <w:abstractNumId w:val="19"/>
  </w:num>
  <w:num w:numId="138" w16cid:durableId="335350600">
    <w:abstractNumId w:val="43"/>
  </w:num>
  <w:num w:numId="139" w16cid:durableId="489172241">
    <w:abstractNumId w:val="3"/>
  </w:num>
  <w:num w:numId="140" w16cid:durableId="2062552440">
    <w:abstractNumId w:val="62"/>
  </w:num>
  <w:num w:numId="141" w16cid:durableId="327831980">
    <w:abstractNumId w:val="124"/>
  </w:num>
  <w:num w:numId="142" w16cid:durableId="1023937030">
    <w:abstractNumId w:val="140"/>
  </w:num>
  <w:num w:numId="143" w16cid:durableId="1733043375">
    <w:abstractNumId w:val="77"/>
  </w:num>
  <w:num w:numId="144" w16cid:durableId="1034036019">
    <w:abstractNumId w:val="25"/>
  </w:num>
  <w:num w:numId="145" w16cid:durableId="1538738432">
    <w:abstractNumId w:val="4"/>
  </w:num>
  <w:num w:numId="146" w16cid:durableId="1127161788">
    <w:abstractNumId w:val="116"/>
  </w:num>
  <w:num w:numId="147" w16cid:durableId="642656256">
    <w:abstractNumId w:val="78"/>
  </w:num>
  <w:num w:numId="148" w16cid:durableId="1280794614">
    <w:abstractNumId w:val="104"/>
  </w:num>
  <w:num w:numId="149" w16cid:durableId="977035797">
    <w:abstractNumId w:val="58"/>
  </w:num>
  <w:num w:numId="150" w16cid:durableId="1245532423">
    <w:abstractNumId w:val="11"/>
  </w:num>
  <w:num w:numId="151" w16cid:durableId="288783248">
    <w:abstractNumId w:val="61"/>
  </w:num>
  <w:num w:numId="152" w16cid:durableId="599023774">
    <w:abstractNumId w:val="32"/>
  </w:num>
  <w:num w:numId="153" w16cid:durableId="732774662">
    <w:abstractNumId w:val="127"/>
  </w:num>
  <w:num w:numId="154" w16cid:durableId="1892885914">
    <w:abstractNumId w:val="96"/>
  </w:num>
  <w:num w:numId="155" w16cid:durableId="1952861837">
    <w:abstractNumId w:val="67"/>
  </w:num>
  <w:num w:numId="156" w16cid:durableId="1616252883">
    <w:abstractNumId w:val="71"/>
  </w:num>
  <w:num w:numId="157" w16cid:durableId="1416970698">
    <w:abstractNumId w:val="119"/>
  </w:num>
  <w:num w:numId="158" w16cid:durableId="496462561">
    <w:abstractNumId w:val="50"/>
  </w:num>
  <w:num w:numId="159" w16cid:durableId="1808357702">
    <w:abstractNumId w:val="5"/>
  </w:num>
  <w:num w:numId="160" w16cid:durableId="62334266">
    <w:abstractNumId w:val="35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70718"/>
    <w:rsid w:val="006729AE"/>
    <w:rsid w:val="00D51908"/>
    <w:rsid w:val="00EE1FB4"/>
    <w:rsid w:val="00F7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8D9D30-D0BD-4677-9EDA-A7E19015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58158</Words>
  <Characters>331507</Characters>
  <Application>Microsoft Office Word</Application>
  <DocSecurity>0</DocSecurity>
  <Lines>2762</Lines>
  <Paragraphs>777</Paragraphs>
  <ScaleCrop>false</ScaleCrop>
  <Company/>
  <LinksUpToDate>false</LinksUpToDate>
  <CharactersWithSpaces>388888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2025-01-09T15:08:00Z</dcterms:created>
  <dcterms:modified xsi:type="dcterms:W3CDTF">2025-01-09T15:08:00Z</dcterms:modified>
</cp:coreProperties>
</file>